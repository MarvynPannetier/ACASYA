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14178" w14:textId="626232FC" w:rsidR="005303AD" w:rsidRPr="00CA6FC0" w:rsidRDefault="004523F5" w:rsidP="007D2991">
      <w:pPr>
        <w:rPr>
          <w:lang w:bidi="fr-FR"/>
        </w:rPr>
      </w:pPr>
      <w:bookmarkStart w:id="0" w:name="_Hlk50365803"/>
      <w:bookmarkEnd w:id="0"/>
      <w:r w:rsidRPr="00CA6FC0">
        <w:rPr>
          <w:noProof/>
          <w:lang w:eastAsia="zh-CN"/>
        </w:rPr>
        <w:drawing>
          <wp:anchor distT="0" distB="0" distL="114300" distR="114300" simplePos="0" relativeHeight="251657215" behindDoc="0" locked="0" layoutInCell="1" allowOverlap="1" wp14:anchorId="05101BEE" wp14:editId="2C3811C2">
            <wp:simplePos x="0" y="0"/>
            <wp:positionH relativeFrom="margin">
              <wp:posOffset>-618284</wp:posOffset>
            </wp:positionH>
            <wp:positionV relativeFrom="page">
              <wp:posOffset>-4430</wp:posOffset>
            </wp:positionV>
            <wp:extent cx="7693821" cy="4533900"/>
            <wp:effectExtent l="1009650" t="952500" r="821690" b="64770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96791" cy="4535650"/>
                    </a:xfrm>
                    <a:prstGeom prst="rect">
                      <a:avLst/>
                    </a:prstGeom>
                    <a:noFill/>
                    <a:ln>
                      <a:noFill/>
                    </a:ln>
                    <a:effectLst>
                      <a:outerShdw blurRad="863600" dist="317500" dir="15240000" sx="107000" sy="107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009CF96" w14:textId="77777777" w:rsidR="005303AD" w:rsidRPr="00CA6FC0" w:rsidRDefault="005303AD" w:rsidP="007D2991">
      <w:pPr>
        <w:rPr>
          <w:lang w:bidi="fr-FR"/>
        </w:rPr>
      </w:pPr>
    </w:p>
    <w:p w14:paraId="2CB9B05F" w14:textId="570134FC" w:rsidR="005303AD" w:rsidRPr="00CA6FC0" w:rsidRDefault="005303AD" w:rsidP="007D2991">
      <w:pPr>
        <w:rPr>
          <w:lang w:bidi="fr-FR"/>
        </w:rPr>
      </w:pPr>
    </w:p>
    <w:p w14:paraId="7A4486A7" w14:textId="61C88B62" w:rsidR="005303AD" w:rsidRPr="00CA6FC0" w:rsidRDefault="005303AD" w:rsidP="007D2991">
      <w:pPr>
        <w:rPr>
          <w:lang w:bidi="fr-FR"/>
        </w:rPr>
      </w:pPr>
    </w:p>
    <w:p w14:paraId="2E473934" w14:textId="55A4DE83" w:rsidR="005303AD" w:rsidRPr="00CA6FC0" w:rsidRDefault="005303AD" w:rsidP="007D2991">
      <w:pPr>
        <w:rPr>
          <w:lang w:bidi="fr-FR"/>
        </w:rPr>
      </w:pPr>
    </w:p>
    <w:p w14:paraId="6C1481FC" w14:textId="5AA27928" w:rsidR="005303AD" w:rsidRPr="00CA6FC0" w:rsidRDefault="005303AD" w:rsidP="007D2991">
      <w:pPr>
        <w:rPr>
          <w:lang w:bidi="fr-FR"/>
        </w:rPr>
      </w:pPr>
    </w:p>
    <w:p w14:paraId="436FBCAB" w14:textId="2D06A1FD" w:rsidR="005303AD" w:rsidRPr="00CA6FC0" w:rsidRDefault="005303AD" w:rsidP="007D2991">
      <w:pPr>
        <w:rPr>
          <w:lang w:bidi="fr-FR"/>
        </w:rPr>
      </w:pPr>
    </w:p>
    <w:p w14:paraId="65574121" w14:textId="5E159264" w:rsidR="005303AD" w:rsidRPr="00CA6FC0" w:rsidRDefault="005303AD" w:rsidP="007D2991">
      <w:pPr>
        <w:rPr>
          <w:lang w:bidi="fr-FR"/>
        </w:rPr>
      </w:pPr>
    </w:p>
    <w:p w14:paraId="121329DE" w14:textId="77777777" w:rsidR="005303AD" w:rsidRPr="00CA6FC0" w:rsidRDefault="005303AD" w:rsidP="007D2991">
      <w:pPr>
        <w:rPr>
          <w:lang w:bidi="fr-FR"/>
        </w:rPr>
      </w:pPr>
    </w:p>
    <w:p w14:paraId="3EE15863" w14:textId="6E5E86D3" w:rsidR="005303AD" w:rsidRPr="00CA6FC0" w:rsidRDefault="005303AD" w:rsidP="007D2991">
      <w:pPr>
        <w:rPr>
          <w:lang w:bidi="fr-FR"/>
        </w:rPr>
      </w:pPr>
    </w:p>
    <w:p w14:paraId="7442C534" w14:textId="1AB48F36" w:rsidR="005303AD" w:rsidRPr="00CA6FC0" w:rsidRDefault="005303AD" w:rsidP="007D2991">
      <w:pPr>
        <w:rPr>
          <w:lang w:bidi="fr-FR"/>
        </w:rPr>
      </w:pPr>
    </w:p>
    <w:p w14:paraId="16DFF392" w14:textId="51D609B8" w:rsidR="005303AD" w:rsidRPr="00CA6FC0" w:rsidRDefault="005303AD" w:rsidP="007D2991">
      <w:pPr>
        <w:rPr>
          <w:lang w:bidi="fr-FR"/>
        </w:rPr>
      </w:pPr>
    </w:p>
    <w:p w14:paraId="3135D084" w14:textId="7F4DAF81" w:rsidR="005303AD" w:rsidRPr="00CA6FC0" w:rsidRDefault="005303AD" w:rsidP="007D2991">
      <w:pPr>
        <w:rPr>
          <w:lang w:bidi="fr-FR"/>
        </w:rPr>
      </w:pPr>
    </w:p>
    <w:p w14:paraId="591888CF" w14:textId="1FECB166" w:rsidR="005303AD" w:rsidRPr="00CA6FC0" w:rsidRDefault="005303AD" w:rsidP="007D2991">
      <w:pPr>
        <w:rPr>
          <w:lang w:bidi="fr-FR"/>
        </w:rPr>
      </w:pPr>
    </w:p>
    <w:p w14:paraId="12337E44" w14:textId="5686F382" w:rsidR="004E2F08" w:rsidRPr="00CA6FC0" w:rsidRDefault="004E2F08" w:rsidP="007D2991">
      <w:pPr>
        <w:rPr>
          <w:lang w:bidi="fr-FR"/>
        </w:rPr>
      </w:pPr>
    </w:p>
    <w:p w14:paraId="554E642D" w14:textId="277B3AA0" w:rsidR="004E2F08" w:rsidRPr="00CA6FC0" w:rsidRDefault="004E2F08" w:rsidP="007D2991">
      <w:pPr>
        <w:rPr>
          <w:lang w:bidi="fr-FR"/>
        </w:rPr>
      </w:pPr>
    </w:p>
    <w:p w14:paraId="6CA4ED6C" w14:textId="72EEC5ED" w:rsidR="004E2F08" w:rsidRPr="00CA6FC0" w:rsidRDefault="004E2F08" w:rsidP="007D2991">
      <w:pPr>
        <w:rPr>
          <w:noProof/>
          <w:lang w:bidi="fr-FR"/>
        </w:rPr>
      </w:pPr>
    </w:p>
    <w:p w14:paraId="071C0CCA" w14:textId="3C06A492" w:rsidR="005303AD" w:rsidRPr="00CA6FC0" w:rsidRDefault="005303AD" w:rsidP="007D2991">
      <w:pPr>
        <w:rPr>
          <w:lang w:bidi="fr-FR"/>
        </w:rPr>
      </w:pPr>
    </w:p>
    <w:p w14:paraId="190B0721" w14:textId="32C70AFA" w:rsidR="005303AD" w:rsidRPr="00CA6FC0" w:rsidRDefault="005303AD" w:rsidP="007D2991">
      <w:pPr>
        <w:rPr>
          <w:lang w:bidi="fr-FR"/>
        </w:rPr>
      </w:pPr>
    </w:p>
    <w:p w14:paraId="60FD6D42" w14:textId="0856545A" w:rsidR="00443166" w:rsidRPr="00CA6FC0" w:rsidRDefault="007B6599" w:rsidP="007D2991">
      <w:pPr>
        <w:rPr>
          <w:lang w:bidi="fr-FR"/>
        </w:rPr>
      </w:pPr>
      <w:r w:rsidRPr="00CA6FC0">
        <w:rPr>
          <w:noProof/>
        </w:rPr>
        <mc:AlternateContent>
          <mc:Choice Requires="wps">
            <w:drawing>
              <wp:anchor distT="0" distB="0" distL="114300" distR="114300" simplePos="0" relativeHeight="251662336" behindDoc="0" locked="0" layoutInCell="1" allowOverlap="1" wp14:anchorId="73078A6D" wp14:editId="7E0DF712">
                <wp:simplePos x="0" y="0"/>
                <wp:positionH relativeFrom="margin">
                  <wp:align>right</wp:align>
                </wp:positionH>
                <wp:positionV relativeFrom="margin">
                  <wp:posOffset>4070845</wp:posOffset>
                </wp:positionV>
                <wp:extent cx="6277610" cy="1939159"/>
                <wp:effectExtent l="0" t="0" r="0" b="4445"/>
                <wp:wrapNone/>
                <wp:docPr id="29" name="Zone de texte 29"/>
                <wp:cNvGraphicFramePr/>
                <a:graphic xmlns:a="http://schemas.openxmlformats.org/drawingml/2006/main">
                  <a:graphicData uri="http://schemas.microsoft.com/office/word/2010/wordprocessingShape">
                    <wps:wsp>
                      <wps:cNvSpPr txBox="1"/>
                      <wps:spPr>
                        <a:xfrm>
                          <a:off x="0" y="0"/>
                          <a:ext cx="6277610" cy="1939159"/>
                        </a:xfrm>
                        <a:prstGeom prst="rect">
                          <a:avLst/>
                        </a:prstGeom>
                        <a:noFill/>
                        <a:ln w="6350">
                          <a:noFill/>
                        </a:ln>
                      </wps:spPr>
                      <wps:txbx>
                        <w:txbxContent>
                          <w:p w14:paraId="22D7192B" w14:textId="77777777" w:rsidR="007620C7" w:rsidRPr="00DD6FEF" w:rsidRDefault="007620C7" w:rsidP="00DD6FEF">
                            <w:pPr>
                              <w:spacing w:line="240" w:lineRule="auto"/>
                              <w:rPr>
                                <w:b/>
                                <w:bCs/>
                                <w:sz w:val="52"/>
                                <w:szCs w:val="48"/>
                              </w:rPr>
                            </w:pPr>
                            <w:r w:rsidRPr="00DD6FEF">
                              <w:rPr>
                                <w:b/>
                                <w:bCs/>
                                <w:sz w:val="52"/>
                                <w:szCs w:val="48"/>
                                <w:lang w:bidi="fr-FR"/>
                              </w:rPr>
                              <w:t xml:space="preserve">User Manual </w:t>
                            </w:r>
                          </w:p>
                          <w:p w14:paraId="30ED4C3B" w14:textId="77777777" w:rsidR="007620C7" w:rsidRPr="00DD6FEF" w:rsidRDefault="007620C7" w:rsidP="00DD6FEF">
                            <w:pPr>
                              <w:spacing w:line="240" w:lineRule="auto"/>
                              <w:rPr>
                                <w:rFonts w:ascii="Segoe UI" w:hAnsi="Segoe UI" w:cs="Segoe UI"/>
                                <w:color w:val="767171" w:themeColor="background2" w:themeShade="80"/>
                                <w:sz w:val="28"/>
                                <w:szCs w:val="24"/>
                                <w:lang w:bidi="fr-FR"/>
                              </w:rPr>
                            </w:pPr>
                            <w:r w:rsidRPr="0039400D">
                              <w:rPr>
                                <w:rFonts w:ascii="Segoe UI" w:hAnsi="Segoe UI" w:cs="Segoe UI"/>
                                <w:b/>
                                <w:bCs/>
                                <w:color w:val="1A5550" w:themeColor="accent3" w:themeShade="80"/>
                                <w:sz w:val="142"/>
                                <w:szCs w:val="142"/>
                                <w:lang w:bidi="fr-FR"/>
                              </w:rPr>
                              <w:t>ACASYA</w:t>
                            </w:r>
                            <w:r w:rsidRPr="00DD6FEF">
                              <w:rPr>
                                <w:rFonts w:ascii="Segoe UI" w:hAnsi="Segoe UI" w:cs="Segoe UI"/>
                                <w:color w:val="767171" w:themeColor="background2" w:themeShade="80"/>
                                <w:sz w:val="28"/>
                                <w:szCs w:val="24"/>
                                <w:lang w:bidi="fr-FR"/>
                              </w:rPr>
                              <w:t xml:space="preserve"> </w:t>
                            </w:r>
                            <w:r w:rsidRPr="00DD6FEF">
                              <w:rPr>
                                <w:rFonts w:ascii="Segoe UI" w:hAnsi="Segoe UI" w:cs="Segoe UI"/>
                                <w:color w:val="767171" w:themeColor="background2" w:themeShade="80"/>
                                <w:sz w:val="44"/>
                                <w:szCs w:val="36"/>
                                <w:lang w:bidi="fr-FR"/>
                              </w:rPr>
                              <w:t>for WFC</w:t>
                            </w:r>
                          </w:p>
                          <w:p w14:paraId="7832B90A" w14:textId="77777777" w:rsidR="007620C7" w:rsidRPr="00DE2AF8" w:rsidRDefault="007620C7" w:rsidP="00DD6FEF">
                            <w:pPr>
                              <w:spacing w:line="240" w:lineRule="auto"/>
                              <w:rPr>
                                <w:color w:val="767171" w:themeColor="background2" w:themeShade="80"/>
                                <w:sz w:val="22"/>
                                <w:szCs w:val="18"/>
                              </w:rPr>
                            </w:pPr>
                            <w:r w:rsidRPr="00DE2AF8">
                              <w:rPr>
                                <w:color w:val="767171" w:themeColor="background2" w:themeShade="80"/>
                                <w:sz w:val="22"/>
                                <w:szCs w:val="18"/>
                                <w:lang w:bidi="fr-FR"/>
                              </w:rPr>
                              <w:t>Automatic Control and Analysis System Application for Wheel Fitted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078A6D" id="_x0000_t202" coordsize="21600,21600" o:spt="202" path="m,l,21600r21600,l21600,xe">
                <v:stroke joinstyle="miter"/>
                <v:path gradientshapeok="t" o:connecttype="rect"/>
              </v:shapetype>
              <v:shape id="Zone de texte 29" o:spid="_x0000_s1026" type="#_x0000_t202" style="position:absolute;left:0;text-align:left;margin-left:443.1pt;margin-top:320.55pt;width:494.3pt;height:152.7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" filled="f" stroked="f" strokeweight=".5pt">
                <v:textbox>
                  <w:txbxContent>
                    <w:p w14:paraId="22D7192B" w14:textId="77777777" w:rsidR="007620C7" w:rsidRPr="00DD6FEF" w:rsidRDefault="007620C7" w:rsidP="00DD6FEF">
                      <w:pPr>
                        <w:spacing w:line="240" w:lineRule="auto"/>
                        <w:rPr>
                          <w:b/>
                          <w:bCs/>
                          <w:sz w:val="52"/>
                          <w:szCs w:val="48"/>
                        </w:rPr>
                      </w:pPr>
                      <w:r w:rsidRPr="00DD6FEF">
                        <w:rPr>
                          <w:b/>
                          <w:bCs/>
                          <w:sz w:val="52"/>
                          <w:szCs w:val="48"/>
                          <w:lang w:bidi="fr-FR"/>
                        </w:rPr>
                        <w:t xml:space="preserve">User Manual </w:t>
                      </w:r>
                    </w:p>
                    <w:p w14:paraId="30ED4C3B" w14:textId="77777777" w:rsidR="007620C7" w:rsidRPr="00DD6FEF" w:rsidRDefault="007620C7" w:rsidP="00DD6FEF">
                      <w:pPr>
                        <w:spacing w:line="240" w:lineRule="auto"/>
                        <w:rPr>
                          <w:rFonts w:ascii="Segoe UI" w:hAnsi="Segoe UI" w:cs="Segoe UI"/>
                          <w:color w:val="767171" w:themeColor="background2" w:themeShade="80"/>
                          <w:sz w:val="28"/>
                          <w:szCs w:val="24"/>
                          <w:lang w:bidi="fr-FR"/>
                        </w:rPr>
                      </w:pPr>
                      <w:r w:rsidRPr="0039400D">
                        <w:rPr>
                          <w:rFonts w:ascii="Segoe UI" w:hAnsi="Segoe UI" w:cs="Segoe UI"/>
                          <w:b/>
                          <w:bCs/>
                          <w:color w:val="1A5550" w:themeColor="accent3" w:themeShade="80"/>
                          <w:sz w:val="142"/>
                          <w:szCs w:val="142"/>
                          <w:lang w:bidi="fr-FR"/>
                        </w:rPr>
                        <w:t>ACASYA</w:t>
                      </w:r>
                      <w:r w:rsidRPr="00DD6FEF">
                        <w:rPr>
                          <w:rFonts w:ascii="Segoe UI" w:hAnsi="Segoe UI" w:cs="Segoe UI"/>
                          <w:color w:val="767171" w:themeColor="background2" w:themeShade="80"/>
                          <w:sz w:val="28"/>
                          <w:szCs w:val="24"/>
                          <w:lang w:bidi="fr-FR"/>
                        </w:rPr>
                        <w:t xml:space="preserve"> </w:t>
                      </w:r>
                      <w:r w:rsidRPr="00DD6FEF">
                        <w:rPr>
                          <w:rFonts w:ascii="Segoe UI" w:hAnsi="Segoe UI" w:cs="Segoe UI"/>
                          <w:color w:val="767171" w:themeColor="background2" w:themeShade="80"/>
                          <w:sz w:val="44"/>
                          <w:szCs w:val="36"/>
                          <w:lang w:bidi="fr-FR"/>
                        </w:rPr>
                        <w:t>for WFC</w:t>
                      </w:r>
                    </w:p>
                    <w:p w14:paraId="7832B90A" w14:textId="77777777" w:rsidR="007620C7" w:rsidRPr="00DE2AF8" w:rsidRDefault="007620C7" w:rsidP="00DD6FEF">
                      <w:pPr>
                        <w:spacing w:line="240" w:lineRule="auto"/>
                        <w:rPr>
                          <w:color w:val="767171" w:themeColor="background2" w:themeShade="80"/>
                          <w:sz w:val="22"/>
                          <w:szCs w:val="18"/>
                        </w:rPr>
                      </w:pPr>
                      <w:r w:rsidRPr="00DE2AF8">
                        <w:rPr>
                          <w:color w:val="767171" w:themeColor="background2" w:themeShade="80"/>
                          <w:sz w:val="22"/>
                          <w:szCs w:val="18"/>
                          <w:lang w:bidi="fr-FR"/>
                        </w:rPr>
                        <w:t>Automatic Control and Analysis System Application for Wheel Fitted Component</w:t>
                      </w:r>
                    </w:p>
                  </w:txbxContent>
                </v:textbox>
                <w10:wrap anchorx="margin" anchory="margin"/>
              </v:shape>
            </w:pict>
          </mc:Fallback>
        </mc:AlternateContent>
      </w:r>
    </w:p>
    <w:p w14:paraId="26F3F56D" w14:textId="0235DE02" w:rsidR="00443166" w:rsidRPr="00CA6FC0" w:rsidRDefault="00443166" w:rsidP="007D2991">
      <w:pPr>
        <w:rPr>
          <w:lang w:bidi="fr-FR"/>
        </w:rPr>
      </w:pPr>
    </w:p>
    <w:p w14:paraId="42C570E6" w14:textId="5823EAEF" w:rsidR="00443166" w:rsidRPr="00CA6FC0" w:rsidRDefault="00483772" w:rsidP="007D2991">
      <w:pPr>
        <w:rPr>
          <w:lang w:bidi="fr-FR"/>
        </w:rPr>
      </w:pPr>
      <w:r>
        <w:rPr>
          <w:lang w:bidi="fr-FR"/>
        </w:rPr>
        <w:t xml:space="preserve"> </w:t>
      </w:r>
    </w:p>
    <w:p w14:paraId="4207515D" w14:textId="75AB1691" w:rsidR="00443166" w:rsidRPr="00CA6FC0" w:rsidRDefault="00443166" w:rsidP="007D2991">
      <w:pPr>
        <w:rPr>
          <w:lang w:bidi="fr-FR"/>
        </w:rPr>
      </w:pPr>
    </w:p>
    <w:p w14:paraId="1B302A93" w14:textId="39EC3B27" w:rsidR="00443166" w:rsidRPr="00CA6FC0" w:rsidRDefault="00443166" w:rsidP="007D2991">
      <w:pPr>
        <w:rPr>
          <w:lang w:bidi="fr-FR"/>
        </w:rPr>
      </w:pPr>
    </w:p>
    <w:p w14:paraId="5FDE6B82" w14:textId="24867AEA" w:rsidR="00443166" w:rsidRPr="00CA6FC0" w:rsidRDefault="00443166" w:rsidP="007D2991">
      <w:pPr>
        <w:rPr>
          <w:lang w:bidi="fr-FR"/>
        </w:rPr>
      </w:pPr>
    </w:p>
    <w:p w14:paraId="131B75B2" w14:textId="79CAD1F3" w:rsidR="00443166" w:rsidRPr="00CA6FC0" w:rsidRDefault="00443166" w:rsidP="007D2991">
      <w:pPr>
        <w:rPr>
          <w:lang w:bidi="fr-FR"/>
        </w:rPr>
      </w:pPr>
    </w:p>
    <w:p w14:paraId="5944A74B" w14:textId="653C9CEF" w:rsidR="00A03060" w:rsidRPr="00CA6FC0" w:rsidRDefault="00A03060" w:rsidP="00A03060">
      <w:pPr>
        <w:rPr>
          <w:sz w:val="32"/>
          <w:szCs w:val="24"/>
          <w:lang w:bidi="fr-FR"/>
        </w:rPr>
      </w:pPr>
    </w:p>
    <w:p w14:paraId="683297B8" w14:textId="0C1B66BA" w:rsidR="00A03060" w:rsidRPr="00CA6FC0" w:rsidRDefault="00A03060" w:rsidP="00A03060">
      <w:pPr>
        <w:rPr>
          <w:sz w:val="32"/>
          <w:szCs w:val="24"/>
          <w:lang w:bidi="fr-FR"/>
        </w:rPr>
      </w:pPr>
    </w:p>
    <w:p w14:paraId="140E4310" w14:textId="7ECF4708" w:rsidR="00BF1B8E" w:rsidRPr="00CA6FC0" w:rsidRDefault="00BF1B8E" w:rsidP="00A03060">
      <w:pPr>
        <w:rPr>
          <w:sz w:val="32"/>
          <w:szCs w:val="24"/>
          <w:lang w:bidi="fr-FR"/>
        </w:rPr>
      </w:pPr>
    </w:p>
    <w:p w14:paraId="70444071" w14:textId="0511B046" w:rsidR="00BF1B8E" w:rsidRPr="00CA6FC0" w:rsidRDefault="00BF1B8E" w:rsidP="00A03060">
      <w:pPr>
        <w:rPr>
          <w:sz w:val="32"/>
          <w:szCs w:val="24"/>
          <w:lang w:bidi="fr-FR"/>
        </w:rPr>
      </w:pPr>
    </w:p>
    <w:p w14:paraId="6EB8F8E4" w14:textId="77777777" w:rsidR="001718CC" w:rsidRPr="00CA6FC0" w:rsidRDefault="001718CC" w:rsidP="00A03060">
      <w:pPr>
        <w:rPr>
          <w:sz w:val="32"/>
          <w:szCs w:val="24"/>
          <w:lang w:bidi="fr-FR"/>
        </w:rPr>
      </w:pPr>
    </w:p>
    <w:p w14:paraId="2CA337C2" w14:textId="4B59BA72" w:rsidR="00BF1B8E" w:rsidRPr="00CA6FC0" w:rsidRDefault="001718CC" w:rsidP="00A03060">
      <w:pPr>
        <w:rPr>
          <w:sz w:val="32"/>
          <w:szCs w:val="24"/>
          <w:lang w:bidi="fr-FR"/>
        </w:rPr>
      </w:pPr>
      <w:r w:rsidRPr="00CA6FC0">
        <w:rPr>
          <w:sz w:val="32"/>
          <w:szCs w:val="24"/>
          <w:lang w:bidi="fr-FR"/>
        </w:rPr>
        <w:fldChar w:fldCharType="begin"/>
      </w:r>
      <w:r w:rsidRPr="00CA6FC0">
        <w:rPr>
          <w:sz w:val="32"/>
          <w:szCs w:val="24"/>
          <w:lang w:bidi="fr-FR"/>
        </w:rPr>
        <w:instrText xml:space="preserve"> DATE \@ "MMMM d, yyyy" </w:instrText>
      </w:r>
      <w:r w:rsidRPr="00CA6FC0">
        <w:rPr>
          <w:sz w:val="32"/>
          <w:szCs w:val="24"/>
          <w:lang w:bidi="fr-FR"/>
        </w:rPr>
        <w:fldChar w:fldCharType="separate"/>
      </w:r>
      <w:r w:rsidR="007620C7">
        <w:rPr>
          <w:noProof/>
          <w:sz w:val="32"/>
          <w:szCs w:val="24"/>
          <w:lang w:bidi="fr-FR"/>
        </w:rPr>
        <w:t>September 9, 2021</w:t>
      </w:r>
      <w:r w:rsidRPr="00CA6FC0">
        <w:rPr>
          <w:sz w:val="32"/>
          <w:szCs w:val="24"/>
          <w:lang w:bidi="fr-FR"/>
        </w:rPr>
        <w:fldChar w:fldCharType="end"/>
      </w:r>
    </w:p>
    <w:p w14:paraId="03D1EFA1" w14:textId="409FB2D6" w:rsidR="00A03060" w:rsidRPr="00CA6FC0" w:rsidRDefault="00A03060" w:rsidP="00A03060">
      <w:pPr>
        <w:rPr>
          <w:sz w:val="32"/>
          <w:szCs w:val="24"/>
          <w:lang w:bidi="fr-FR"/>
        </w:rPr>
      </w:pPr>
      <w:r w:rsidRPr="00CA6FC0">
        <w:rPr>
          <w:noProof/>
          <w:sz w:val="32"/>
          <w:szCs w:val="24"/>
          <w:lang w:bidi="fr-FR"/>
        </w:rPr>
        <mc:AlternateContent>
          <mc:Choice Requires="wps">
            <w:drawing>
              <wp:anchor distT="0" distB="0" distL="114300" distR="114300" simplePos="0" relativeHeight="251666432" behindDoc="0" locked="0" layoutInCell="1" allowOverlap="1" wp14:anchorId="312D0FB8" wp14:editId="78CC6532">
                <wp:simplePos x="0" y="0"/>
                <wp:positionH relativeFrom="column">
                  <wp:posOffset>19789</wp:posOffset>
                </wp:positionH>
                <wp:positionV relativeFrom="paragraph">
                  <wp:posOffset>117617</wp:posOffset>
                </wp:positionV>
                <wp:extent cx="1132764" cy="0"/>
                <wp:effectExtent l="0" t="19050" r="29845" b="19050"/>
                <wp:wrapNone/>
                <wp:docPr id="194" name="Connecteur droit 194"/>
                <wp:cNvGraphicFramePr/>
                <a:graphic xmlns:a="http://schemas.openxmlformats.org/drawingml/2006/main">
                  <a:graphicData uri="http://schemas.microsoft.com/office/word/2010/wordprocessingShape">
                    <wps:wsp>
                      <wps:cNvCnPr/>
                      <wps:spPr>
                        <a:xfrm>
                          <a:off x="0" y="0"/>
                          <a:ext cx="1132764" cy="0"/>
                        </a:xfrm>
                        <a:prstGeom prst="line">
                          <a:avLst/>
                        </a:prstGeom>
                        <a:ln w="28575">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128DCF" id="Connecteur droit 194"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5pt,9.25pt" to="90.7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" strokecolor="#393737 [814]" strokeweight="2.25pt"/>
            </w:pict>
          </mc:Fallback>
        </mc:AlternateContent>
      </w:r>
    </w:p>
    <w:p w14:paraId="1B8635F3" w14:textId="3A134388" w:rsidR="00443166" w:rsidRPr="00CA6FC0" w:rsidRDefault="00452035" w:rsidP="007D2991">
      <w:pPr>
        <w:rPr>
          <w:lang w:bidi="fr-FR"/>
        </w:rPr>
      </w:pPr>
      <w:r w:rsidRPr="00CA6FC0">
        <w:rPr>
          <w:noProof/>
        </w:rPr>
        <mc:AlternateContent>
          <mc:Choice Requires="wps">
            <w:drawing>
              <wp:anchor distT="0" distB="0" distL="114300" distR="114300" simplePos="0" relativeHeight="251664384" behindDoc="0" locked="0" layoutInCell="1" allowOverlap="1" wp14:anchorId="54F7DA85" wp14:editId="54533283">
                <wp:simplePos x="0" y="0"/>
                <wp:positionH relativeFrom="column">
                  <wp:posOffset>-84900</wp:posOffset>
                </wp:positionH>
                <wp:positionV relativeFrom="page">
                  <wp:posOffset>8675370</wp:posOffset>
                </wp:positionV>
                <wp:extent cx="3275330" cy="12827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3275330" cy="1282700"/>
                        </a:xfrm>
                        <a:prstGeom prst="rect">
                          <a:avLst/>
                        </a:prstGeom>
                        <a:noFill/>
                        <a:ln w="6350">
                          <a:noFill/>
                        </a:ln>
                      </wps:spPr>
                      <wps:txbx>
                        <w:txbxContent>
                          <w:p w14:paraId="1FDF90AA" w14:textId="77777777" w:rsidR="007620C7" w:rsidRPr="003E176B" w:rsidRDefault="007620C7" w:rsidP="007D2991">
                            <w:sdt>
                              <w:sdtPr>
                                <w:id w:val="-546992121"/>
                                <w:placeholder>
                                  <w:docPart w:val="B5FECBD8CC9249D0A3DD5C5B12D5B3B9"/>
                                </w:placeholder>
                                <w15:appearance w15:val="hidden"/>
                              </w:sdtPr>
                              <w:sdtContent>
                                <w:r w:rsidRPr="003E176B">
                                  <w:t xml:space="preserve">Continental </w:t>
                                </w:r>
                                <w:proofErr w:type="spellStart"/>
                                <w:r w:rsidRPr="003E176B">
                                  <w:t>Automative</w:t>
                                </w:r>
                                <w:proofErr w:type="spellEnd"/>
                                <w:r w:rsidRPr="003E176B">
                                  <w:t xml:space="preserve"> SAS</w:t>
                                </w:r>
                              </w:sdtContent>
                            </w:sdt>
                          </w:p>
                          <w:p w14:paraId="5EBD9FA0" w14:textId="77777777" w:rsidR="007620C7" w:rsidRPr="003E176B" w:rsidRDefault="007620C7" w:rsidP="007D2991">
                            <w:r w:rsidRPr="003E176B">
                              <w:t xml:space="preserve">1 Avenue Paul </w:t>
                            </w:r>
                            <w:proofErr w:type="spellStart"/>
                            <w:r w:rsidRPr="003E176B">
                              <w:t>Ourliac</w:t>
                            </w:r>
                            <w:proofErr w:type="spellEnd"/>
                            <w:r w:rsidRPr="003E176B">
                              <w:t xml:space="preserve"> </w:t>
                            </w:r>
                          </w:p>
                          <w:p w14:paraId="2BA19D1C" w14:textId="77777777" w:rsidR="007620C7" w:rsidRPr="003E176B" w:rsidRDefault="007620C7" w:rsidP="007D2991">
                            <w:r w:rsidRPr="003E176B">
                              <w:t>BP 83649</w:t>
                            </w:r>
                          </w:p>
                          <w:p w14:paraId="721508CB" w14:textId="77777777" w:rsidR="007620C7" w:rsidRPr="003E176B" w:rsidRDefault="007620C7" w:rsidP="007D2991">
                            <w:r w:rsidRPr="003E176B">
                              <w:t>31036 TOULOUSE CEDEX 1</w:t>
                            </w:r>
                          </w:p>
                          <w:p w14:paraId="2BFF5AD8" w14:textId="77777777" w:rsidR="007620C7" w:rsidRDefault="007620C7" w:rsidP="007D29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7DA85" id="Zone de texte 31" o:spid="_x0000_s1027" type="#_x0000_t202" style="position:absolute;left:0;text-align:left;margin-left:-6.7pt;margin-top:683.1pt;width:257.9pt;height:1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" filled="f" stroked="f" strokeweight=".5pt">
                <v:textbox>
                  <w:txbxContent>
                    <w:p w14:paraId="1FDF90AA" w14:textId="77777777" w:rsidR="007620C7" w:rsidRPr="003E176B" w:rsidRDefault="007620C7" w:rsidP="007D2991">
                      <w:sdt>
                        <w:sdtPr>
                          <w:id w:val="-546992121"/>
                          <w:placeholder>
                            <w:docPart w:val="B5FECBD8CC9249D0A3DD5C5B12D5B3B9"/>
                          </w:placeholder>
                          <w15:appearance w15:val="hidden"/>
                        </w:sdtPr>
                        <w:sdtContent>
                          <w:r w:rsidRPr="003E176B">
                            <w:t xml:space="preserve">Continental </w:t>
                          </w:r>
                          <w:proofErr w:type="spellStart"/>
                          <w:r w:rsidRPr="003E176B">
                            <w:t>Automative</w:t>
                          </w:r>
                          <w:proofErr w:type="spellEnd"/>
                          <w:r w:rsidRPr="003E176B">
                            <w:t xml:space="preserve"> SAS</w:t>
                          </w:r>
                        </w:sdtContent>
                      </w:sdt>
                    </w:p>
                    <w:p w14:paraId="5EBD9FA0" w14:textId="77777777" w:rsidR="007620C7" w:rsidRPr="003E176B" w:rsidRDefault="007620C7" w:rsidP="007D2991">
                      <w:r w:rsidRPr="003E176B">
                        <w:t xml:space="preserve">1 Avenue Paul </w:t>
                      </w:r>
                      <w:proofErr w:type="spellStart"/>
                      <w:r w:rsidRPr="003E176B">
                        <w:t>Ourliac</w:t>
                      </w:r>
                      <w:proofErr w:type="spellEnd"/>
                      <w:r w:rsidRPr="003E176B">
                        <w:t xml:space="preserve"> </w:t>
                      </w:r>
                    </w:p>
                    <w:p w14:paraId="2BA19D1C" w14:textId="77777777" w:rsidR="007620C7" w:rsidRPr="003E176B" w:rsidRDefault="007620C7" w:rsidP="007D2991">
                      <w:r w:rsidRPr="003E176B">
                        <w:t>BP 83649</w:t>
                      </w:r>
                    </w:p>
                    <w:p w14:paraId="721508CB" w14:textId="77777777" w:rsidR="007620C7" w:rsidRPr="003E176B" w:rsidRDefault="007620C7" w:rsidP="007D2991">
                      <w:r w:rsidRPr="003E176B">
                        <w:t>31036 TOULOUSE CEDEX 1</w:t>
                      </w:r>
                    </w:p>
                    <w:p w14:paraId="2BFF5AD8" w14:textId="77777777" w:rsidR="007620C7" w:rsidRDefault="007620C7" w:rsidP="007D2991"/>
                  </w:txbxContent>
                </v:textbox>
                <w10:wrap anchory="page"/>
              </v:shape>
            </w:pict>
          </mc:Fallback>
        </mc:AlternateContent>
      </w:r>
    </w:p>
    <w:p w14:paraId="3F941797" w14:textId="4BDE107E" w:rsidR="006F1E62" w:rsidRPr="00CA6FC0" w:rsidRDefault="00230069">
      <w:pPr>
        <w:spacing w:after="200"/>
        <w:jc w:val="left"/>
        <w:rPr>
          <w:lang w:bidi="fr-FR"/>
        </w:rPr>
      </w:pPr>
      <w:r w:rsidRPr="00CA6FC0">
        <w:rPr>
          <w:noProof/>
          <w:lang w:eastAsia="zh-CN"/>
        </w:rPr>
        <w:drawing>
          <wp:anchor distT="0" distB="0" distL="114300" distR="114300" simplePos="0" relativeHeight="251658239" behindDoc="0" locked="0" layoutInCell="1" allowOverlap="1" wp14:anchorId="1E43BD2B" wp14:editId="16C5B577">
            <wp:simplePos x="0" y="0"/>
            <wp:positionH relativeFrom="margin">
              <wp:posOffset>4236720</wp:posOffset>
            </wp:positionH>
            <wp:positionV relativeFrom="page">
              <wp:posOffset>8749827</wp:posOffset>
            </wp:positionV>
            <wp:extent cx="2133600" cy="121920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sspng-car-continental-ag-continental-tire-automotive-ind-continental-creative-5aea072ecf35e7.0714618315252867028487.png"/>
                    <pic:cNvPicPr/>
                  </pic:nvPicPr>
                  <pic:blipFill>
                    <a:blip r:embed="rId12" cstate="print">
                      <a:alphaModFix/>
                      <a:extLst>
                        <a:ext uri="{28A0092B-C50C-407E-A947-70E740481C1C}">
                          <a14:useLocalDpi xmlns:a14="http://schemas.microsoft.com/office/drawing/2010/main" val="0"/>
                        </a:ext>
                      </a:extLst>
                    </a:blip>
                    <a:stretch>
                      <a:fillRect/>
                    </a:stretch>
                  </pic:blipFill>
                  <pic:spPr>
                    <a:xfrm>
                      <a:off x="0" y="0"/>
                      <a:ext cx="2133600" cy="1219200"/>
                    </a:xfrm>
                    <a:prstGeom prst="rect">
                      <a:avLst/>
                    </a:prstGeom>
                  </pic:spPr>
                </pic:pic>
              </a:graphicData>
            </a:graphic>
            <wp14:sizeRelH relativeFrom="page">
              <wp14:pctWidth>0</wp14:pctWidth>
            </wp14:sizeRelH>
            <wp14:sizeRelV relativeFrom="page">
              <wp14:pctHeight>0</wp14:pctHeight>
            </wp14:sizeRelV>
          </wp:anchor>
        </w:drawing>
      </w:r>
      <w:r w:rsidR="004E2F08" w:rsidRPr="00CA6FC0">
        <w:rPr>
          <w:noProof/>
          <w:lang w:eastAsia="zh-CN"/>
        </w:rPr>
        <mc:AlternateContent>
          <mc:Choice Requires="wps">
            <w:drawing>
              <wp:anchor distT="0" distB="0" distL="114300" distR="114300" simplePos="0" relativeHeight="251659264" behindDoc="1" locked="0" layoutInCell="1" allowOverlap="1" wp14:anchorId="4A9062AC" wp14:editId="39CF62F5">
                <wp:simplePos x="0" y="0"/>
                <wp:positionH relativeFrom="column">
                  <wp:posOffset>-744485</wp:posOffset>
                </wp:positionH>
                <wp:positionV relativeFrom="page">
                  <wp:posOffset>7151427</wp:posOffset>
                </wp:positionV>
                <wp:extent cx="7760970" cy="3541878"/>
                <wp:effectExtent l="0" t="0" r="0" b="1905"/>
                <wp:wrapNone/>
                <wp:docPr id="2" name="Rectangle 2" descr="rectangle coloré"/>
                <wp:cNvGraphicFramePr/>
                <a:graphic xmlns:a="http://schemas.openxmlformats.org/drawingml/2006/main">
                  <a:graphicData uri="http://schemas.microsoft.com/office/word/2010/wordprocessingShape">
                    <wps:wsp>
                      <wps:cNvSpPr/>
                      <wps:spPr>
                        <a:xfrm>
                          <a:off x="0" y="0"/>
                          <a:ext cx="7760970" cy="3541878"/>
                        </a:xfrm>
                        <a:prstGeom prst="rect">
                          <a:avLst/>
                        </a:prstGeom>
                        <a:solidFill>
                          <a:srgbClr val="FFA500"/>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B2515" id="Rectangle 2" o:spid="_x0000_s1026" alt="rectangle coloré" style="position:absolute;margin-left:-58.6pt;margin-top:563.1pt;width:611.1pt;height:278.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" fillcolor="#ffa500" stroked="f">
                <w10:wrap anchory="page"/>
              </v:rect>
            </w:pict>
          </mc:Fallback>
        </mc:AlternateContent>
      </w:r>
      <w:r w:rsidR="00D077E9" w:rsidRPr="00CA6FC0">
        <w:rPr>
          <w:lang w:bidi="fr-FR"/>
        </w:rPr>
        <w:br w:type="page"/>
      </w:r>
      <w:r w:rsidR="006F1E62" w:rsidRPr="00CA6FC0">
        <w:rPr>
          <w:lang w:bidi="fr-FR"/>
        </w:rPr>
        <w:lastRenderedPageBreak/>
        <w:br w:type="page"/>
      </w:r>
    </w:p>
    <w:sdt>
      <w:sdtPr>
        <w:rPr>
          <w:rFonts w:eastAsiaTheme="minorEastAsia" w:cstheme="minorBidi"/>
          <w:caps w:val="0"/>
          <w:color w:val="3B3838" w:themeColor="background2" w:themeShade="40"/>
          <w:sz w:val="24"/>
          <w:szCs w:val="22"/>
          <w:lang w:val="en-US" w:eastAsia="en-US"/>
        </w:rPr>
        <w:id w:val="-1153679109"/>
        <w:docPartObj>
          <w:docPartGallery w:val="Table of Contents"/>
          <w:docPartUnique/>
        </w:docPartObj>
      </w:sdtPr>
      <w:sdtEndPr>
        <w:rPr>
          <w:b/>
          <w:bCs/>
        </w:rPr>
      </w:sdtEndPr>
      <w:sdtContent>
        <w:p w14:paraId="62EB7F7E" w14:textId="010F2728" w:rsidR="00956725" w:rsidRPr="00CA6FC0" w:rsidRDefault="00FF6EEB">
          <w:pPr>
            <w:pStyle w:val="En-ttedetabledesmatires"/>
            <w:rPr>
              <w:lang w:val="en-US"/>
            </w:rPr>
          </w:pPr>
          <w:r w:rsidRPr="00CA6FC0">
            <w:rPr>
              <w:lang w:val="en-US"/>
            </w:rPr>
            <w:t>TABLE OF CONTENTS</w:t>
          </w:r>
        </w:p>
        <w:p w14:paraId="01826E73" w14:textId="7444A5BB" w:rsidR="001B7CA3" w:rsidRDefault="009C5317">
          <w:pPr>
            <w:pStyle w:val="TM1"/>
            <w:tabs>
              <w:tab w:val="left" w:pos="440"/>
              <w:tab w:val="right" w:pos="10024"/>
            </w:tabs>
            <w:rPr>
              <w:noProof/>
              <w:color w:val="auto"/>
              <w:sz w:val="22"/>
            </w:rPr>
          </w:pPr>
          <w:r w:rsidRPr="00CA6FC0">
            <w:fldChar w:fldCharType="begin"/>
          </w:r>
          <w:r w:rsidRPr="00CA6FC0">
            <w:instrText xml:space="preserve"> TOC \o "1-4" \h \z \u </w:instrText>
          </w:r>
          <w:r w:rsidRPr="00CA6FC0">
            <w:fldChar w:fldCharType="separate"/>
          </w:r>
          <w:hyperlink w:anchor="_Toc50729768" w:history="1">
            <w:r w:rsidR="001B7CA3" w:rsidRPr="00433B3F">
              <w:rPr>
                <w:rStyle w:val="Lienhypertexte"/>
                <w:noProof/>
              </w:rPr>
              <w:t>I.</w:t>
            </w:r>
            <w:r w:rsidR="001B7CA3">
              <w:rPr>
                <w:noProof/>
                <w:color w:val="auto"/>
                <w:sz w:val="22"/>
              </w:rPr>
              <w:tab/>
            </w:r>
            <w:r w:rsidR="001B7CA3" w:rsidRPr="00433B3F">
              <w:rPr>
                <w:rStyle w:val="Lienhypertexte"/>
                <w:noProof/>
              </w:rPr>
              <w:t>ACASYA – FIRST STEPS</w:t>
            </w:r>
            <w:r w:rsidR="001B7CA3">
              <w:rPr>
                <w:noProof/>
                <w:webHidden/>
              </w:rPr>
              <w:tab/>
            </w:r>
            <w:r w:rsidR="001B7CA3">
              <w:rPr>
                <w:noProof/>
                <w:webHidden/>
              </w:rPr>
              <w:fldChar w:fldCharType="begin"/>
            </w:r>
            <w:r w:rsidR="001B7CA3">
              <w:rPr>
                <w:noProof/>
                <w:webHidden/>
              </w:rPr>
              <w:instrText xml:space="preserve"> PAGEREF _Toc50729768 \h </w:instrText>
            </w:r>
            <w:r w:rsidR="001B7CA3">
              <w:rPr>
                <w:noProof/>
                <w:webHidden/>
              </w:rPr>
            </w:r>
            <w:r w:rsidR="001B7CA3">
              <w:rPr>
                <w:noProof/>
                <w:webHidden/>
              </w:rPr>
              <w:fldChar w:fldCharType="separate"/>
            </w:r>
            <w:r w:rsidR="001B7CA3">
              <w:rPr>
                <w:noProof/>
                <w:webHidden/>
              </w:rPr>
              <w:t>2</w:t>
            </w:r>
            <w:r w:rsidR="001B7CA3">
              <w:rPr>
                <w:noProof/>
                <w:webHidden/>
              </w:rPr>
              <w:fldChar w:fldCharType="end"/>
            </w:r>
          </w:hyperlink>
        </w:p>
        <w:p w14:paraId="03D3DC7E" w14:textId="3FDB3022" w:rsidR="001B7CA3" w:rsidRDefault="007620C7">
          <w:pPr>
            <w:pStyle w:val="TM2"/>
            <w:tabs>
              <w:tab w:val="left" w:pos="720"/>
              <w:tab w:val="right" w:pos="10024"/>
            </w:tabs>
            <w:rPr>
              <w:noProof/>
              <w:color w:val="auto"/>
              <w:sz w:val="22"/>
            </w:rPr>
          </w:pPr>
          <w:hyperlink w:anchor="_Toc50729769" w:history="1">
            <w:r w:rsidR="001B7CA3" w:rsidRPr="00433B3F">
              <w:rPr>
                <w:rStyle w:val="Lienhypertexte"/>
                <w:noProof/>
              </w:rPr>
              <w:t>A.</w:t>
            </w:r>
            <w:r w:rsidR="001B7CA3">
              <w:rPr>
                <w:noProof/>
                <w:color w:val="auto"/>
                <w:sz w:val="22"/>
              </w:rPr>
              <w:tab/>
            </w:r>
            <w:r w:rsidR="001B7CA3" w:rsidRPr="00433B3F">
              <w:rPr>
                <w:rStyle w:val="Lienhypertexte"/>
                <w:noProof/>
              </w:rPr>
              <w:t>Installation</w:t>
            </w:r>
            <w:r w:rsidR="001B7CA3">
              <w:rPr>
                <w:noProof/>
                <w:webHidden/>
              </w:rPr>
              <w:tab/>
            </w:r>
            <w:r w:rsidR="001B7CA3">
              <w:rPr>
                <w:noProof/>
                <w:webHidden/>
              </w:rPr>
              <w:fldChar w:fldCharType="begin"/>
            </w:r>
            <w:r w:rsidR="001B7CA3">
              <w:rPr>
                <w:noProof/>
                <w:webHidden/>
              </w:rPr>
              <w:instrText xml:space="preserve"> PAGEREF _Toc50729769 \h </w:instrText>
            </w:r>
            <w:r w:rsidR="001B7CA3">
              <w:rPr>
                <w:noProof/>
                <w:webHidden/>
              </w:rPr>
            </w:r>
            <w:r w:rsidR="001B7CA3">
              <w:rPr>
                <w:noProof/>
                <w:webHidden/>
              </w:rPr>
              <w:fldChar w:fldCharType="separate"/>
            </w:r>
            <w:r w:rsidR="001B7CA3">
              <w:rPr>
                <w:noProof/>
                <w:webHidden/>
              </w:rPr>
              <w:t>2</w:t>
            </w:r>
            <w:r w:rsidR="001B7CA3">
              <w:rPr>
                <w:noProof/>
                <w:webHidden/>
              </w:rPr>
              <w:fldChar w:fldCharType="end"/>
            </w:r>
          </w:hyperlink>
        </w:p>
        <w:p w14:paraId="71BE6F6A" w14:textId="3E2DF75D" w:rsidR="001B7CA3" w:rsidRDefault="007620C7">
          <w:pPr>
            <w:pStyle w:val="TM2"/>
            <w:tabs>
              <w:tab w:val="left" w:pos="720"/>
              <w:tab w:val="right" w:pos="10024"/>
            </w:tabs>
            <w:rPr>
              <w:noProof/>
              <w:color w:val="auto"/>
              <w:sz w:val="22"/>
            </w:rPr>
          </w:pPr>
          <w:hyperlink w:anchor="_Toc50729770" w:history="1">
            <w:r w:rsidR="001B7CA3" w:rsidRPr="00433B3F">
              <w:rPr>
                <w:rStyle w:val="Lienhypertexte"/>
                <w:noProof/>
              </w:rPr>
              <w:t>B.</w:t>
            </w:r>
            <w:r w:rsidR="001B7CA3">
              <w:rPr>
                <w:noProof/>
                <w:color w:val="auto"/>
                <w:sz w:val="22"/>
              </w:rPr>
              <w:tab/>
            </w:r>
            <w:r w:rsidR="001B7CA3" w:rsidRPr="00433B3F">
              <w:rPr>
                <w:rStyle w:val="Lienhypertexte"/>
                <w:noProof/>
              </w:rPr>
              <w:t>Welcome screen</w:t>
            </w:r>
            <w:r w:rsidR="001B7CA3">
              <w:rPr>
                <w:noProof/>
                <w:webHidden/>
              </w:rPr>
              <w:tab/>
            </w:r>
            <w:r w:rsidR="001B7CA3">
              <w:rPr>
                <w:noProof/>
                <w:webHidden/>
              </w:rPr>
              <w:fldChar w:fldCharType="begin"/>
            </w:r>
            <w:r w:rsidR="001B7CA3">
              <w:rPr>
                <w:noProof/>
                <w:webHidden/>
              </w:rPr>
              <w:instrText xml:space="preserve"> PAGEREF _Toc50729770 \h </w:instrText>
            </w:r>
            <w:r w:rsidR="001B7CA3">
              <w:rPr>
                <w:noProof/>
                <w:webHidden/>
              </w:rPr>
            </w:r>
            <w:r w:rsidR="001B7CA3">
              <w:rPr>
                <w:noProof/>
                <w:webHidden/>
              </w:rPr>
              <w:fldChar w:fldCharType="separate"/>
            </w:r>
            <w:r w:rsidR="001B7CA3">
              <w:rPr>
                <w:noProof/>
                <w:webHidden/>
              </w:rPr>
              <w:t>4</w:t>
            </w:r>
            <w:r w:rsidR="001B7CA3">
              <w:rPr>
                <w:noProof/>
                <w:webHidden/>
              </w:rPr>
              <w:fldChar w:fldCharType="end"/>
            </w:r>
          </w:hyperlink>
        </w:p>
        <w:p w14:paraId="31C53033" w14:textId="65D7E866" w:rsidR="001B7CA3" w:rsidRDefault="007620C7">
          <w:pPr>
            <w:pStyle w:val="TM2"/>
            <w:tabs>
              <w:tab w:val="left" w:pos="720"/>
              <w:tab w:val="right" w:pos="10024"/>
            </w:tabs>
            <w:rPr>
              <w:noProof/>
              <w:color w:val="auto"/>
              <w:sz w:val="22"/>
            </w:rPr>
          </w:pPr>
          <w:hyperlink w:anchor="_Toc50729771" w:history="1">
            <w:r w:rsidR="001B7CA3" w:rsidRPr="00433B3F">
              <w:rPr>
                <w:rStyle w:val="Lienhypertexte"/>
                <w:noProof/>
              </w:rPr>
              <w:t>C.</w:t>
            </w:r>
            <w:r w:rsidR="001B7CA3">
              <w:rPr>
                <w:noProof/>
                <w:color w:val="auto"/>
                <w:sz w:val="22"/>
              </w:rPr>
              <w:tab/>
            </w:r>
            <w:r w:rsidR="001B7CA3" w:rsidRPr="00433B3F">
              <w:rPr>
                <w:rStyle w:val="Lienhypertexte"/>
                <w:noProof/>
              </w:rPr>
              <w:t>Main screen</w:t>
            </w:r>
            <w:r w:rsidR="001B7CA3">
              <w:rPr>
                <w:noProof/>
                <w:webHidden/>
              </w:rPr>
              <w:tab/>
            </w:r>
            <w:r w:rsidR="001B7CA3">
              <w:rPr>
                <w:noProof/>
                <w:webHidden/>
              </w:rPr>
              <w:fldChar w:fldCharType="begin"/>
            </w:r>
            <w:r w:rsidR="001B7CA3">
              <w:rPr>
                <w:noProof/>
                <w:webHidden/>
              </w:rPr>
              <w:instrText xml:space="preserve"> PAGEREF _Toc50729771 \h </w:instrText>
            </w:r>
            <w:r w:rsidR="001B7CA3">
              <w:rPr>
                <w:noProof/>
                <w:webHidden/>
              </w:rPr>
            </w:r>
            <w:r w:rsidR="001B7CA3">
              <w:rPr>
                <w:noProof/>
                <w:webHidden/>
              </w:rPr>
              <w:fldChar w:fldCharType="separate"/>
            </w:r>
            <w:r w:rsidR="001B7CA3">
              <w:rPr>
                <w:noProof/>
                <w:webHidden/>
              </w:rPr>
              <w:t>5</w:t>
            </w:r>
            <w:r w:rsidR="001B7CA3">
              <w:rPr>
                <w:noProof/>
                <w:webHidden/>
              </w:rPr>
              <w:fldChar w:fldCharType="end"/>
            </w:r>
          </w:hyperlink>
        </w:p>
        <w:p w14:paraId="74D6E453" w14:textId="5156FFF0" w:rsidR="001B7CA3" w:rsidRDefault="007620C7">
          <w:pPr>
            <w:pStyle w:val="TM1"/>
            <w:tabs>
              <w:tab w:val="left" w:pos="440"/>
              <w:tab w:val="right" w:pos="10024"/>
            </w:tabs>
            <w:rPr>
              <w:noProof/>
              <w:color w:val="auto"/>
              <w:sz w:val="22"/>
            </w:rPr>
          </w:pPr>
          <w:hyperlink w:anchor="_Toc50729772" w:history="1">
            <w:r w:rsidR="001B7CA3" w:rsidRPr="00433B3F">
              <w:rPr>
                <w:rStyle w:val="Lienhypertexte"/>
                <w:noProof/>
              </w:rPr>
              <w:t>II.</w:t>
            </w:r>
            <w:r w:rsidR="001B7CA3">
              <w:rPr>
                <w:noProof/>
                <w:color w:val="auto"/>
                <w:sz w:val="22"/>
              </w:rPr>
              <w:tab/>
            </w:r>
            <w:r w:rsidR="001B7CA3" w:rsidRPr="00433B3F">
              <w:rPr>
                <w:rStyle w:val="Lienhypertexte"/>
                <w:noProof/>
              </w:rPr>
              <w:t>CREATION MODE</w:t>
            </w:r>
            <w:r w:rsidR="001B7CA3">
              <w:rPr>
                <w:noProof/>
                <w:webHidden/>
              </w:rPr>
              <w:tab/>
            </w:r>
            <w:r w:rsidR="001B7CA3">
              <w:rPr>
                <w:noProof/>
                <w:webHidden/>
              </w:rPr>
              <w:fldChar w:fldCharType="begin"/>
            </w:r>
            <w:r w:rsidR="001B7CA3">
              <w:rPr>
                <w:noProof/>
                <w:webHidden/>
              </w:rPr>
              <w:instrText xml:space="preserve"> PAGEREF _Toc50729772 \h </w:instrText>
            </w:r>
            <w:r w:rsidR="001B7CA3">
              <w:rPr>
                <w:noProof/>
                <w:webHidden/>
              </w:rPr>
            </w:r>
            <w:r w:rsidR="001B7CA3">
              <w:rPr>
                <w:noProof/>
                <w:webHidden/>
              </w:rPr>
              <w:fldChar w:fldCharType="separate"/>
            </w:r>
            <w:r w:rsidR="001B7CA3">
              <w:rPr>
                <w:noProof/>
                <w:webHidden/>
              </w:rPr>
              <w:t>8</w:t>
            </w:r>
            <w:r w:rsidR="001B7CA3">
              <w:rPr>
                <w:noProof/>
                <w:webHidden/>
              </w:rPr>
              <w:fldChar w:fldCharType="end"/>
            </w:r>
          </w:hyperlink>
        </w:p>
        <w:p w14:paraId="73022F26" w14:textId="49D93F9B" w:rsidR="001B7CA3" w:rsidRDefault="007620C7">
          <w:pPr>
            <w:pStyle w:val="TM2"/>
            <w:tabs>
              <w:tab w:val="left" w:pos="720"/>
              <w:tab w:val="right" w:pos="10024"/>
            </w:tabs>
            <w:rPr>
              <w:noProof/>
              <w:color w:val="auto"/>
              <w:sz w:val="22"/>
            </w:rPr>
          </w:pPr>
          <w:hyperlink w:anchor="_Toc50729773" w:history="1">
            <w:r w:rsidR="001B7CA3" w:rsidRPr="00433B3F">
              <w:rPr>
                <w:rStyle w:val="Lienhypertexte"/>
                <w:noProof/>
              </w:rPr>
              <w:t>A.</w:t>
            </w:r>
            <w:r w:rsidR="001B7CA3">
              <w:rPr>
                <w:noProof/>
                <w:color w:val="auto"/>
                <w:sz w:val="22"/>
              </w:rPr>
              <w:tab/>
            </w:r>
            <w:r w:rsidR="001B7CA3" w:rsidRPr="00433B3F">
              <w:rPr>
                <w:rStyle w:val="Lienhypertexte"/>
                <w:noProof/>
              </w:rPr>
              <w:t>Test script creation</w:t>
            </w:r>
            <w:r w:rsidR="001B7CA3">
              <w:rPr>
                <w:noProof/>
                <w:webHidden/>
              </w:rPr>
              <w:tab/>
            </w:r>
            <w:r w:rsidR="001B7CA3">
              <w:rPr>
                <w:noProof/>
                <w:webHidden/>
              </w:rPr>
              <w:fldChar w:fldCharType="begin"/>
            </w:r>
            <w:r w:rsidR="001B7CA3">
              <w:rPr>
                <w:noProof/>
                <w:webHidden/>
              </w:rPr>
              <w:instrText xml:space="preserve"> PAGEREF _Toc50729773 \h </w:instrText>
            </w:r>
            <w:r w:rsidR="001B7CA3">
              <w:rPr>
                <w:noProof/>
                <w:webHidden/>
              </w:rPr>
            </w:r>
            <w:r w:rsidR="001B7CA3">
              <w:rPr>
                <w:noProof/>
                <w:webHidden/>
              </w:rPr>
              <w:fldChar w:fldCharType="separate"/>
            </w:r>
            <w:r w:rsidR="001B7CA3">
              <w:rPr>
                <w:noProof/>
                <w:webHidden/>
              </w:rPr>
              <w:t>9</w:t>
            </w:r>
            <w:r w:rsidR="001B7CA3">
              <w:rPr>
                <w:noProof/>
                <w:webHidden/>
              </w:rPr>
              <w:fldChar w:fldCharType="end"/>
            </w:r>
          </w:hyperlink>
        </w:p>
        <w:p w14:paraId="35D7AD55" w14:textId="4F6DF1EE" w:rsidR="001B7CA3" w:rsidRDefault="007620C7">
          <w:pPr>
            <w:pStyle w:val="TM3"/>
            <w:tabs>
              <w:tab w:val="left" w:pos="880"/>
              <w:tab w:val="right" w:pos="10024"/>
            </w:tabs>
            <w:rPr>
              <w:rFonts w:cstheme="minorBidi"/>
              <w:noProof/>
              <w:lang w:val="en-US" w:eastAsia="en-US"/>
            </w:rPr>
          </w:pPr>
          <w:hyperlink w:anchor="_Toc50729774" w:history="1">
            <w:r w:rsidR="001B7CA3" w:rsidRPr="00433B3F">
              <w:rPr>
                <w:rStyle w:val="Lienhypertexte"/>
                <w:noProof/>
              </w:rPr>
              <w:t>1.</w:t>
            </w:r>
            <w:r w:rsidR="001B7CA3">
              <w:rPr>
                <w:rFonts w:cstheme="minorBidi"/>
                <w:noProof/>
                <w:lang w:val="en-US" w:eastAsia="en-US"/>
              </w:rPr>
              <w:tab/>
            </w:r>
            <w:r w:rsidR="001B7CA3" w:rsidRPr="00433B3F">
              <w:rPr>
                <w:rStyle w:val="Lienhypertexte"/>
                <w:noProof/>
              </w:rPr>
              <w:t>Create a new command</w:t>
            </w:r>
            <w:r w:rsidR="001B7CA3">
              <w:rPr>
                <w:noProof/>
                <w:webHidden/>
              </w:rPr>
              <w:tab/>
            </w:r>
            <w:r w:rsidR="001B7CA3">
              <w:rPr>
                <w:noProof/>
                <w:webHidden/>
              </w:rPr>
              <w:fldChar w:fldCharType="begin"/>
            </w:r>
            <w:r w:rsidR="001B7CA3">
              <w:rPr>
                <w:noProof/>
                <w:webHidden/>
              </w:rPr>
              <w:instrText xml:space="preserve"> PAGEREF _Toc50729774 \h </w:instrText>
            </w:r>
            <w:r w:rsidR="001B7CA3">
              <w:rPr>
                <w:noProof/>
                <w:webHidden/>
              </w:rPr>
            </w:r>
            <w:r w:rsidR="001B7CA3">
              <w:rPr>
                <w:noProof/>
                <w:webHidden/>
              </w:rPr>
              <w:fldChar w:fldCharType="separate"/>
            </w:r>
            <w:r w:rsidR="001B7CA3">
              <w:rPr>
                <w:noProof/>
                <w:webHidden/>
              </w:rPr>
              <w:t>9</w:t>
            </w:r>
            <w:r w:rsidR="001B7CA3">
              <w:rPr>
                <w:noProof/>
                <w:webHidden/>
              </w:rPr>
              <w:fldChar w:fldCharType="end"/>
            </w:r>
          </w:hyperlink>
        </w:p>
        <w:p w14:paraId="2E215857" w14:textId="00893E2E" w:rsidR="001B7CA3" w:rsidRDefault="007620C7">
          <w:pPr>
            <w:pStyle w:val="TM3"/>
            <w:tabs>
              <w:tab w:val="left" w:pos="880"/>
              <w:tab w:val="right" w:pos="10024"/>
            </w:tabs>
            <w:rPr>
              <w:rFonts w:cstheme="minorBidi"/>
              <w:noProof/>
              <w:lang w:val="en-US" w:eastAsia="en-US"/>
            </w:rPr>
          </w:pPr>
          <w:hyperlink w:anchor="_Toc50729775" w:history="1">
            <w:r w:rsidR="001B7CA3" w:rsidRPr="00433B3F">
              <w:rPr>
                <w:rStyle w:val="Lienhypertexte"/>
                <w:noProof/>
              </w:rPr>
              <w:t>2.</w:t>
            </w:r>
            <w:r w:rsidR="001B7CA3">
              <w:rPr>
                <w:rFonts w:cstheme="minorBidi"/>
                <w:noProof/>
                <w:lang w:val="en-US" w:eastAsia="en-US"/>
              </w:rPr>
              <w:tab/>
            </w:r>
            <w:r w:rsidR="001B7CA3" w:rsidRPr="00433B3F">
              <w:rPr>
                <w:rStyle w:val="Lienhypertexte"/>
                <w:noProof/>
              </w:rPr>
              <w:t>Commands details</w:t>
            </w:r>
            <w:r w:rsidR="001B7CA3">
              <w:rPr>
                <w:noProof/>
                <w:webHidden/>
              </w:rPr>
              <w:tab/>
            </w:r>
            <w:r w:rsidR="001B7CA3">
              <w:rPr>
                <w:noProof/>
                <w:webHidden/>
              </w:rPr>
              <w:fldChar w:fldCharType="begin"/>
            </w:r>
            <w:r w:rsidR="001B7CA3">
              <w:rPr>
                <w:noProof/>
                <w:webHidden/>
              </w:rPr>
              <w:instrText xml:space="preserve"> PAGEREF _Toc50729775 \h </w:instrText>
            </w:r>
            <w:r w:rsidR="001B7CA3">
              <w:rPr>
                <w:noProof/>
                <w:webHidden/>
              </w:rPr>
            </w:r>
            <w:r w:rsidR="001B7CA3">
              <w:rPr>
                <w:noProof/>
                <w:webHidden/>
              </w:rPr>
              <w:fldChar w:fldCharType="separate"/>
            </w:r>
            <w:r w:rsidR="001B7CA3">
              <w:rPr>
                <w:noProof/>
                <w:webHidden/>
              </w:rPr>
              <w:t>11</w:t>
            </w:r>
            <w:r w:rsidR="001B7CA3">
              <w:rPr>
                <w:noProof/>
                <w:webHidden/>
              </w:rPr>
              <w:fldChar w:fldCharType="end"/>
            </w:r>
          </w:hyperlink>
        </w:p>
        <w:p w14:paraId="5046DFDD" w14:textId="7262AF6C" w:rsidR="001B7CA3" w:rsidRDefault="007620C7">
          <w:pPr>
            <w:pStyle w:val="TM4"/>
            <w:rPr>
              <w:noProof/>
              <w:color w:val="auto"/>
              <w:sz w:val="22"/>
            </w:rPr>
          </w:pPr>
          <w:hyperlink w:anchor="_Toc50729776" w:history="1">
            <w:r w:rsidR="001B7CA3" w:rsidRPr="00433B3F">
              <w:rPr>
                <w:rStyle w:val="Lienhypertexte"/>
                <w:noProof/>
              </w:rPr>
              <w:t>a.</w:t>
            </w:r>
            <w:r w:rsidR="001B7CA3">
              <w:rPr>
                <w:noProof/>
                <w:color w:val="auto"/>
                <w:sz w:val="22"/>
              </w:rPr>
              <w:tab/>
            </w:r>
            <w:r w:rsidR="001B7CA3" w:rsidRPr="00433B3F">
              <w:rPr>
                <w:rStyle w:val="Lienhypertexte"/>
                <w:noProof/>
              </w:rPr>
              <w:t>SetA</w:t>
            </w:r>
            <w:r w:rsidR="001B7CA3">
              <w:rPr>
                <w:noProof/>
                <w:webHidden/>
              </w:rPr>
              <w:tab/>
            </w:r>
            <w:r w:rsidR="001B7CA3">
              <w:rPr>
                <w:noProof/>
                <w:webHidden/>
              </w:rPr>
              <w:fldChar w:fldCharType="begin"/>
            </w:r>
            <w:r w:rsidR="001B7CA3">
              <w:rPr>
                <w:noProof/>
                <w:webHidden/>
              </w:rPr>
              <w:instrText xml:space="preserve"> PAGEREF _Toc50729776 \h </w:instrText>
            </w:r>
            <w:r w:rsidR="001B7CA3">
              <w:rPr>
                <w:noProof/>
                <w:webHidden/>
              </w:rPr>
            </w:r>
            <w:r w:rsidR="001B7CA3">
              <w:rPr>
                <w:noProof/>
                <w:webHidden/>
              </w:rPr>
              <w:fldChar w:fldCharType="separate"/>
            </w:r>
            <w:r w:rsidR="001B7CA3">
              <w:rPr>
                <w:noProof/>
                <w:webHidden/>
              </w:rPr>
              <w:t>11</w:t>
            </w:r>
            <w:r w:rsidR="001B7CA3">
              <w:rPr>
                <w:noProof/>
                <w:webHidden/>
              </w:rPr>
              <w:fldChar w:fldCharType="end"/>
            </w:r>
          </w:hyperlink>
        </w:p>
        <w:p w14:paraId="4A070E75" w14:textId="00378BF0" w:rsidR="001B7CA3" w:rsidRDefault="007620C7">
          <w:pPr>
            <w:pStyle w:val="TM4"/>
            <w:rPr>
              <w:noProof/>
              <w:color w:val="auto"/>
              <w:sz w:val="22"/>
            </w:rPr>
          </w:pPr>
          <w:hyperlink w:anchor="_Toc50729777" w:history="1">
            <w:r w:rsidR="001B7CA3" w:rsidRPr="00433B3F">
              <w:rPr>
                <w:rStyle w:val="Lienhypertexte"/>
                <w:noProof/>
              </w:rPr>
              <w:t>b.</w:t>
            </w:r>
            <w:r w:rsidR="001B7CA3">
              <w:rPr>
                <w:noProof/>
                <w:color w:val="auto"/>
                <w:sz w:val="22"/>
              </w:rPr>
              <w:tab/>
            </w:r>
            <w:r w:rsidR="001B7CA3" w:rsidRPr="00433B3F">
              <w:rPr>
                <w:rStyle w:val="Lienhypertexte"/>
                <w:noProof/>
              </w:rPr>
              <w:t>SetP</w:t>
            </w:r>
            <w:r w:rsidR="001B7CA3">
              <w:rPr>
                <w:noProof/>
                <w:webHidden/>
              </w:rPr>
              <w:tab/>
            </w:r>
            <w:r w:rsidR="001B7CA3">
              <w:rPr>
                <w:noProof/>
                <w:webHidden/>
              </w:rPr>
              <w:fldChar w:fldCharType="begin"/>
            </w:r>
            <w:r w:rsidR="001B7CA3">
              <w:rPr>
                <w:noProof/>
                <w:webHidden/>
              </w:rPr>
              <w:instrText xml:space="preserve"> PAGEREF _Toc50729777 \h </w:instrText>
            </w:r>
            <w:r w:rsidR="001B7CA3">
              <w:rPr>
                <w:noProof/>
                <w:webHidden/>
              </w:rPr>
            </w:r>
            <w:r w:rsidR="001B7CA3">
              <w:rPr>
                <w:noProof/>
                <w:webHidden/>
              </w:rPr>
              <w:fldChar w:fldCharType="separate"/>
            </w:r>
            <w:r w:rsidR="001B7CA3">
              <w:rPr>
                <w:noProof/>
                <w:webHidden/>
              </w:rPr>
              <w:t>11</w:t>
            </w:r>
            <w:r w:rsidR="001B7CA3">
              <w:rPr>
                <w:noProof/>
                <w:webHidden/>
              </w:rPr>
              <w:fldChar w:fldCharType="end"/>
            </w:r>
          </w:hyperlink>
        </w:p>
        <w:p w14:paraId="0BC26AEF" w14:textId="27F52282" w:rsidR="001B7CA3" w:rsidRDefault="007620C7">
          <w:pPr>
            <w:pStyle w:val="TM4"/>
            <w:rPr>
              <w:noProof/>
              <w:color w:val="auto"/>
              <w:sz w:val="22"/>
            </w:rPr>
          </w:pPr>
          <w:hyperlink w:anchor="_Toc50729778" w:history="1">
            <w:r w:rsidR="001B7CA3" w:rsidRPr="00433B3F">
              <w:rPr>
                <w:rStyle w:val="Lienhypertexte"/>
                <w:noProof/>
              </w:rPr>
              <w:t>c.</w:t>
            </w:r>
            <w:r w:rsidR="001B7CA3">
              <w:rPr>
                <w:noProof/>
                <w:color w:val="auto"/>
                <w:sz w:val="22"/>
              </w:rPr>
              <w:tab/>
            </w:r>
            <w:r w:rsidR="001B7CA3" w:rsidRPr="00433B3F">
              <w:rPr>
                <w:rStyle w:val="Lienhypertexte"/>
                <w:noProof/>
              </w:rPr>
              <w:t>SendLFD</w:t>
            </w:r>
            <w:r w:rsidR="001B7CA3">
              <w:rPr>
                <w:noProof/>
                <w:webHidden/>
              </w:rPr>
              <w:tab/>
            </w:r>
            <w:r w:rsidR="001B7CA3">
              <w:rPr>
                <w:noProof/>
                <w:webHidden/>
              </w:rPr>
              <w:fldChar w:fldCharType="begin"/>
            </w:r>
            <w:r w:rsidR="001B7CA3">
              <w:rPr>
                <w:noProof/>
                <w:webHidden/>
              </w:rPr>
              <w:instrText xml:space="preserve"> PAGEREF _Toc50729778 \h </w:instrText>
            </w:r>
            <w:r w:rsidR="001B7CA3">
              <w:rPr>
                <w:noProof/>
                <w:webHidden/>
              </w:rPr>
            </w:r>
            <w:r w:rsidR="001B7CA3">
              <w:rPr>
                <w:noProof/>
                <w:webHidden/>
              </w:rPr>
              <w:fldChar w:fldCharType="separate"/>
            </w:r>
            <w:r w:rsidR="001B7CA3">
              <w:rPr>
                <w:noProof/>
                <w:webHidden/>
              </w:rPr>
              <w:t>11</w:t>
            </w:r>
            <w:r w:rsidR="001B7CA3">
              <w:rPr>
                <w:noProof/>
                <w:webHidden/>
              </w:rPr>
              <w:fldChar w:fldCharType="end"/>
            </w:r>
          </w:hyperlink>
        </w:p>
        <w:p w14:paraId="3C8D10CA" w14:textId="63975E48" w:rsidR="001B7CA3" w:rsidRDefault="007620C7">
          <w:pPr>
            <w:pStyle w:val="TM4"/>
            <w:rPr>
              <w:noProof/>
              <w:color w:val="auto"/>
              <w:sz w:val="22"/>
            </w:rPr>
          </w:pPr>
          <w:hyperlink w:anchor="_Toc50729779" w:history="1">
            <w:r w:rsidR="001B7CA3" w:rsidRPr="00433B3F">
              <w:rPr>
                <w:rStyle w:val="Lienhypertexte"/>
                <w:noProof/>
              </w:rPr>
              <w:t>d.</w:t>
            </w:r>
            <w:r w:rsidR="001B7CA3">
              <w:rPr>
                <w:noProof/>
                <w:color w:val="auto"/>
                <w:sz w:val="22"/>
              </w:rPr>
              <w:tab/>
            </w:r>
            <w:r w:rsidR="001B7CA3" w:rsidRPr="00433B3F">
              <w:rPr>
                <w:rStyle w:val="Lienhypertexte"/>
                <w:noProof/>
              </w:rPr>
              <w:t>StopLFD</w:t>
            </w:r>
            <w:r w:rsidR="001B7CA3">
              <w:rPr>
                <w:noProof/>
                <w:webHidden/>
              </w:rPr>
              <w:tab/>
            </w:r>
            <w:r w:rsidR="001B7CA3">
              <w:rPr>
                <w:noProof/>
                <w:webHidden/>
              </w:rPr>
              <w:fldChar w:fldCharType="begin"/>
            </w:r>
            <w:r w:rsidR="001B7CA3">
              <w:rPr>
                <w:noProof/>
                <w:webHidden/>
              </w:rPr>
              <w:instrText xml:space="preserve"> PAGEREF _Toc50729779 \h </w:instrText>
            </w:r>
            <w:r w:rsidR="001B7CA3">
              <w:rPr>
                <w:noProof/>
                <w:webHidden/>
              </w:rPr>
            </w:r>
            <w:r w:rsidR="001B7CA3">
              <w:rPr>
                <w:noProof/>
                <w:webHidden/>
              </w:rPr>
              <w:fldChar w:fldCharType="separate"/>
            </w:r>
            <w:r w:rsidR="001B7CA3">
              <w:rPr>
                <w:noProof/>
                <w:webHidden/>
              </w:rPr>
              <w:t>12</w:t>
            </w:r>
            <w:r w:rsidR="001B7CA3">
              <w:rPr>
                <w:noProof/>
                <w:webHidden/>
              </w:rPr>
              <w:fldChar w:fldCharType="end"/>
            </w:r>
          </w:hyperlink>
        </w:p>
        <w:p w14:paraId="0AC9F78B" w14:textId="0A6EFAC0" w:rsidR="001B7CA3" w:rsidRDefault="007620C7">
          <w:pPr>
            <w:pStyle w:val="TM4"/>
            <w:rPr>
              <w:noProof/>
              <w:color w:val="auto"/>
              <w:sz w:val="22"/>
            </w:rPr>
          </w:pPr>
          <w:hyperlink w:anchor="_Toc50729780" w:history="1">
            <w:r w:rsidR="001B7CA3" w:rsidRPr="00433B3F">
              <w:rPr>
                <w:rStyle w:val="Lienhypertexte"/>
                <w:noProof/>
              </w:rPr>
              <w:t>e.</w:t>
            </w:r>
            <w:r w:rsidR="001B7CA3">
              <w:rPr>
                <w:noProof/>
                <w:color w:val="auto"/>
                <w:sz w:val="22"/>
              </w:rPr>
              <w:tab/>
            </w:r>
            <w:r w:rsidR="001B7CA3" w:rsidRPr="00433B3F">
              <w:rPr>
                <w:rStyle w:val="Lienhypertexte"/>
                <w:noProof/>
              </w:rPr>
              <w:t>SendLFCw</w:t>
            </w:r>
            <w:r w:rsidR="001B7CA3">
              <w:rPr>
                <w:noProof/>
                <w:webHidden/>
              </w:rPr>
              <w:tab/>
            </w:r>
            <w:r w:rsidR="001B7CA3">
              <w:rPr>
                <w:noProof/>
                <w:webHidden/>
              </w:rPr>
              <w:fldChar w:fldCharType="begin"/>
            </w:r>
            <w:r w:rsidR="001B7CA3">
              <w:rPr>
                <w:noProof/>
                <w:webHidden/>
              </w:rPr>
              <w:instrText xml:space="preserve"> PAGEREF _Toc50729780 \h </w:instrText>
            </w:r>
            <w:r w:rsidR="001B7CA3">
              <w:rPr>
                <w:noProof/>
                <w:webHidden/>
              </w:rPr>
            </w:r>
            <w:r w:rsidR="001B7CA3">
              <w:rPr>
                <w:noProof/>
                <w:webHidden/>
              </w:rPr>
              <w:fldChar w:fldCharType="separate"/>
            </w:r>
            <w:r w:rsidR="001B7CA3">
              <w:rPr>
                <w:noProof/>
                <w:webHidden/>
              </w:rPr>
              <w:t>12</w:t>
            </w:r>
            <w:r w:rsidR="001B7CA3">
              <w:rPr>
                <w:noProof/>
                <w:webHidden/>
              </w:rPr>
              <w:fldChar w:fldCharType="end"/>
            </w:r>
          </w:hyperlink>
        </w:p>
        <w:p w14:paraId="012A4107" w14:textId="1DC702D6" w:rsidR="001B7CA3" w:rsidRDefault="007620C7">
          <w:pPr>
            <w:pStyle w:val="TM4"/>
            <w:rPr>
              <w:noProof/>
              <w:color w:val="auto"/>
              <w:sz w:val="22"/>
            </w:rPr>
          </w:pPr>
          <w:hyperlink w:anchor="_Toc50729781" w:history="1">
            <w:r w:rsidR="001B7CA3" w:rsidRPr="00433B3F">
              <w:rPr>
                <w:rStyle w:val="Lienhypertexte"/>
                <w:noProof/>
              </w:rPr>
              <w:t>f.</w:t>
            </w:r>
            <w:r w:rsidR="001B7CA3">
              <w:rPr>
                <w:noProof/>
                <w:color w:val="auto"/>
                <w:sz w:val="22"/>
              </w:rPr>
              <w:tab/>
            </w:r>
            <w:r w:rsidR="001B7CA3" w:rsidRPr="00433B3F">
              <w:rPr>
                <w:rStyle w:val="Lienhypertexte"/>
                <w:noProof/>
              </w:rPr>
              <w:t>StopLFCw</w:t>
            </w:r>
            <w:r w:rsidR="001B7CA3">
              <w:rPr>
                <w:noProof/>
                <w:webHidden/>
              </w:rPr>
              <w:tab/>
            </w:r>
            <w:r w:rsidR="001B7CA3">
              <w:rPr>
                <w:noProof/>
                <w:webHidden/>
              </w:rPr>
              <w:fldChar w:fldCharType="begin"/>
            </w:r>
            <w:r w:rsidR="001B7CA3">
              <w:rPr>
                <w:noProof/>
                <w:webHidden/>
              </w:rPr>
              <w:instrText xml:space="preserve"> PAGEREF _Toc50729781 \h </w:instrText>
            </w:r>
            <w:r w:rsidR="001B7CA3">
              <w:rPr>
                <w:noProof/>
                <w:webHidden/>
              </w:rPr>
            </w:r>
            <w:r w:rsidR="001B7CA3">
              <w:rPr>
                <w:noProof/>
                <w:webHidden/>
              </w:rPr>
              <w:fldChar w:fldCharType="separate"/>
            </w:r>
            <w:r w:rsidR="001B7CA3">
              <w:rPr>
                <w:noProof/>
                <w:webHidden/>
              </w:rPr>
              <w:t>12</w:t>
            </w:r>
            <w:r w:rsidR="001B7CA3">
              <w:rPr>
                <w:noProof/>
                <w:webHidden/>
              </w:rPr>
              <w:fldChar w:fldCharType="end"/>
            </w:r>
          </w:hyperlink>
        </w:p>
        <w:p w14:paraId="4D0D5F7E" w14:textId="424BFEE8" w:rsidR="001B7CA3" w:rsidRDefault="007620C7">
          <w:pPr>
            <w:pStyle w:val="TM4"/>
            <w:rPr>
              <w:noProof/>
              <w:color w:val="auto"/>
              <w:sz w:val="22"/>
            </w:rPr>
          </w:pPr>
          <w:hyperlink w:anchor="_Toc50729782" w:history="1">
            <w:r w:rsidR="001B7CA3" w:rsidRPr="00433B3F">
              <w:rPr>
                <w:rStyle w:val="Lienhypertexte"/>
                <w:noProof/>
              </w:rPr>
              <w:t>g.</w:t>
            </w:r>
            <w:r w:rsidR="001B7CA3">
              <w:rPr>
                <w:noProof/>
                <w:color w:val="auto"/>
                <w:sz w:val="22"/>
              </w:rPr>
              <w:tab/>
            </w:r>
            <w:r w:rsidR="001B7CA3" w:rsidRPr="00433B3F">
              <w:rPr>
                <w:rStyle w:val="Lienhypertexte"/>
                <w:noProof/>
              </w:rPr>
              <w:t>LFPower</w:t>
            </w:r>
            <w:r w:rsidR="001B7CA3">
              <w:rPr>
                <w:noProof/>
                <w:webHidden/>
              </w:rPr>
              <w:tab/>
            </w:r>
            <w:r w:rsidR="001B7CA3">
              <w:rPr>
                <w:noProof/>
                <w:webHidden/>
              </w:rPr>
              <w:fldChar w:fldCharType="begin"/>
            </w:r>
            <w:r w:rsidR="001B7CA3">
              <w:rPr>
                <w:noProof/>
                <w:webHidden/>
              </w:rPr>
              <w:instrText xml:space="preserve"> PAGEREF _Toc50729782 \h </w:instrText>
            </w:r>
            <w:r w:rsidR="001B7CA3">
              <w:rPr>
                <w:noProof/>
                <w:webHidden/>
              </w:rPr>
            </w:r>
            <w:r w:rsidR="001B7CA3">
              <w:rPr>
                <w:noProof/>
                <w:webHidden/>
              </w:rPr>
              <w:fldChar w:fldCharType="separate"/>
            </w:r>
            <w:r w:rsidR="001B7CA3">
              <w:rPr>
                <w:noProof/>
                <w:webHidden/>
              </w:rPr>
              <w:t>13</w:t>
            </w:r>
            <w:r w:rsidR="001B7CA3">
              <w:rPr>
                <w:noProof/>
                <w:webHidden/>
              </w:rPr>
              <w:fldChar w:fldCharType="end"/>
            </w:r>
          </w:hyperlink>
        </w:p>
        <w:p w14:paraId="15153639" w14:textId="3CC95DE7" w:rsidR="001B7CA3" w:rsidRDefault="007620C7">
          <w:pPr>
            <w:pStyle w:val="TM4"/>
            <w:rPr>
              <w:noProof/>
              <w:color w:val="auto"/>
              <w:sz w:val="22"/>
            </w:rPr>
          </w:pPr>
          <w:hyperlink w:anchor="_Toc50729783" w:history="1">
            <w:r w:rsidR="001B7CA3" w:rsidRPr="00433B3F">
              <w:rPr>
                <w:rStyle w:val="Lienhypertexte"/>
                <w:noProof/>
              </w:rPr>
              <w:t>h.</w:t>
            </w:r>
            <w:r w:rsidR="001B7CA3">
              <w:rPr>
                <w:noProof/>
                <w:color w:val="auto"/>
                <w:sz w:val="22"/>
              </w:rPr>
              <w:tab/>
            </w:r>
            <w:r w:rsidR="001B7CA3" w:rsidRPr="00433B3F">
              <w:rPr>
                <w:rStyle w:val="Lienhypertexte"/>
                <w:noProof/>
              </w:rPr>
              <w:t>Label</w:t>
            </w:r>
            <w:r w:rsidR="001B7CA3">
              <w:rPr>
                <w:noProof/>
                <w:webHidden/>
              </w:rPr>
              <w:tab/>
            </w:r>
            <w:r w:rsidR="001B7CA3">
              <w:rPr>
                <w:noProof/>
                <w:webHidden/>
              </w:rPr>
              <w:fldChar w:fldCharType="begin"/>
            </w:r>
            <w:r w:rsidR="001B7CA3">
              <w:rPr>
                <w:noProof/>
                <w:webHidden/>
              </w:rPr>
              <w:instrText xml:space="preserve"> PAGEREF _Toc50729783 \h </w:instrText>
            </w:r>
            <w:r w:rsidR="001B7CA3">
              <w:rPr>
                <w:noProof/>
                <w:webHidden/>
              </w:rPr>
            </w:r>
            <w:r w:rsidR="001B7CA3">
              <w:rPr>
                <w:noProof/>
                <w:webHidden/>
              </w:rPr>
              <w:fldChar w:fldCharType="separate"/>
            </w:r>
            <w:r w:rsidR="001B7CA3">
              <w:rPr>
                <w:noProof/>
                <w:webHidden/>
              </w:rPr>
              <w:t>13</w:t>
            </w:r>
            <w:r w:rsidR="001B7CA3">
              <w:rPr>
                <w:noProof/>
                <w:webHidden/>
              </w:rPr>
              <w:fldChar w:fldCharType="end"/>
            </w:r>
          </w:hyperlink>
        </w:p>
        <w:p w14:paraId="69CDF8A7" w14:textId="77610EB4" w:rsidR="001B7CA3" w:rsidRDefault="007620C7">
          <w:pPr>
            <w:pStyle w:val="TM3"/>
            <w:tabs>
              <w:tab w:val="left" w:pos="880"/>
              <w:tab w:val="right" w:pos="10024"/>
            </w:tabs>
            <w:rPr>
              <w:rFonts w:cstheme="minorBidi"/>
              <w:noProof/>
              <w:lang w:val="en-US" w:eastAsia="en-US"/>
            </w:rPr>
          </w:pPr>
          <w:hyperlink w:anchor="_Toc50729784" w:history="1">
            <w:r w:rsidR="001B7CA3" w:rsidRPr="00433B3F">
              <w:rPr>
                <w:rStyle w:val="Lienhypertexte"/>
                <w:noProof/>
              </w:rPr>
              <w:t>3.</w:t>
            </w:r>
            <w:r w:rsidR="001B7CA3">
              <w:rPr>
                <w:rFonts w:cstheme="minorBidi"/>
                <w:noProof/>
                <w:lang w:val="en-US" w:eastAsia="en-US"/>
              </w:rPr>
              <w:tab/>
            </w:r>
            <w:r w:rsidR="001B7CA3" w:rsidRPr="00433B3F">
              <w:rPr>
                <w:rStyle w:val="Lienhypertexte"/>
                <w:noProof/>
              </w:rPr>
              <w:t>Additional features</w:t>
            </w:r>
            <w:r w:rsidR="001B7CA3">
              <w:rPr>
                <w:noProof/>
                <w:webHidden/>
              </w:rPr>
              <w:tab/>
            </w:r>
            <w:r w:rsidR="001B7CA3">
              <w:rPr>
                <w:noProof/>
                <w:webHidden/>
              </w:rPr>
              <w:fldChar w:fldCharType="begin"/>
            </w:r>
            <w:r w:rsidR="001B7CA3">
              <w:rPr>
                <w:noProof/>
                <w:webHidden/>
              </w:rPr>
              <w:instrText xml:space="preserve"> PAGEREF _Toc50729784 \h </w:instrText>
            </w:r>
            <w:r w:rsidR="001B7CA3">
              <w:rPr>
                <w:noProof/>
                <w:webHidden/>
              </w:rPr>
            </w:r>
            <w:r w:rsidR="001B7CA3">
              <w:rPr>
                <w:noProof/>
                <w:webHidden/>
              </w:rPr>
              <w:fldChar w:fldCharType="separate"/>
            </w:r>
            <w:r w:rsidR="001B7CA3">
              <w:rPr>
                <w:noProof/>
                <w:webHidden/>
              </w:rPr>
              <w:t>14</w:t>
            </w:r>
            <w:r w:rsidR="001B7CA3">
              <w:rPr>
                <w:noProof/>
                <w:webHidden/>
              </w:rPr>
              <w:fldChar w:fldCharType="end"/>
            </w:r>
          </w:hyperlink>
        </w:p>
        <w:p w14:paraId="1DC9179B" w14:textId="39AABF24" w:rsidR="001B7CA3" w:rsidRDefault="007620C7">
          <w:pPr>
            <w:pStyle w:val="TM4"/>
            <w:rPr>
              <w:noProof/>
              <w:color w:val="auto"/>
              <w:sz w:val="22"/>
            </w:rPr>
          </w:pPr>
          <w:hyperlink w:anchor="_Toc50729785" w:history="1">
            <w:r w:rsidR="001B7CA3" w:rsidRPr="00433B3F">
              <w:rPr>
                <w:rStyle w:val="Lienhypertexte"/>
                <w:noProof/>
              </w:rPr>
              <w:t>a.</w:t>
            </w:r>
            <w:r w:rsidR="001B7CA3">
              <w:rPr>
                <w:noProof/>
                <w:color w:val="auto"/>
                <w:sz w:val="22"/>
              </w:rPr>
              <w:tab/>
            </w:r>
            <w:r w:rsidR="001B7CA3" w:rsidRPr="00433B3F">
              <w:rPr>
                <w:rStyle w:val="Lienhypertexte"/>
                <w:noProof/>
              </w:rPr>
              <w:t>Modifying the table (step positions, load existing test)</w:t>
            </w:r>
            <w:r w:rsidR="001B7CA3">
              <w:rPr>
                <w:noProof/>
                <w:webHidden/>
              </w:rPr>
              <w:tab/>
            </w:r>
            <w:r w:rsidR="001B7CA3">
              <w:rPr>
                <w:noProof/>
                <w:webHidden/>
              </w:rPr>
              <w:fldChar w:fldCharType="begin"/>
            </w:r>
            <w:r w:rsidR="001B7CA3">
              <w:rPr>
                <w:noProof/>
                <w:webHidden/>
              </w:rPr>
              <w:instrText xml:space="preserve"> PAGEREF _Toc50729785 \h </w:instrText>
            </w:r>
            <w:r w:rsidR="001B7CA3">
              <w:rPr>
                <w:noProof/>
                <w:webHidden/>
              </w:rPr>
            </w:r>
            <w:r w:rsidR="001B7CA3">
              <w:rPr>
                <w:noProof/>
                <w:webHidden/>
              </w:rPr>
              <w:fldChar w:fldCharType="separate"/>
            </w:r>
            <w:r w:rsidR="001B7CA3">
              <w:rPr>
                <w:noProof/>
                <w:webHidden/>
              </w:rPr>
              <w:t>14</w:t>
            </w:r>
            <w:r w:rsidR="001B7CA3">
              <w:rPr>
                <w:noProof/>
                <w:webHidden/>
              </w:rPr>
              <w:fldChar w:fldCharType="end"/>
            </w:r>
          </w:hyperlink>
        </w:p>
        <w:p w14:paraId="469B4F3A" w14:textId="6BFB50DC" w:rsidR="001B7CA3" w:rsidRDefault="007620C7">
          <w:pPr>
            <w:pStyle w:val="TM4"/>
            <w:rPr>
              <w:noProof/>
              <w:color w:val="auto"/>
              <w:sz w:val="22"/>
            </w:rPr>
          </w:pPr>
          <w:hyperlink w:anchor="_Toc50729786" w:history="1">
            <w:r w:rsidR="001B7CA3" w:rsidRPr="00433B3F">
              <w:rPr>
                <w:rStyle w:val="Lienhypertexte"/>
                <w:noProof/>
              </w:rPr>
              <w:t>b.</w:t>
            </w:r>
            <w:r w:rsidR="001B7CA3">
              <w:rPr>
                <w:noProof/>
                <w:color w:val="auto"/>
                <w:sz w:val="22"/>
              </w:rPr>
              <w:tab/>
            </w:r>
            <w:r w:rsidR="001B7CA3" w:rsidRPr="00433B3F">
              <w:rPr>
                <w:rStyle w:val="Lienhypertexte"/>
                <w:noProof/>
              </w:rPr>
              <w:t>Adding an extra end time to the test</w:t>
            </w:r>
            <w:r w:rsidR="001B7CA3">
              <w:rPr>
                <w:noProof/>
                <w:webHidden/>
              </w:rPr>
              <w:tab/>
            </w:r>
            <w:r w:rsidR="001B7CA3">
              <w:rPr>
                <w:noProof/>
                <w:webHidden/>
              </w:rPr>
              <w:fldChar w:fldCharType="begin"/>
            </w:r>
            <w:r w:rsidR="001B7CA3">
              <w:rPr>
                <w:noProof/>
                <w:webHidden/>
              </w:rPr>
              <w:instrText xml:space="preserve"> PAGEREF _Toc50729786 \h </w:instrText>
            </w:r>
            <w:r w:rsidR="001B7CA3">
              <w:rPr>
                <w:noProof/>
                <w:webHidden/>
              </w:rPr>
            </w:r>
            <w:r w:rsidR="001B7CA3">
              <w:rPr>
                <w:noProof/>
                <w:webHidden/>
              </w:rPr>
              <w:fldChar w:fldCharType="separate"/>
            </w:r>
            <w:r w:rsidR="001B7CA3">
              <w:rPr>
                <w:noProof/>
                <w:webHidden/>
              </w:rPr>
              <w:t>14</w:t>
            </w:r>
            <w:r w:rsidR="001B7CA3">
              <w:rPr>
                <w:noProof/>
                <w:webHidden/>
              </w:rPr>
              <w:fldChar w:fldCharType="end"/>
            </w:r>
          </w:hyperlink>
        </w:p>
        <w:p w14:paraId="4F3B4D92" w14:textId="0038E2F9" w:rsidR="001B7CA3" w:rsidRDefault="007620C7">
          <w:pPr>
            <w:pStyle w:val="TM3"/>
            <w:tabs>
              <w:tab w:val="left" w:pos="880"/>
              <w:tab w:val="right" w:pos="10024"/>
            </w:tabs>
            <w:rPr>
              <w:rFonts w:cstheme="minorBidi"/>
              <w:noProof/>
              <w:lang w:val="en-US" w:eastAsia="en-US"/>
            </w:rPr>
          </w:pPr>
          <w:hyperlink w:anchor="_Toc50729787" w:history="1">
            <w:r w:rsidR="001B7CA3" w:rsidRPr="00433B3F">
              <w:rPr>
                <w:rStyle w:val="Lienhypertexte"/>
                <w:noProof/>
              </w:rPr>
              <w:t>4.</w:t>
            </w:r>
            <w:r w:rsidR="001B7CA3">
              <w:rPr>
                <w:rFonts w:cstheme="minorBidi"/>
                <w:noProof/>
                <w:lang w:val="en-US" w:eastAsia="en-US"/>
              </w:rPr>
              <w:tab/>
            </w:r>
            <w:r w:rsidR="001B7CA3" w:rsidRPr="00433B3F">
              <w:rPr>
                <w:rStyle w:val="Lienhypertexte"/>
                <w:noProof/>
              </w:rPr>
              <w:t>Saving the Test script</w:t>
            </w:r>
            <w:r w:rsidR="001B7CA3">
              <w:rPr>
                <w:noProof/>
                <w:webHidden/>
              </w:rPr>
              <w:tab/>
            </w:r>
            <w:r w:rsidR="001B7CA3">
              <w:rPr>
                <w:noProof/>
                <w:webHidden/>
              </w:rPr>
              <w:fldChar w:fldCharType="begin"/>
            </w:r>
            <w:r w:rsidR="001B7CA3">
              <w:rPr>
                <w:noProof/>
                <w:webHidden/>
              </w:rPr>
              <w:instrText xml:space="preserve"> PAGEREF _Toc50729787 \h </w:instrText>
            </w:r>
            <w:r w:rsidR="001B7CA3">
              <w:rPr>
                <w:noProof/>
                <w:webHidden/>
              </w:rPr>
            </w:r>
            <w:r w:rsidR="001B7CA3">
              <w:rPr>
                <w:noProof/>
                <w:webHidden/>
              </w:rPr>
              <w:fldChar w:fldCharType="separate"/>
            </w:r>
            <w:r w:rsidR="001B7CA3">
              <w:rPr>
                <w:noProof/>
                <w:webHidden/>
              </w:rPr>
              <w:t>15</w:t>
            </w:r>
            <w:r w:rsidR="001B7CA3">
              <w:rPr>
                <w:noProof/>
                <w:webHidden/>
              </w:rPr>
              <w:fldChar w:fldCharType="end"/>
            </w:r>
          </w:hyperlink>
        </w:p>
        <w:p w14:paraId="311BAA4A" w14:textId="44545F0A" w:rsidR="001B7CA3" w:rsidRDefault="007620C7">
          <w:pPr>
            <w:pStyle w:val="TM2"/>
            <w:tabs>
              <w:tab w:val="left" w:pos="720"/>
              <w:tab w:val="right" w:pos="10024"/>
            </w:tabs>
            <w:rPr>
              <w:noProof/>
              <w:color w:val="auto"/>
              <w:sz w:val="22"/>
            </w:rPr>
          </w:pPr>
          <w:hyperlink w:anchor="_Toc50729788" w:history="1">
            <w:r w:rsidR="001B7CA3" w:rsidRPr="00433B3F">
              <w:rPr>
                <w:rStyle w:val="Lienhypertexte"/>
                <w:noProof/>
              </w:rPr>
              <w:t>B.</w:t>
            </w:r>
            <w:r w:rsidR="001B7CA3">
              <w:rPr>
                <w:noProof/>
                <w:color w:val="auto"/>
                <w:sz w:val="22"/>
              </w:rPr>
              <w:tab/>
            </w:r>
            <w:r w:rsidR="001B7CA3" w:rsidRPr="00433B3F">
              <w:rPr>
                <w:rStyle w:val="Lienhypertexte"/>
                <w:noProof/>
              </w:rPr>
              <w:t>Expected Results creation</w:t>
            </w:r>
            <w:r w:rsidR="001B7CA3">
              <w:rPr>
                <w:noProof/>
                <w:webHidden/>
              </w:rPr>
              <w:tab/>
            </w:r>
            <w:r w:rsidR="001B7CA3">
              <w:rPr>
                <w:noProof/>
                <w:webHidden/>
              </w:rPr>
              <w:fldChar w:fldCharType="begin"/>
            </w:r>
            <w:r w:rsidR="001B7CA3">
              <w:rPr>
                <w:noProof/>
                <w:webHidden/>
              </w:rPr>
              <w:instrText xml:space="preserve"> PAGEREF _Toc50729788 \h </w:instrText>
            </w:r>
            <w:r w:rsidR="001B7CA3">
              <w:rPr>
                <w:noProof/>
                <w:webHidden/>
              </w:rPr>
            </w:r>
            <w:r w:rsidR="001B7CA3">
              <w:rPr>
                <w:noProof/>
                <w:webHidden/>
              </w:rPr>
              <w:fldChar w:fldCharType="separate"/>
            </w:r>
            <w:r w:rsidR="001B7CA3">
              <w:rPr>
                <w:noProof/>
                <w:webHidden/>
              </w:rPr>
              <w:t>16</w:t>
            </w:r>
            <w:r w:rsidR="001B7CA3">
              <w:rPr>
                <w:noProof/>
                <w:webHidden/>
              </w:rPr>
              <w:fldChar w:fldCharType="end"/>
            </w:r>
          </w:hyperlink>
        </w:p>
        <w:p w14:paraId="0D60A0F8" w14:textId="546EC05A" w:rsidR="001B7CA3" w:rsidRDefault="007620C7">
          <w:pPr>
            <w:pStyle w:val="TM3"/>
            <w:tabs>
              <w:tab w:val="left" w:pos="880"/>
              <w:tab w:val="right" w:pos="10024"/>
            </w:tabs>
            <w:rPr>
              <w:rFonts w:cstheme="minorBidi"/>
              <w:noProof/>
              <w:lang w:val="en-US" w:eastAsia="en-US"/>
            </w:rPr>
          </w:pPr>
          <w:hyperlink w:anchor="_Toc50729789" w:history="1">
            <w:r w:rsidR="001B7CA3" w:rsidRPr="00433B3F">
              <w:rPr>
                <w:rStyle w:val="Lienhypertexte"/>
                <w:noProof/>
              </w:rPr>
              <w:t>1.</w:t>
            </w:r>
            <w:r w:rsidR="001B7CA3">
              <w:rPr>
                <w:rFonts w:cstheme="minorBidi"/>
                <w:noProof/>
                <w:lang w:val="en-US" w:eastAsia="en-US"/>
              </w:rPr>
              <w:tab/>
            </w:r>
            <w:r w:rsidR="001B7CA3" w:rsidRPr="00433B3F">
              <w:rPr>
                <w:rStyle w:val="Lienhypertexte"/>
                <w:noProof/>
              </w:rPr>
              <w:t>Create a new check function</w:t>
            </w:r>
            <w:r w:rsidR="001B7CA3">
              <w:rPr>
                <w:noProof/>
                <w:webHidden/>
              </w:rPr>
              <w:tab/>
            </w:r>
            <w:r w:rsidR="001B7CA3">
              <w:rPr>
                <w:noProof/>
                <w:webHidden/>
              </w:rPr>
              <w:fldChar w:fldCharType="begin"/>
            </w:r>
            <w:r w:rsidR="001B7CA3">
              <w:rPr>
                <w:noProof/>
                <w:webHidden/>
              </w:rPr>
              <w:instrText xml:space="preserve"> PAGEREF _Toc50729789 \h </w:instrText>
            </w:r>
            <w:r w:rsidR="001B7CA3">
              <w:rPr>
                <w:noProof/>
                <w:webHidden/>
              </w:rPr>
            </w:r>
            <w:r w:rsidR="001B7CA3">
              <w:rPr>
                <w:noProof/>
                <w:webHidden/>
              </w:rPr>
              <w:fldChar w:fldCharType="separate"/>
            </w:r>
            <w:r w:rsidR="001B7CA3">
              <w:rPr>
                <w:noProof/>
                <w:webHidden/>
              </w:rPr>
              <w:t>16</w:t>
            </w:r>
            <w:r w:rsidR="001B7CA3">
              <w:rPr>
                <w:noProof/>
                <w:webHidden/>
              </w:rPr>
              <w:fldChar w:fldCharType="end"/>
            </w:r>
          </w:hyperlink>
        </w:p>
        <w:p w14:paraId="4F0BF387" w14:textId="7BF88384" w:rsidR="001B7CA3" w:rsidRDefault="007620C7">
          <w:pPr>
            <w:pStyle w:val="TM3"/>
            <w:tabs>
              <w:tab w:val="left" w:pos="880"/>
              <w:tab w:val="right" w:pos="10024"/>
            </w:tabs>
            <w:rPr>
              <w:rFonts w:cstheme="minorBidi"/>
              <w:noProof/>
              <w:lang w:val="en-US" w:eastAsia="en-US"/>
            </w:rPr>
          </w:pPr>
          <w:hyperlink w:anchor="_Toc50729790" w:history="1">
            <w:r w:rsidR="001B7CA3" w:rsidRPr="00433B3F">
              <w:rPr>
                <w:rStyle w:val="Lienhypertexte"/>
                <w:noProof/>
              </w:rPr>
              <w:t>2.</w:t>
            </w:r>
            <w:r w:rsidR="001B7CA3">
              <w:rPr>
                <w:rFonts w:cstheme="minorBidi"/>
                <w:noProof/>
                <w:lang w:val="en-US" w:eastAsia="en-US"/>
              </w:rPr>
              <w:tab/>
            </w:r>
            <w:r w:rsidR="001B7CA3" w:rsidRPr="00433B3F">
              <w:rPr>
                <w:rStyle w:val="Lienhypertexte"/>
                <w:noProof/>
              </w:rPr>
              <w:t>Check functions details</w:t>
            </w:r>
            <w:r w:rsidR="001B7CA3">
              <w:rPr>
                <w:noProof/>
                <w:webHidden/>
              </w:rPr>
              <w:tab/>
            </w:r>
            <w:r w:rsidR="001B7CA3">
              <w:rPr>
                <w:noProof/>
                <w:webHidden/>
              </w:rPr>
              <w:fldChar w:fldCharType="begin"/>
            </w:r>
            <w:r w:rsidR="001B7CA3">
              <w:rPr>
                <w:noProof/>
                <w:webHidden/>
              </w:rPr>
              <w:instrText xml:space="preserve"> PAGEREF _Toc50729790 \h </w:instrText>
            </w:r>
            <w:r w:rsidR="001B7CA3">
              <w:rPr>
                <w:noProof/>
                <w:webHidden/>
              </w:rPr>
            </w:r>
            <w:r w:rsidR="001B7CA3">
              <w:rPr>
                <w:noProof/>
                <w:webHidden/>
              </w:rPr>
              <w:fldChar w:fldCharType="separate"/>
            </w:r>
            <w:r w:rsidR="001B7CA3">
              <w:rPr>
                <w:noProof/>
                <w:webHidden/>
              </w:rPr>
              <w:t>19</w:t>
            </w:r>
            <w:r w:rsidR="001B7CA3">
              <w:rPr>
                <w:noProof/>
                <w:webHidden/>
              </w:rPr>
              <w:fldChar w:fldCharType="end"/>
            </w:r>
          </w:hyperlink>
        </w:p>
        <w:p w14:paraId="188A6D0B" w14:textId="5924307A" w:rsidR="001B7CA3" w:rsidRDefault="007620C7">
          <w:pPr>
            <w:pStyle w:val="TM4"/>
            <w:rPr>
              <w:noProof/>
              <w:color w:val="auto"/>
              <w:sz w:val="22"/>
            </w:rPr>
          </w:pPr>
          <w:hyperlink w:anchor="_Toc50729791" w:history="1">
            <w:r w:rsidR="001B7CA3" w:rsidRPr="00433B3F">
              <w:rPr>
                <w:rStyle w:val="Lienhypertexte"/>
                <w:noProof/>
              </w:rPr>
              <w:t>a.</w:t>
            </w:r>
            <w:r w:rsidR="001B7CA3">
              <w:rPr>
                <w:noProof/>
                <w:color w:val="auto"/>
                <w:sz w:val="22"/>
              </w:rPr>
              <w:tab/>
            </w:r>
            <w:r w:rsidR="001B7CA3" w:rsidRPr="00433B3F">
              <w:rPr>
                <w:rStyle w:val="Lienhypertexte"/>
                <w:noProof/>
              </w:rPr>
              <w:t>CheckTimingInterFrames</w:t>
            </w:r>
            <w:r w:rsidR="001B7CA3">
              <w:rPr>
                <w:noProof/>
                <w:webHidden/>
              </w:rPr>
              <w:tab/>
            </w:r>
            <w:r w:rsidR="001B7CA3">
              <w:rPr>
                <w:noProof/>
                <w:webHidden/>
              </w:rPr>
              <w:fldChar w:fldCharType="begin"/>
            </w:r>
            <w:r w:rsidR="001B7CA3">
              <w:rPr>
                <w:noProof/>
                <w:webHidden/>
              </w:rPr>
              <w:instrText xml:space="preserve"> PAGEREF _Toc50729791 \h </w:instrText>
            </w:r>
            <w:r w:rsidR="001B7CA3">
              <w:rPr>
                <w:noProof/>
                <w:webHidden/>
              </w:rPr>
            </w:r>
            <w:r w:rsidR="001B7CA3">
              <w:rPr>
                <w:noProof/>
                <w:webHidden/>
              </w:rPr>
              <w:fldChar w:fldCharType="separate"/>
            </w:r>
            <w:r w:rsidR="001B7CA3">
              <w:rPr>
                <w:noProof/>
                <w:webHidden/>
              </w:rPr>
              <w:t>19</w:t>
            </w:r>
            <w:r w:rsidR="001B7CA3">
              <w:rPr>
                <w:noProof/>
                <w:webHidden/>
              </w:rPr>
              <w:fldChar w:fldCharType="end"/>
            </w:r>
          </w:hyperlink>
        </w:p>
        <w:p w14:paraId="11860129" w14:textId="4E93D8DF" w:rsidR="001B7CA3" w:rsidRDefault="007620C7">
          <w:pPr>
            <w:pStyle w:val="TM4"/>
            <w:rPr>
              <w:noProof/>
              <w:color w:val="auto"/>
              <w:sz w:val="22"/>
            </w:rPr>
          </w:pPr>
          <w:hyperlink w:anchor="_Toc50729792" w:history="1">
            <w:r w:rsidR="001B7CA3" w:rsidRPr="00433B3F">
              <w:rPr>
                <w:rStyle w:val="Lienhypertexte"/>
                <w:noProof/>
              </w:rPr>
              <w:t>b.</w:t>
            </w:r>
            <w:r w:rsidR="001B7CA3">
              <w:rPr>
                <w:noProof/>
                <w:color w:val="auto"/>
                <w:sz w:val="22"/>
              </w:rPr>
              <w:tab/>
            </w:r>
            <w:r w:rsidR="001B7CA3" w:rsidRPr="00433B3F">
              <w:rPr>
                <w:rStyle w:val="Lienhypertexte"/>
                <w:noProof/>
              </w:rPr>
              <w:t>CheckTimingInterBursts</w:t>
            </w:r>
            <w:r w:rsidR="001B7CA3">
              <w:rPr>
                <w:noProof/>
                <w:webHidden/>
              </w:rPr>
              <w:tab/>
            </w:r>
            <w:r w:rsidR="001B7CA3">
              <w:rPr>
                <w:noProof/>
                <w:webHidden/>
              </w:rPr>
              <w:fldChar w:fldCharType="begin"/>
            </w:r>
            <w:r w:rsidR="001B7CA3">
              <w:rPr>
                <w:noProof/>
                <w:webHidden/>
              </w:rPr>
              <w:instrText xml:space="preserve"> PAGEREF _Toc50729792 \h </w:instrText>
            </w:r>
            <w:r w:rsidR="001B7CA3">
              <w:rPr>
                <w:noProof/>
                <w:webHidden/>
              </w:rPr>
            </w:r>
            <w:r w:rsidR="001B7CA3">
              <w:rPr>
                <w:noProof/>
                <w:webHidden/>
              </w:rPr>
              <w:fldChar w:fldCharType="separate"/>
            </w:r>
            <w:r w:rsidR="001B7CA3">
              <w:rPr>
                <w:noProof/>
                <w:webHidden/>
              </w:rPr>
              <w:t>20</w:t>
            </w:r>
            <w:r w:rsidR="001B7CA3">
              <w:rPr>
                <w:noProof/>
                <w:webHidden/>
              </w:rPr>
              <w:fldChar w:fldCharType="end"/>
            </w:r>
          </w:hyperlink>
        </w:p>
        <w:p w14:paraId="5CE74448" w14:textId="4AF99175" w:rsidR="001B7CA3" w:rsidRDefault="007620C7">
          <w:pPr>
            <w:pStyle w:val="TM4"/>
            <w:rPr>
              <w:noProof/>
              <w:color w:val="auto"/>
              <w:sz w:val="22"/>
            </w:rPr>
          </w:pPr>
          <w:hyperlink w:anchor="_Toc50729793" w:history="1">
            <w:r w:rsidR="001B7CA3" w:rsidRPr="00433B3F">
              <w:rPr>
                <w:rStyle w:val="Lienhypertexte"/>
                <w:noProof/>
              </w:rPr>
              <w:t>c.</w:t>
            </w:r>
            <w:r w:rsidR="001B7CA3">
              <w:rPr>
                <w:noProof/>
                <w:color w:val="auto"/>
                <w:sz w:val="22"/>
              </w:rPr>
              <w:tab/>
            </w:r>
            <w:r w:rsidR="001B7CA3" w:rsidRPr="00433B3F">
              <w:rPr>
                <w:rStyle w:val="Lienhypertexte"/>
                <w:noProof/>
              </w:rPr>
              <w:t>CheckFieldValue</w:t>
            </w:r>
            <w:r w:rsidR="001B7CA3">
              <w:rPr>
                <w:noProof/>
                <w:webHidden/>
              </w:rPr>
              <w:tab/>
            </w:r>
            <w:r w:rsidR="001B7CA3">
              <w:rPr>
                <w:noProof/>
                <w:webHidden/>
              </w:rPr>
              <w:fldChar w:fldCharType="begin"/>
            </w:r>
            <w:r w:rsidR="001B7CA3">
              <w:rPr>
                <w:noProof/>
                <w:webHidden/>
              </w:rPr>
              <w:instrText xml:space="preserve"> PAGEREF _Toc50729793 \h </w:instrText>
            </w:r>
            <w:r w:rsidR="001B7CA3">
              <w:rPr>
                <w:noProof/>
                <w:webHidden/>
              </w:rPr>
            </w:r>
            <w:r w:rsidR="001B7CA3">
              <w:rPr>
                <w:noProof/>
                <w:webHidden/>
              </w:rPr>
              <w:fldChar w:fldCharType="separate"/>
            </w:r>
            <w:r w:rsidR="001B7CA3">
              <w:rPr>
                <w:noProof/>
                <w:webHidden/>
              </w:rPr>
              <w:t>21</w:t>
            </w:r>
            <w:r w:rsidR="001B7CA3">
              <w:rPr>
                <w:noProof/>
                <w:webHidden/>
              </w:rPr>
              <w:fldChar w:fldCharType="end"/>
            </w:r>
          </w:hyperlink>
        </w:p>
        <w:p w14:paraId="2F335573" w14:textId="576B09AF" w:rsidR="001B7CA3" w:rsidRDefault="007620C7">
          <w:pPr>
            <w:pStyle w:val="TM4"/>
            <w:rPr>
              <w:noProof/>
              <w:color w:val="auto"/>
              <w:sz w:val="22"/>
            </w:rPr>
          </w:pPr>
          <w:hyperlink w:anchor="_Toc50729794" w:history="1">
            <w:r w:rsidR="001B7CA3" w:rsidRPr="00433B3F">
              <w:rPr>
                <w:rStyle w:val="Lienhypertexte"/>
                <w:noProof/>
              </w:rPr>
              <w:t>d.</w:t>
            </w:r>
            <w:r w:rsidR="001B7CA3">
              <w:rPr>
                <w:noProof/>
                <w:color w:val="auto"/>
                <w:sz w:val="22"/>
              </w:rPr>
              <w:tab/>
            </w:r>
            <w:r w:rsidR="001B7CA3" w:rsidRPr="00433B3F">
              <w:rPr>
                <w:rStyle w:val="Lienhypertexte"/>
                <w:noProof/>
              </w:rPr>
              <w:t>CheckSTDEV</w:t>
            </w:r>
            <w:r w:rsidR="001B7CA3">
              <w:rPr>
                <w:noProof/>
                <w:webHidden/>
              </w:rPr>
              <w:tab/>
            </w:r>
            <w:r w:rsidR="001B7CA3">
              <w:rPr>
                <w:noProof/>
                <w:webHidden/>
              </w:rPr>
              <w:fldChar w:fldCharType="begin"/>
            </w:r>
            <w:r w:rsidR="001B7CA3">
              <w:rPr>
                <w:noProof/>
                <w:webHidden/>
              </w:rPr>
              <w:instrText xml:space="preserve"> PAGEREF _Toc50729794 \h </w:instrText>
            </w:r>
            <w:r w:rsidR="001B7CA3">
              <w:rPr>
                <w:noProof/>
                <w:webHidden/>
              </w:rPr>
            </w:r>
            <w:r w:rsidR="001B7CA3">
              <w:rPr>
                <w:noProof/>
                <w:webHidden/>
              </w:rPr>
              <w:fldChar w:fldCharType="separate"/>
            </w:r>
            <w:r w:rsidR="001B7CA3">
              <w:rPr>
                <w:noProof/>
                <w:webHidden/>
              </w:rPr>
              <w:t>22</w:t>
            </w:r>
            <w:r w:rsidR="001B7CA3">
              <w:rPr>
                <w:noProof/>
                <w:webHidden/>
              </w:rPr>
              <w:fldChar w:fldCharType="end"/>
            </w:r>
          </w:hyperlink>
        </w:p>
        <w:p w14:paraId="5F61E7B4" w14:textId="168B793B" w:rsidR="001B7CA3" w:rsidRDefault="007620C7">
          <w:pPr>
            <w:pStyle w:val="TM4"/>
            <w:rPr>
              <w:noProof/>
              <w:color w:val="auto"/>
              <w:sz w:val="22"/>
            </w:rPr>
          </w:pPr>
          <w:hyperlink w:anchor="_Toc50729795" w:history="1">
            <w:r w:rsidR="001B7CA3" w:rsidRPr="00433B3F">
              <w:rPr>
                <w:rStyle w:val="Lienhypertexte"/>
                <w:noProof/>
              </w:rPr>
              <w:t>e.</w:t>
            </w:r>
            <w:r w:rsidR="001B7CA3">
              <w:rPr>
                <w:noProof/>
                <w:color w:val="auto"/>
                <w:sz w:val="22"/>
              </w:rPr>
              <w:tab/>
            </w:r>
            <w:r w:rsidR="001B7CA3" w:rsidRPr="00433B3F">
              <w:rPr>
                <w:rStyle w:val="Lienhypertexte"/>
                <w:noProof/>
              </w:rPr>
              <w:t>CheckNbBursts</w:t>
            </w:r>
            <w:r w:rsidR="001B7CA3">
              <w:rPr>
                <w:noProof/>
                <w:webHidden/>
              </w:rPr>
              <w:tab/>
            </w:r>
            <w:r w:rsidR="001B7CA3">
              <w:rPr>
                <w:noProof/>
                <w:webHidden/>
              </w:rPr>
              <w:fldChar w:fldCharType="begin"/>
            </w:r>
            <w:r w:rsidR="001B7CA3">
              <w:rPr>
                <w:noProof/>
                <w:webHidden/>
              </w:rPr>
              <w:instrText xml:space="preserve"> PAGEREF _Toc50729795 \h </w:instrText>
            </w:r>
            <w:r w:rsidR="001B7CA3">
              <w:rPr>
                <w:noProof/>
                <w:webHidden/>
              </w:rPr>
            </w:r>
            <w:r w:rsidR="001B7CA3">
              <w:rPr>
                <w:noProof/>
                <w:webHidden/>
              </w:rPr>
              <w:fldChar w:fldCharType="separate"/>
            </w:r>
            <w:r w:rsidR="001B7CA3">
              <w:rPr>
                <w:noProof/>
                <w:webHidden/>
              </w:rPr>
              <w:t>23</w:t>
            </w:r>
            <w:r w:rsidR="001B7CA3">
              <w:rPr>
                <w:noProof/>
                <w:webHidden/>
              </w:rPr>
              <w:fldChar w:fldCharType="end"/>
            </w:r>
          </w:hyperlink>
        </w:p>
        <w:p w14:paraId="4A02D6CE" w14:textId="65BE0A31" w:rsidR="001B7CA3" w:rsidRDefault="007620C7">
          <w:pPr>
            <w:pStyle w:val="TM4"/>
            <w:rPr>
              <w:noProof/>
              <w:color w:val="auto"/>
              <w:sz w:val="22"/>
            </w:rPr>
          </w:pPr>
          <w:hyperlink w:anchor="_Toc50729796" w:history="1">
            <w:r w:rsidR="001B7CA3" w:rsidRPr="00433B3F">
              <w:rPr>
                <w:rStyle w:val="Lienhypertexte"/>
                <w:noProof/>
              </w:rPr>
              <w:t>f.</w:t>
            </w:r>
            <w:r w:rsidR="001B7CA3">
              <w:rPr>
                <w:noProof/>
                <w:color w:val="auto"/>
                <w:sz w:val="22"/>
              </w:rPr>
              <w:tab/>
            </w:r>
            <w:r w:rsidR="001B7CA3" w:rsidRPr="00433B3F">
              <w:rPr>
                <w:rStyle w:val="Lienhypertexte"/>
                <w:noProof/>
              </w:rPr>
              <w:t>CheckNbFramesInBurst</w:t>
            </w:r>
            <w:r w:rsidR="001B7CA3">
              <w:rPr>
                <w:noProof/>
                <w:webHidden/>
              </w:rPr>
              <w:tab/>
            </w:r>
            <w:r w:rsidR="001B7CA3">
              <w:rPr>
                <w:noProof/>
                <w:webHidden/>
              </w:rPr>
              <w:fldChar w:fldCharType="begin"/>
            </w:r>
            <w:r w:rsidR="001B7CA3">
              <w:rPr>
                <w:noProof/>
                <w:webHidden/>
              </w:rPr>
              <w:instrText xml:space="preserve"> PAGEREF _Toc50729796 \h </w:instrText>
            </w:r>
            <w:r w:rsidR="001B7CA3">
              <w:rPr>
                <w:noProof/>
                <w:webHidden/>
              </w:rPr>
            </w:r>
            <w:r w:rsidR="001B7CA3">
              <w:rPr>
                <w:noProof/>
                <w:webHidden/>
              </w:rPr>
              <w:fldChar w:fldCharType="separate"/>
            </w:r>
            <w:r w:rsidR="001B7CA3">
              <w:rPr>
                <w:noProof/>
                <w:webHidden/>
              </w:rPr>
              <w:t>24</w:t>
            </w:r>
            <w:r w:rsidR="001B7CA3">
              <w:rPr>
                <w:noProof/>
                <w:webHidden/>
              </w:rPr>
              <w:fldChar w:fldCharType="end"/>
            </w:r>
          </w:hyperlink>
        </w:p>
        <w:p w14:paraId="69F784AF" w14:textId="055AFC27" w:rsidR="001B7CA3" w:rsidRDefault="007620C7">
          <w:pPr>
            <w:pStyle w:val="TM4"/>
            <w:rPr>
              <w:noProof/>
              <w:color w:val="auto"/>
              <w:sz w:val="22"/>
            </w:rPr>
          </w:pPr>
          <w:hyperlink w:anchor="_Toc50729797" w:history="1">
            <w:r w:rsidR="001B7CA3" w:rsidRPr="00433B3F">
              <w:rPr>
                <w:rStyle w:val="Lienhypertexte"/>
                <w:noProof/>
              </w:rPr>
              <w:t>g.</w:t>
            </w:r>
            <w:r w:rsidR="001B7CA3">
              <w:rPr>
                <w:noProof/>
                <w:color w:val="auto"/>
                <w:sz w:val="22"/>
              </w:rPr>
              <w:tab/>
            </w:r>
            <w:r w:rsidR="001B7CA3" w:rsidRPr="00433B3F">
              <w:rPr>
                <w:rStyle w:val="Lienhypertexte"/>
                <w:noProof/>
              </w:rPr>
              <w:t>CheckCompareP</w:t>
            </w:r>
            <w:r w:rsidR="001B7CA3">
              <w:rPr>
                <w:noProof/>
                <w:webHidden/>
              </w:rPr>
              <w:tab/>
            </w:r>
            <w:r w:rsidR="001B7CA3">
              <w:rPr>
                <w:noProof/>
                <w:webHidden/>
              </w:rPr>
              <w:fldChar w:fldCharType="begin"/>
            </w:r>
            <w:r w:rsidR="001B7CA3">
              <w:rPr>
                <w:noProof/>
                <w:webHidden/>
              </w:rPr>
              <w:instrText xml:space="preserve"> PAGEREF _Toc50729797 \h </w:instrText>
            </w:r>
            <w:r w:rsidR="001B7CA3">
              <w:rPr>
                <w:noProof/>
                <w:webHidden/>
              </w:rPr>
            </w:r>
            <w:r w:rsidR="001B7CA3">
              <w:rPr>
                <w:noProof/>
                <w:webHidden/>
              </w:rPr>
              <w:fldChar w:fldCharType="separate"/>
            </w:r>
            <w:r w:rsidR="001B7CA3">
              <w:rPr>
                <w:noProof/>
                <w:webHidden/>
              </w:rPr>
              <w:t>25</w:t>
            </w:r>
            <w:r w:rsidR="001B7CA3">
              <w:rPr>
                <w:noProof/>
                <w:webHidden/>
              </w:rPr>
              <w:fldChar w:fldCharType="end"/>
            </w:r>
          </w:hyperlink>
        </w:p>
        <w:p w14:paraId="57AA2456" w14:textId="71FFBDDA" w:rsidR="001B7CA3" w:rsidRDefault="007620C7">
          <w:pPr>
            <w:pStyle w:val="TM4"/>
            <w:rPr>
              <w:noProof/>
              <w:color w:val="auto"/>
              <w:sz w:val="22"/>
            </w:rPr>
          </w:pPr>
          <w:hyperlink w:anchor="_Toc50729798" w:history="1">
            <w:r w:rsidR="001B7CA3" w:rsidRPr="00433B3F">
              <w:rPr>
                <w:rStyle w:val="Lienhypertexte"/>
                <w:noProof/>
              </w:rPr>
              <w:t>h.</w:t>
            </w:r>
            <w:r w:rsidR="001B7CA3">
              <w:rPr>
                <w:noProof/>
                <w:color w:val="auto"/>
                <w:sz w:val="22"/>
              </w:rPr>
              <w:tab/>
            </w:r>
            <w:r w:rsidR="001B7CA3" w:rsidRPr="00433B3F">
              <w:rPr>
                <w:rStyle w:val="Lienhypertexte"/>
                <w:noProof/>
              </w:rPr>
              <w:t>CheckCompareAcc</w:t>
            </w:r>
            <w:r w:rsidR="001B7CA3">
              <w:rPr>
                <w:noProof/>
                <w:webHidden/>
              </w:rPr>
              <w:tab/>
            </w:r>
            <w:r w:rsidR="001B7CA3">
              <w:rPr>
                <w:noProof/>
                <w:webHidden/>
              </w:rPr>
              <w:fldChar w:fldCharType="begin"/>
            </w:r>
            <w:r w:rsidR="001B7CA3">
              <w:rPr>
                <w:noProof/>
                <w:webHidden/>
              </w:rPr>
              <w:instrText xml:space="preserve"> PAGEREF _Toc50729798 \h </w:instrText>
            </w:r>
            <w:r w:rsidR="001B7CA3">
              <w:rPr>
                <w:noProof/>
                <w:webHidden/>
              </w:rPr>
            </w:r>
            <w:r w:rsidR="001B7CA3">
              <w:rPr>
                <w:noProof/>
                <w:webHidden/>
              </w:rPr>
              <w:fldChar w:fldCharType="separate"/>
            </w:r>
            <w:r w:rsidR="001B7CA3">
              <w:rPr>
                <w:noProof/>
                <w:webHidden/>
              </w:rPr>
              <w:t>26</w:t>
            </w:r>
            <w:r w:rsidR="001B7CA3">
              <w:rPr>
                <w:noProof/>
                <w:webHidden/>
              </w:rPr>
              <w:fldChar w:fldCharType="end"/>
            </w:r>
          </w:hyperlink>
        </w:p>
        <w:p w14:paraId="3540CD43" w14:textId="52652534" w:rsidR="001B7CA3" w:rsidRDefault="007620C7">
          <w:pPr>
            <w:pStyle w:val="TM4"/>
            <w:rPr>
              <w:noProof/>
              <w:color w:val="auto"/>
              <w:sz w:val="22"/>
            </w:rPr>
          </w:pPr>
          <w:hyperlink w:anchor="_Toc50729799" w:history="1">
            <w:r w:rsidR="001B7CA3" w:rsidRPr="00433B3F">
              <w:rPr>
                <w:rStyle w:val="Lienhypertexte"/>
                <w:noProof/>
              </w:rPr>
              <w:t>i.</w:t>
            </w:r>
            <w:r w:rsidR="001B7CA3">
              <w:rPr>
                <w:noProof/>
                <w:color w:val="auto"/>
                <w:sz w:val="22"/>
              </w:rPr>
              <w:tab/>
            </w:r>
            <w:r w:rsidR="001B7CA3" w:rsidRPr="00433B3F">
              <w:rPr>
                <w:rStyle w:val="Lienhypertexte"/>
                <w:noProof/>
              </w:rPr>
              <w:t>CheckNoRF</w:t>
            </w:r>
            <w:r w:rsidR="001B7CA3">
              <w:rPr>
                <w:noProof/>
                <w:webHidden/>
              </w:rPr>
              <w:tab/>
            </w:r>
            <w:r w:rsidR="001B7CA3">
              <w:rPr>
                <w:noProof/>
                <w:webHidden/>
              </w:rPr>
              <w:fldChar w:fldCharType="begin"/>
            </w:r>
            <w:r w:rsidR="001B7CA3">
              <w:rPr>
                <w:noProof/>
                <w:webHidden/>
              </w:rPr>
              <w:instrText xml:space="preserve"> PAGEREF _Toc50729799 \h </w:instrText>
            </w:r>
            <w:r w:rsidR="001B7CA3">
              <w:rPr>
                <w:noProof/>
                <w:webHidden/>
              </w:rPr>
            </w:r>
            <w:r w:rsidR="001B7CA3">
              <w:rPr>
                <w:noProof/>
                <w:webHidden/>
              </w:rPr>
              <w:fldChar w:fldCharType="separate"/>
            </w:r>
            <w:r w:rsidR="001B7CA3">
              <w:rPr>
                <w:noProof/>
                <w:webHidden/>
              </w:rPr>
              <w:t>27</w:t>
            </w:r>
            <w:r w:rsidR="001B7CA3">
              <w:rPr>
                <w:noProof/>
                <w:webHidden/>
              </w:rPr>
              <w:fldChar w:fldCharType="end"/>
            </w:r>
          </w:hyperlink>
        </w:p>
        <w:p w14:paraId="120F4AE6" w14:textId="15B57F3B" w:rsidR="001B7CA3" w:rsidRDefault="007620C7">
          <w:pPr>
            <w:pStyle w:val="TM4"/>
            <w:rPr>
              <w:noProof/>
              <w:color w:val="auto"/>
              <w:sz w:val="22"/>
            </w:rPr>
          </w:pPr>
          <w:hyperlink w:anchor="_Toc50729800" w:history="1">
            <w:r w:rsidR="001B7CA3" w:rsidRPr="00433B3F">
              <w:rPr>
                <w:rStyle w:val="Lienhypertexte"/>
                <w:noProof/>
              </w:rPr>
              <w:t>j.</w:t>
            </w:r>
            <w:r w:rsidR="001B7CA3">
              <w:rPr>
                <w:noProof/>
                <w:color w:val="auto"/>
                <w:sz w:val="22"/>
              </w:rPr>
              <w:tab/>
            </w:r>
            <w:r w:rsidR="001B7CA3" w:rsidRPr="00433B3F">
              <w:rPr>
                <w:rStyle w:val="Lienhypertexte"/>
                <w:noProof/>
              </w:rPr>
              <w:t>CheckTimingFirstRF</w:t>
            </w:r>
            <w:r w:rsidR="001B7CA3">
              <w:rPr>
                <w:noProof/>
                <w:webHidden/>
              </w:rPr>
              <w:tab/>
            </w:r>
            <w:r w:rsidR="001B7CA3">
              <w:rPr>
                <w:noProof/>
                <w:webHidden/>
              </w:rPr>
              <w:fldChar w:fldCharType="begin"/>
            </w:r>
            <w:r w:rsidR="001B7CA3">
              <w:rPr>
                <w:noProof/>
                <w:webHidden/>
              </w:rPr>
              <w:instrText xml:space="preserve"> PAGEREF _Toc50729800 \h </w:instrText>
            </w:r>
            <w:r w:rsidR="001B7CA3">
              <w:rPr>
                <w:noProof/>
                <w:webHidden/>
              </w:rPr>
            </w:r>
            <w:r w:rsidR="001B7CA3">
              <w:rPr>
                <w:noProof/>
                <w:webHidden/>
              </w:rPr>
              <w:fldChar w:fldCharType="separate"/>
            </w:r>
            <w:r w:rsidR="001B7CA3">
              <w:rPr>
                <w:noProof/>
                <w:webHidden/>
              </w:rPr>
              <w:t>28</w:t>
            </w:r>
            <w:r w:rsidR="001B7CA3">
              <w:rPr>
                <w:noProof/>
                <w:webHidden/>
              </w:rPr>
              <w:fldChar w:fldCharType="end"/>
            </w:r>
          </w:hyperlink>
        </w:p>
        <w:p w14:paraId="6FB91EF0" w14:textId="11C89CAA" w:rsidR="001B7CA3" w:rsidRDefault="007620C7">
          <w:pPr>
            <w:pStyle w:val="TM3"/>
            <w:tabs>
              <w:tab w:val="left" w:pos="880"/>
              <w:tab w:val="right" w:pos="10024"/>
            </w:tabs>
            <w:rPr>
              <w:rFonts w:cstheme="minorBidi"/>
              <w:noProof/>
              <w:lang w:val="en-US" w:eastAsia="en-US"/>
            </w:rPr>
          </w:pPr>
          <w:hyperlink w:anchor="_Toc50729801" w:history="1">
            <w:r w:rsidR="001B7CA3" w:rsidRPr="00433B3F">
              <w:rPr>
                <w:rStyle w:val="Lienhypertexte"/>
                <w:noProof/>
              </w:rPr>
              <w:t>3.</w:t>
            </w:r>
            <w:r w:rsidR="001B7CA3">
              <w:rPr>
                <w:rFonts w:cstheme="minorBidi"/>
                <w:noProof/>
                <w:lang w:val="en-US" w:eastAsia="en-US"/>
              </w:rPr>
              <w:tab/>
            </w:r>
            <w:r w:rsidR="001B7CA3" w:rsidRPr="00433B3F">
              <w:rPr>
                <w:rStyle w:val="Lienhypertexte"/>
                <w:noProof/>
              </w:rPr>
              <w:t>Additional features</w:t>
            </w:r>
            <w:r w:rsidR="001B7CA3">
              <w:rPr>
                <w:noProof/>
                <w:webHidden/>
              </w:rPr>
              <w:tab/>
            </w:r>
            <w:r w:rsidR="001B7CA3">
              <w:rPr>
                <w:noProof/>
                <w:webHidden/>
              </w:rPr>
              <w:fldChar w:fldCharType="begin"/>
            </w:r>
            <w:r w:rsidR="001B7CA3">
              <w:rPr>
                <w:noProof/>
                <w:webHidden/>
              </w:rPr>
              <w:instrText xml:space="preserve"> PAGEREF _Toc50729801 \h </w:instrText>
            </w:r>
            <w:r w:rsidR="001B7CA3">
              <w:rPr>
                <w:noProof/>
                <w:webHidden/>
              </w:rPr>
            </w:r>
            <w:r w:rsidR="001B7CA3">
              <w:rPr>
                <w:noProof/>
                <w:webHidden/>
              </w:rPr>
              <w:fldChar w:fldCharType="separate"/>
            </w:r>
            <w:r w:rsidR="001B7CA3">
              <w:rPr>
                <w:noProof/>
                <w:webHidden/>
              </w:rPr>
              <w:t>29</w:t>
            </w:r>
            <w:r w:rsidR="001B7CA3">
              <w:rPr>
                <w:noProof/>
                <w:webHidden/>
              </w:rPr>
              <w:fldChar w:fldCharType="end"/>
            </w:r>
          </w:hyperlink>
        </w:p>
        <w:p w14:paraId="2BE4BEAC" w14:textId="2C9419B6" w:rsidR="001B7CA3" w:rsidRDefault="007620C7">
          <w:pPr>
            <w:pStyle w:val="TM4"/>
            <w:rPr>
              <w:noProof/>
              <w:color w:val="auto"/>
              <w:sz w:val="22"/>
            </w:rPr>
          </w:pPr>
          <w:hyperlink w:anchor="_Toc50729802" w:history="1">
            <w:r w:rsidR="001B7CA3" w:rsidRPr="00433B3F">
              <w:rPr>
                <w:rStyle w:val="Lienhypertexte"/>
                <w:noProof/>
              </w:rPr>
              <w:t>a.</w:t>
            </w:r>
            <w:r w:rsidR="001B7CA3">
              <w:rPr>
                <w:noProof/>
                <w:color w:val="auto"/>
                <w:sz w:val="22"/>
              </w:rPr>
              <w:tab/>
            </w:r>
            <w:r w:rsidR="001B7CA3" w:rsidRPr="00433B3F">
              <w:rPr>
                <w:rStyle w:val="Lienhypertexte"/>
                <w:noProof/>
              </w:rPr>
              <w:t>Modifying the table (step positions, load existing test)</w:t>
            </w:r>
            <w:r w:rsidR="001B7CA3">
              <w:rPr>
                <w:noProof/>
                <w:webHidden/>
              </w:rPr>
              <w:tab/>
            </w:r>
            <w:r w:rsidR="001B7CA3">
              <w:rPr>
                <w:noProof/>
                <w:webHidden/>
              </w:rPr>
              <w:fldChar w:fldCharType="begin"/>
            </w:r>
            <w:r w:rsidR="001B7CA3">
              <w:rPr>
                <w:noProof/>
                <w:webHidden/>
              </w:rPr>
              <w:instrText xml:space="preserve"> PAGEREF _Toc50729802 \h </w:instrText>
            </w:r>
            <w:r w:rsidR="001B7CA3">
              <w:rPr>
                <w:noProof/>
                <w:webHidden/>
              </w:rPr>
            </w:r>
            <w:r w:rsidR="001B7CA3">
              <w:rPr>
                <w:noProof/>
                <w:webHidden/>
              </w:rPr>
              <w:fldChar w:fldCharType="separate"/>
            </w:r>
            <w:r w:rsidR="001B7CA3">
              <w:rPr>
                <w:noProof/>
                <w:webHidden/>
              </w:rPr>
              <w:t>29</w:t>
            </w:r>
            <w:r w:rsidR="001B7CA3">
              <w:rPr>
                <w:noProof/>
                <w:webHidden/>
              </w:rPr>
              <w:fldChar w:fldCharType="end"/>
            </w:r>
          </w:hyperlink>
        </w:p>
        <w:p w14:paraId="01738C1A" w14:textId="41B02079" w:rsidR="001B7CA3" w:rsidRDefault="007620C7">
          <w:pPr>
            <w:pStyle w:val="TM3"/>
            <w:tabs>
              <w:tab w:val="left" w:pos="880"/>
              <w:tab w:val="right" w:pos="10024"/>
            </w:tabs>
            <w:rPr>
              <w:rFonts w:cstheme="minorBidi"/>
              <w:noProof/>
              <w:lang w:val="en-US" w:eastAsia="en-US"/>
            </w:rPr>
          </w:pPr>
          <w:hyperlink w:anchor="_Toc50729803" w:history="1">
            <w:r w:rsidR="001B7CA3" w:rsidRPr="00433B3F">
              <w:rPr>
                <w:rStyle w:val="Lienhypertexte"/>
                <w:noProof/>
              </w:rPr>
              <w:t>4.</w:t>
            </w:r>
            <w:r w:rsidR="001B7CA3">
              <w:rPr>
                <w:rFonts w:cstheme="minorBidi"/>
                <w:noProof/>
                <w:lang w:val="en-US" w:eastAsia="en-US"/>
              </w:rPr>
              <w:tab/>
            </w:r>
            <w:r w:rsidR="001B7CA3" w:rsidRPr="00433B3F">
              <w:rPr>
                <w:rStyle w:val="Lienhypertexte"/>
                <w:noProof/>
              </w:rPr>
              <w:t>Saving the Expected Results script</w:t>
            </w:r>
            <w:r w:rsidR="001B7CA3">
              <w:rPr>
                <w:noProof/>
                <w:webHidden/>
              </w:rPr>
              <w:tab/>
            </w:r>
            <w:r w:rsidR="001B7CA3">
              <w:rPr>
                <w:noProof/>
                <w:webHidden/>
              </w:rPr>
              <w:fldChar w:fldCharType="begin"/>
            </w:r>
            <w:r w:rsidR="001B7CA3">
              <w:rPr>
                <w:noProof/>
                <w:webHidden/>
              </w:rPr>
              <w:instrText xml:space="preserve"> PAGEREF _Toc50729803 \h </w:instrText>
            </w:r>
            <w:r w:rsidR="001B7CA3">
              <w:rPr>
                <w:noProof/>
                <w:webHidden/>
              </w:rPr>
            </w:r>
            <w:r w:rsidR="001B7CA3">
              <w:rPr>
                <w:noProof/>
                <w:webHidden/>
              </w:rPr>
              <w:fldChar w:fldCharType="separate"/>
            </w:r>
            <w:r w:rsidR="001B7CA3">
              <w:rPr>
                <w:noProof/>
                <w:webHidden/>
              </w:rPr>
              <w:t>29</w:t>
            </w:r>
            <w:r w:rsidR="001B7CA3">
              <w:rPr>
                <w:noProof/>
                <w:webHidden/>
              </w:rPr>
              <w:fldChar w:fldCharType="end"/>
            </w:r>
          </w:hyperlink>
        </w:p>
        <w:p w14:paraId="48D27D17" w14:textId="13AAE198" w:rsidR="001B7CA3" w:rsidRDefault="007620C7">
          <w:pPr>
            <w:pStyle w:val="TM2"/>
            <w:tabs>
              <w:tab w:val="left" w:pos="720"/>
              <w:tab w:val="right" w:pos="10024"/>
            </w:tabs>
            <w:rPr>
              <w:noProof/>
              <w:color w:val="auto"/>
              <w:sz w:val="22"/>
            </w:rPr>
          </w:pPr>
          <w:hyperlink w:anchor="_Toc50729804" w:history="1">
            <w:r w:rsidR="001B7CA3" w:rsidRPr="00433B3F">
              <w:rPr>
                <w:rStyle w:val="Lienhypertexte"/>
                <w:noProof/>
              </w:rPr>
              <w:t>C.</w:t>
            </w:r>
            <w:r w:rsidR="001B7CA3">
              <w:rPr>
                <w:noProof/>
                <w:color w:val="auto"/>
                <w:sz w:val="22"/>
              </w:rPr>
              <w:tab/>
            </w:r>
            <w:r w:rsidR="001B7CA3" w:rsidRPr="00433B3F">
              <w:rPr>
                <w:rStyle w:val="Lienhypertexte"/>
                <w:noProof/>
              </w:rPr>
              <w:t>Saving the Test Case</w:t>
            </w:r>
            <w:r w:rsidR="001B7CA3">
              <w:rPr>
                <w:noProof/>
                <w:webHidden/>
              </w:rPr>
              <w:tab/>
            </w:r>
            <w:r w:rsidR="001B7CA3">
              <w:rPr>
                <w:noProof/>
                <w:webHidden/>
              </w:rPr>
              <w:fldChar w:fldCharType="begin"/>
            </w:r>
            <w:r w:rsidR="001B7CA3">
              <w:rPr>
                <w:noProof/>
                <w:webHidden/>
              </w:rPr>
              <w:instrText xml:space="preserve"> PAGEREF _Toc50729804 \h </w:instrText>
            </w:r>
            <w:r w:rsidR="001B7CA3">
              <w:rPr>
                <w:noProof/>
                <w:webHidden/>
              </w:rPr>
            </w:r>
            <w:r w:rsidR="001B7CA3">
              <w:rPr>
                <w:noProof/>
                <w:webHidden/>
              </w:rPr>
              <w:fldChar w:fldCharType="separate"/>
            </w:r>
            <w:r w:rsidR="001B7CA3">
              <w:rPr>
                <w:noProof/>
                <w:webHidden/>
              </w:rPr>
              <w:t>30</w:t>
            </w:r>
            <w:r w:rsidR="001B7CA3">
              <w:rPr>
                <w:noProof/>
                <w:webHidden/>
              </w:rPr>
              <w:fldChar w:fldCharType="end"/>
            </w:r>
          </w:hyperlink>
        </w:p>
        <w:p w14:paraId="4E15A54F" w14:textId="32205E46" w:rsidR="001B7CA3" w:rsidRDefault="007620C7">
          <w:pPr>
            <w:pStyle w:val="TM4"/>
            <w:rPr>
              <w:noProof/>
              <w:color w:val="auto"/>
              <w:sz w:val="22"/>
            </w:rPr>
          </w:pPr>
          <w:hyperlink w:anchor="_Toc50729805" w:history="1">
            <w:r w:rsidR="001B7CA3" w:rsidRPr="00433B3F">
              <w:rPr>
                <w:rStyle w:val="Lienhypertexte"/>
                <w:noProof/>
              </w:rPr>
              <w:t>a.</w:t>
            </w:r>
            <w:r w:rsidR="001B7CA3">
              <w:rPr>
                <w:noProof/>
                <w:color w:val="auto"/>
                <w:sz w:val="22"/>
              </w:rPr>
              <w:tab/>
            </w:r>
            <w:r w:rsidR="001B7CA3" w:rsidRPr="00433B3F">
              <w:rPr>
                <w:rStyle w:val="Lienhypertexte"/>
                <w:noProof/>
              </w:rPr>
              <w:t>Test script worksheet</w:t>
            </w:r>
            <w:r w:rsidR="001B7CA3">
              <w:rPr>
                <w:noProof/>
                <w:webHidden/>
              </w:rPr>
              <w:tab/>
            </w:r>
            <w:r w:rsidR="001B7CA3">
              <w:rPr>
                <w:noProof/>
                <w:webHidden/>
              </w:rPr>
              <w:fldChar w:fldCharType="begin"/>
            </w:r>
            <w:r w:rsidR="001B7CA3">
              <w:rPr>
                <w:noProof/>
                <w:webHidden/>
              </w:rPr>
              <w:instrText xml:space="preserve"> PAGEREF _Toc50729805 \h </w:instrText>
            </w:r>
            <w:r w:rsidR="001B7CA3">
              <w:rPr>
                <w:noProof/>
                <w:webHidden/>
              </w:rPr>
            </w:r>
            <w:r w:rsidR="001B7CA3">
              <w:rPr>
                <w:noProof/>
                <w:webHidden/>
              </w:rPr>
              <w:fldChar w:fldCharType="separate"/>
            </w:r>
            <w:r w:rsidR="001B7CA3">
              <w:rPr>
                <w:noProof/>
                <w:webHidden/>
              </w:rPr>
              <w:t>30</w:t>
            </w:r>
            <w:r w:rsidR="001B7CA3">
              <w:rPr>
                <w:noProof/>
                <w:webHidden/>
              </w:rPr>
              <w:fldChar w:fldCharType="end"/>
            </w:r>
          </w:hyperlink>
        </w:p>
        <w:p w14:paraId="2F73B7B8" w14:textId="3B2F2A69" w:rsidR="001B7CA3" w:rsidRDefault="007620C7">
          <w:pPr>
            <w:pStyle w:val="TM4"/>
            <w:rPr>
              <w:noProof/>
              <w:color w:val="auto"/>
              <w:sz w:val="22"/>
            </w:rPr>
          </w:pPr>
          <w:hyperlink w:anchor="_Toc50729806" w:history="1">
            <w:r w:rsidR="001B7CA3" w:rsidRPr="00433B3F">
              <w:rPr>
                <w:rStyle w:val="Lienhypertexte"/>
                <w:noProof/>
              </w:rPr>
              <w:t>b.</w:t>
            </w:r>
            <w:r w:rsidR="001B7CA3">
              <w:rPr>
                <w:noProof/>
                <w:color w:val="auto"/>
                <w:sz w:val="22"/>
              </w:rPr>
              <w:tab/>
            </w:r>
            <w:r w:rsidR="001B7CA3" w:rsidRPr="00433B3F">
              <w:rPr>
                <w:rStyle w:val="Lienhypertexte"/>
                <w:noProof/>
              </w:rPr>
              <w:t>Test script worksheet</w:t>
            </w:r>
            <w:r w:rsidR="001B7CA3">
              <w:rPr>
                <w:noProof/>
                <w:webHidden/>
              </w:rPr>
              <w:tab/>
            </w:r>
            <w:r w:rsidR="001B7CA3">
              <w:rPr>
                <w:noProof/>
                <w:webHidden/>
              </w:rPr>
              <w:fldChar w:fldCharType="begin"/>
            </w:r>
            <w:r w:rsidR="001B7CA3">
              <w:rPr>
                <w:noProof/>
                <w:webHidden/>
              </w:rPr>
              <w:instrText xml:space="preserve"> PAGEREF _Toc50729806 \h </w:instrText>
            </w:r>
            <w:r w:rsidR="001B7CA3">
              <w:rPr>
                <w:noProof/>
                <w:webHidden/>
              </w:rPr>
            </w:r>
            <w:r w:rsidR="001B7CA3">
              <w:rPr>
                <w:noProof/>
                <w:webHidden/>
              </w:rPr>
              <w:fldChar w:fldCharType="separate"/>
            </w:r>
            <w:r w:rsidR="001B7CA3">
              <w:rPr>
                <w:noProof/>
                <w:webHidden/>
              </w:rPr>
              <w:t>31</w:t>
            </w:r>
            <w:r w:rsidR="001B7CA3">
              <w:rPr>
                <w:noProof/>
                <w:webHidden/>
              </w:rPr>
              <w:fldChar w:fldCharType="end"/>
            </w:r>
          </w:hyperlink>
        </w:p>
        <w:p w14:paraId="055BD687" w14:textId="3AB870E0" w:rsidR="001B7CA3" w:rsidRDefault="007620C7">
          <w:pPr>
            <w:pStyle w:val="TM1"/>
            <w:tabs>
              <w:tab w:val="left" w:pos="720"/>
              <w:tab w:val="right" w:pos="10024"/>
            </w:tabs>
            <w:rPr>
              <w:noProof/>
              <w:color w:val="auto"/>
              <w:sz w:val="22"/>
            </w:rPr>
          </w:pPr>
          <w:hyperlink w:anchor="_Toc50729807" w:history="1">
            <w:r w:rsidR="001B7CA3" w:rsidRPr="00433B3F">
              <w:rPr>
                <w:rStyle w:val="Lienhypertexte"/>
                <w:noProof/>
              </w:rPr>
              <w:t>III.</w:t>
            </w:r>
            <w:r w:rsidR="001B7CA3">
              <w:rPr>
                <w:noProof/>
                <w:color w:val="auto"/>
                <w:sz w:val="22"/>
              </w:rPr>
              <w:tab/>
            </w:r>
            <w:r w:rsidR="001B7CA3" w:rsidRPr="00433B3F">
              <w:rPr>
                <w:rStyle w:val="Lienhypertexte"/>
                <w:noProof/>
              </w:rPr>
              <w:t>EXECUTION MODE</w:t>
            </w:r>
            <w:r w:rsidR="001B7CA3">
              <w:rPr>
                <w:noProof/>
                <w:webHidden/>
              </w:rPr>
              <w:tab/>
            </w:r>
            <w:r w:rsidR="001B7CA3">
              <w:rPr>
                <w:noProof/>
                <w:webHidden/>
              </w:rPr>
              <w:fldChar w:fldCharType="begin"/>
            </w:r>
            <w:r w:rsidR="001B7CA3">
              <w:rPr>
                <w:noProof/>
                <w:webHidden/>
              </w:rPr>
              <w:instrText xml:space="preserve"> PAGEREF _Toc50729807 \h </w:instrText>
            </w:r>
            <w:r w:rsidR="001B7CA3">
              <w:rPr>
                <w:noProof/>
                <w:webHidden/>
              </w:rPr>
            </w:r>
            <w:r w:rsidR="001B7CA3">
              <w:rPr>
                <w:noProof/>
                <w:webHidden/>
              </w:rPr>
              <w:fldChar w:fldCharType="separate"/>
            </w:r>
            <w:r w:rsidR="001B7CA3">
              <w:rPr>
                <w:noProof/>
                <w:webHidden/>
              </w:rPr>
              <w:t>34</w:t>
            </w:r>
            <w:r w:rsidR="001B7CA3">
              <w:rPr>
                <w:noProof/>
                <w:webHidden/>
              </w:rPr>
              <w:fldChar w:fldCharType="end"/>
            </w:r>
          </w:hyperlink>
        </w:p>
        <w:p w14:paraId="2F41B3DD" w14:textId="0AEBC444" w:rsidR="001B7CA3" w:rsidRDefault="007620C7">
          <w:pPr>
            <w:pStyle w:val="TM2"/>
            <w:tabs>
              <w:tab w:val="left" w:pos="720"/>
              <w:tab w:val="right" w:pos="10024"/>
            </w:tabs>
            <w:rPr>
              <w:noProof/>
              <w:color w:val="auto"/>
              <w:sz w:val="22"/>
            </w:rPr>
          </w:pPr>
          <w:hyperlink w:anchor="_Toc50729808" w:history="1">
            <w:r w:rsidR="001B7CA3" w:rsidRPr="00433B3F">
              <w:rPr>
                <w:rStyle w:val="Lienhypertexte"/>
                <w:noProof/>
              </w:rPr>
              <w:t>A.</w:t>
            </w:r>
            <w:r w:rsidR="001B7CA3">
              <w:rPr>
                <w:noProof/>
                <w:color w:val="auto"/>
                <w:sz w:val="22"/>
              </w:rPr>
              <w:tab/>
            </w:r>
            <w:r w:rsidR="001B7CA3" w:rsidRPr="00433B3F">
              <w:rPr>
                <w:rStyle w:val="Lienhypertexte"/>
                <w:noProof/>
              </w:rPr>
              <w:t>IHM</w:t>
            </w:r>
            <w:r w:rsidR="001B7CA3">
              <w:rPr>
                <w:noProof/>
                <w:webHidden/>
              </w:rPr>
              <w:tab/>
            </w:r>
            <w:r w:rsidR="001B7CA3">
              <w:rPr>
                <w:noProof/>
                <w:webHidden/>
              </w:rPr>
              <w:fldChar w:fldCharType="begin"/>
            </w:r>
            <w:r w:rsidR="001B7CA3">
              <w:rPr>
                <w:noProof/>
                <w:webHidden/>
              </w:rPr>
              <w:instrText xml:space="preserve"> PAGEREF _Toc50729808 \h </w:instrText>
            </w:r>
            <w:r w:rsidR="001B7CA3">
              <w:rPr>
                <w:noProof/>
                <w:webHidden/>
              </w:rPr>
            </w:r>
            <w:r w:rsidR="001B7CA3">
              <w:rPr>
                <w:noProof/>
                <w:webHidden/>
              </w:rPr>
              <w:fldChar w:fldCharType="separate"/>
            </w:r>
            <w:r w:rsidR="001B7CA3">
              <w:rPr>
                <w:noProof/>
                <w:webHidden/>
              </w:rPr>
              <w:t>34</w:t>
            </w:r>
            <w:r w:rsidR="001B7CA3">
              <w:rPr>
                <w:noProof/>
                <w:webHidden/>
              </w:rPr>
              <w:fldChar w:fldCharType="end"/>
            </w:r>
          </w:hyperlink>
        </w:p>
        <w:p w14:paraId="069DEF51" w14:textId="4DB9D886" w:rsidR="001B7CA3" w:rsidRDefault="007620C7">
          <w:pPr>
            <w:pStyle w:val="TM2"/>
            <w:tabs>
              <w:tab w:val="left" w:pos="720"/>
              <w:tab w:val="right" w:pos="10024"/>
            </w:tabs>
            <w:rPr>
              <w:noProof/>
              <w:color w:val="auto"/>
              <w:sz w:val="22"/>
            </w:rPr>
          </w:pPr>
          <w:hyperlink w:anchor="_Toc50729809" w:history="1">
            <w:r w:rsidR="001B7CA3" w:rsidRPr="00433B3F">
              <w:rPr>
                <w:rStyle w:val="Lienhypertexte"/>
                <w:noProof/>
              </w:rPr>
              <w:t>B.</w:t>
            </w:r>
            <w:r w:rsidR="001B7CA3">
              <w:rPr>
                <w:noProof/>
                <w:color w:val="auto"/>
                <w:sz w:val="22"/>
              </w:rPr>
              <w:tab/>
            </w:r>
            <w:r w:rsidR="001B7CA3" w:rsidRPr="00433B3F">
              <w:rPr>
                <w:rStyle w:val="Lienhypertexte"/>
                <w:noProof/>
              </w:rPr>
              <w:t>Executing a new sequence</w:t>
            </w:r>
            <w:r w:rsidR="001B7CA3">
              <w:rPr>
                <w:noProof/>
                <w:webHidden/>
              </w:rPr>
              <w:tab/>
            </w:r>
            <w:r w:rsidR="001B7CA3">
              <w:rPr>
                <w:noProof/>
                <w:webHidden/>
              </w:rPr>
              <w:fldChar w:fldCharType="begin"/>
            </w:r>
            <w:r w:rsidR="001B7CA3">
              <w:rPr>
                <w:noProof/>
                <w:webHidden/>
              </w:rPr>
              <w:instrText xml:space="preserve"> PAGEREF _Toc50729809 \h </w:instrText>
            </w:r>
            <w:r w:rsidR="001B7CA3">
              <w:rPr>
                <w:noProof/>
                <w:webHidden/>
              </w:rPr>
            </w:r>
            <w:r w:rsidR="001B7CA3">
              <w:rPr>
                <w:noProof/>
                <w:webHidden/>
              </w:rPr>
              <w:fldChar w:fldCharType="separate"/>
            </w:r>
            <w:r w:rsidR="001B7CA3">
              <w:rPr>
                <w:noProof/>
                <w:webHidden/>
              </w:rPr>
              <w:t>35</w:t>
            </w:r>
            <w:r w:rsidR="001B7CA3">
              <w:rPr>
                <w:noProof/>
                <w:webHidden/>
              </w:rPr>
              <w:fldChar w:fldCharType="end"/>
            </w:r>
          </w:hyperlink>
        </w:p>
        <w:p w14:paraId="73F2BB95" w14:textId="0E742735" w:rsidR="001B7CA3" w:rsidRDefault="007620C7">
          <w:pPr>
            <w:pStyle w:val="TM3"/>
            <w:tabs>
              <w:tab w:val="left" w:pos="880"/>
              <w:tab w:val="right" w:pos="10024"/>
            </w:tabs>
            <w:rPr>
              <w:rFonts w:cstheme="minorBidi"/>
              <w:noProof/>
              <w:lang w:val="en-US" w:eastAsia="en-US"/>
            </w:rPr>
          </w:pPr>
          <w:hyperlink w:anchor="_Toc50729810" w:history="1">
            <w:r w:rsidR="001B7CA3" w:rsidRPr="00433B3F">
              <w:rPr>
                <w:rStyle w:val="Lienhypertexte"/>
                <w:noProof/>
              </w:rPr>
              <w:t>1.</w:t>
            </w:r>
            <w:r w:rsidR="001B7CA3">
              <w:rPr>
                <w:rFonts w:cstheme="minorBidi"/>
                <w:noProof/>
                <w:lang w:val="en-US" w:eastAsia="en-US"/>
              </w:rPr>
              <w:tab/>
            </w:r>
            <w:r w:rsidR="001B7CA3" w:rsidRPr="00433B3F">
              <w:rPr>
                <w:rStyle w:val="Lienhypertexte"/>
                <w:noProof/>
              </w:rPr>
              <w:t>Adding tests to your sequence</w:t>
            </w:r>
            <w:r w:rsidR="001B7CA3">
              <w:rPr>
                <w:noProof/>
                <w:webHidden/>
              </w:rPr>
              <w:tab/>
            </w:r>
            <w:r w:rsidR="001B7CA3">
              <w:rPr>
                <w:noProof/>
                <w:webHidden/>
              </w:rPr>
              <w:fldChar w:fldCharType="begin"/>
            </w:r>
            <w:r w:rsidR="001B7CA3">
              <w:rPr>
                <w:noProof/>
                <w:webHidden/>
              </w:rPr>
              <w:instrText xml:space="preserve"> PAGEREF _Toc50729810 \h </w:instrText>
            </w:r>
            <w:r w:rsidR="001B7CA3">
              <w:rPr>
                <w:noProof/>
                <w:webHidden/>
              </w:rPr>
            </w:r>
            <w:r w:rsidR="001B7CA3">
              <w:rPr>
                <w:noProof/>
                <w:webHidden/>
              </w:rPr>
              <w:fldChar w:fldCharType="separate"/>
            </w:r>
            <w:r w:rsidR="001B7CA3">
              <w:rPr>
                <w:noProof/>
                <w:webHidden/>
              </w:rPr>
              <w:t>35</w:t>
            </w:r>
            <w:r w:rsidR="001B7CA3">
              <w:rPr>
                <w:noProof/>
                <w:webHidden/>
              </w:rPr>
              <w:fldChar w:fldCharType="end"/>
            </w:r>
          </w:hyperlink>
        </w:p>
        <w:p w14:paraId="42133612" w14:textId="7E0E8A0D" w:rsidR="001B7CA3" w:rsidRDefault="007620C7">
          <w:pPr>
            <w:pStyle w:val="TM3"/>
            <w:tabs>
              <w:tab w:val="left" w:pos="880"/>
              <w:tab w:val="right" w:pos="10024"/>
            </w:tabs>
            <w:rPr>
              <w:rFonts w:cstheme="minorBidi"/>
              <w:noProof/>
              <w:lang w:val="en-US" w:eastAsia="en-US"/>
            </w:rPr>
          </w:pPr>
          <w:hyperlink w:anchor="_Toc50729811" w:history="1">
            <w:r w:rsidR="001B7CA3" w:rsidRPr="00433B3F">
              <w:rPr>
                <w:rStyle w:val="Lienhypertexte"/>
                <w:noProof/>
              </w:rPr>
              <w:t>2.</w:t>
            </w:r>
            <w:r w:rsidR="001B7CA3">
              <w:rPr>
                <w:rFonts w:cstheme="minorBidi"/>
                <w:noProof/>
                <w:lang w:val="en-US" w:eastAsia="en-US"/>
              </w:rPr>
              <w:tab/>
            </w:r>
            <w:r w:rsidR="001B7CA3" w:rsidRPr="00433B3F">
              <w:rPr>
                <w:rStyle w:val="Lienhypertexte"/>
                <w:noProof/>
              </w:rPr>
              <w:t>Starting the execution</w:t>
            </w:r>
            <w:r w:rsidR="001B7CA3">
              <w:rPr>
                <w:noProof/>
                <w:webHidden/>
              </w:rPr>
              <w:tab/>
            </w:r>
            <w:r w:rsidR="001B7CA3">
              <w:rPr>
                <w:noProof/>
                <w:webHidden/>
              </w:rPr>
              <w:fldChar w:fldCharType="begin"/>
            </w:r>
            <w:r w:rsidR="001B7CA3">
              <w:rPr>
                <w:noProof/>
                <w:webHidden/>
              </w:rPr>
              <w:instrText xml:space="preserve"> PAGEREF _Toc50729811 \h </w:instrText>
            </w:r>
            <w:r w:rsidR="001B7CA3">
              <w:rPr>
                <w:noProof/>
                <w:webHidden/>
              </w:rPr>
            </w:r>
            <w:r w:rsidR="001B7CA3">
              <w:rPr>
                <w:noProof/>
                <w:webHidden/>
              </w:rPr>
              <w:fldChar w:fldCharType="separate"/>
            </w:r>
            <w:r w:rsidR="001B7CA3">
              <w:rPr>
                <w:noProof/>
                <w:webHidden/>
              </w:rPr>
              <w:t>35</w:t>
            </w:r>
            <w:r w:rsidR="001B7CA3">
              <w:rPr>
                <w:noProof/>
                <w:webHidden/>
              </w:rPr>
              <w:fldChar w:fldCharType="end"/>
            </w:r>
          </w:hyperlink>
        </w:p>
        <w:p w14:paraId="760E1C97" w14:textId="22838CC8" w:rsidR="001B7CA3" w:rsidRDefault="007620C7">
          <w:pPr>
            <w:pStyle w:val="TM2"/>
            <w:tabs>
              <w:tab w:val="left" w:pos="720"/>
              <w:tab w:val="right" w:pos="10024"/>
            </w:tabs>
            <w:rPr>
              <w:noProof/>
              <w:color w:val="auto"/>
              <w:sz w:val="22"/>
            </w:rPr>
          </w:pPr>
          <w:hyperlink w:anchor="_Toc50729812" w:history="1">
            <w:r w:rsidR="001B7CA3" w:rsidRPr="00433B3F">
              <w:rPr>
                <w:rStyle w:val="Lienhypertexte"/>
                <w:noProof/>
              </w:rPr>
              <w:t>C.</w:t>
            </w:r>
            <w:r w:rsidR="001B7CA3">
              <w:rPr>
                <w:noProof/>
                <w:color w:val="auto"/>
                <w:sz w:val="22"/>
              </w:rPr>
              <w:tab/>
            </w:r>
            <w:r w:rsidR="001B7CA3" w:rsidRPr="00433B3F">
              <w:rPr>
                <w:rStyle w:val="Lienhypertexte"/>
                <w:noProof/>
              </w:rPr>
              <w:t>Analyzing the results</w:t>
            </w:r>
            <w:r w:rsidR="001B7CA3">
              <w:rPr>
                <w:noProof/>
                <w:webHidden/>
              </w:rPr>
              <w:tab/>
            </w:r>
            <w:r w:rsidR="001B7CA3">
              <w:rPr>
                <w:noProof/>
                <w:webHidden/>
              </w:rPr>
              <w:fldChar w:fldCharType="begin"/>
            </w:r>
            <w:r w:rsidR="001B7CA3">
              <w:rPr>
                <w:noProof/>
                <w:webHidden/>
              </w:rPr>
              <w:instrText xml:space="preserve"> PAGEREF _Toc50729812 \h </w:instrText>
            </w:r>
            <w:r w:rsidR="001B7CA3">
              <w:rPr>
                <w:noProof/>
                <w:webHidden/>
              </w:rPr>
            </w:r>
            <w:r w:rsidR="001B7CA3">
              <w:rPr>
                <w:noProof/>
                <w:webHidden/>
              </w:rPr>
              <w:fldChar w:fldCharType="separate"/>
            </w:r>
            <w:r w:rsidR="001B7CA3">
              <w:rPr>
                <w:noProof/>
                <w:webHidden/>
              </w:rPr>
              <w:t>36</w:t>
            </w:r>
            <w:r w:rsidR="001B7CA3">
              <w:rPr>
                <w:noProof/>
                <w:webHidden/>
              </w:rPr>
              <w:fldChar w:fldCharType="end"/>
            </w:r>
          </w:hyperlink>
        </w:p>
        <w:p w14:paraId="166BB4B5" w14:textId="79D8D3B4" w:rsidR="001B7CA3" w:rsidRDefault="007620C7">
          <w:pPr>
            <w:pStyle w:val="TM3"/>
            <w:tabs>
              <w:tab w:val="left" w:pos="880"/>
              <w:tab w:val="right" w:pos="10024"/>
            </w:tabs>
            <w:rPr>
              <w:rFonts w:cstheme="minorBidi"/>
              <w:noProof/>
              <w:lang w:val="en-US" w:eastAsia="en-US"/>
            </w:rPr>
          </w:pPr>
          <w:hyperlink w:anchor="_Toc50729813" w:history="1">
            <w:r w:rsidR="001B7CA3" w:rsidRPr="00433B3F">
              <w:rPr>
                <w:rStyle w:val="Lienhypertexte"/>
                <w:noProof/>
              </w:rPr>
              <w:t>1.</w:t>
            </w:r>
            <w:r w:rsidR="001B7CA3">
              <w:rPr>
                <w:rFonts w:cstheme="minorBidi"/>
                <w:noProof/>
                <w:lang w:val="en-US" w:eastAsia="en-US"/>
              </w:rPr>
              <w:tab/>
            </w:r>
            <w:r w:rsidR="001B7CA3" w:rsidRPr="00433B3F">
              <w:rPr>
                <w:rStyle w:val="Lienhypertexte"/>
                <w:noProof/>
              </w:rPr>
              <w:t>Original scripts folder</w:t>
            </w:r>
            <w:r w:rsidR="001B7CA3">
              <w:rPr>
                <w:noProof/>
                <w:webHidden/>
              </w:rPr>
              <w:tab/>
            </w:r>
            <w:r w:rsidR="001B7CA3">
              <w:rPr>
                <w:noProof/>
                <w:webHidden/>
              </w:rPr>
              <w:fldChar w:fldCharType="begin"/>
            </w:r>
            <w:r w:rsidR="001B7CA3">
              <w:rPr>
                <w:noProof/>
                <w:webHidden/>
              </w:rPr>
              <w:instrText xml:space="preserve"> PAGEREF _Toc50729813 \h </w:instrText>
            </w:r>
            <w:r w:rsidR="001B7CA3">
              <w:rPr>
                <w:noProof/>
                <w:webHidden/>
              </w:rPr>
            </w:r>
            <w:r w:rsidR="001B7CA3">
              <w:rPr>
                <w:noProof/>
                <w:webHidden/>
              </w:rPr>
              <w:fldChar w:fldCharType="separate"/>
            </w:r>
            <w:r w:rsidR="001B7CA3">
              <w:rPr>
                <w:noProof/>
                <w:webHidden/>
              </w:rPr>
              <w:t>36</w:t>
            </w:r>
            <w:r w:rsidR="001B7CA3">
              <w:rPr>
                <w:noProof/>
                <w:webHidden/>
              </w:rPr>
              <w:fldChar w:fldCharType="end"/>
            </w:r>
          </w:hyperlink>
        </w:p>
        <w:p w14:paraId="3D00544D" w14:textId="4A840724" w:rsidR="001B7CA3" w:rsidRDefault="007620C7">
          <w:pPr>
            <w:pStyle w:val="TM3"/>
            <w:tabs>
              <w:tab w:val="left" w:pos="880"/>
              <w:tab w:val="right" w:pos="10024"/>
            </w:tabs>
            <w:rPr>
              <w:rFonts w:cstheme="minorBidi"/>
              <w:noProof/>
              <w:lang w:val="en-US" w:eastAsia="en-US"/>
            </w:rPr>
          </w:pPr>
          <w:hyperlink w:anchor="_Toc50729814" w:history="1">
            <w:r w:rsidR="001B7CA3" w:rsidRPr="00433B3F">
              <w:rPr>
                <w:rStyle w:val="Lienhypertexte"/>
                <w:noProof/>
              </w:rPr>
              <w:t>2.</w:t>
            </w:r>
            <w:r w:rsidR="001B7CA3">
              <w:rPr>
                <w:rFonts w:cstheme="minorBidi"/>
                <w:noProof/>
                <w:lang w:val="en-US" w:eastAsia="en-US"/>
              </w:rPr>
              <w:tab/>
            </w:r>
            <w:r w:rsidR="001B7CA3" w:rsidRPr="00433B3F">
              <w:rPr>
                <w:rStyle w:val="Lienhypertexte"/>
                <w:noProof/>
              </w:rPr>
              <w:t>Translated scripts folder</w:t>
            </w:r>
            <w:r w:rsidR="001B7CA3">
              <w:rPr>
                <w:noProof/>
                <w:webHidden/>
              </w:rPr>
              <w:tab/>
            </w:r>
            <w:r w:rsidR="001B7CA3">
              <w:rPr>
                <w:noProof/>
                <w:webHidden/>
              </w:rPr>
              <w:fldChar w:fldCharType="begin"/>
            </w:r>
            <w:r w:rsidR="001B7CA3">
              <w:rPr>
                <w:noProof/>
                <w:webHidden/>
              </w:rPr>
              <w:instrText xml:space="preserve"> PAGEREF _Toc50729814 \h </w:instrText>
            </w:r>
            <w:r w:rsidR="001B7CA3">
              <w:rPr>
                <w:noProof/>
                <w:webHidden/>
              </w:rPr>
            </w:r>
            <w:r w:rsidR="001B7CA3">
              <w:rPr>
                <w:noProof/>
                <w:webHidden/>
              </w:rPr>
              <w:fldChar w:fldCharType="separate"/>
            </w:r>
            <w:r w:rsidR="001B7CA3">
              <w:rPr>
                <w:noProof/>
                <w:webHidden/>
              </w:rPr>
              <w:t>36</w:t>
            </w:r>
            <w:r w:rsidR="001B7CA3">
              <w:rPr>
                <w:noProof/>
                <w:webHidden/>
              </w:rPr>
              <w:fldChar w:fldCharType="end"/>
            </w:r>
          </w:hyperlink>
        </w:p>
        <w:p w14:paraId="50AEF1ED" w14:textId="7A37A158" w:rsidR="001B7CA3" w:rsidRDefault="007620C7">
          <w:pPr>
            <w:pStyle w:val="TM3"/>
            <w:tabs>
              <w:tab w:val="left" w:pos="880"/>
              <w:tab w:val="right" w:pos="10024"/>
            </w:tabs>
            <w:rPr>
              <w:rFonts w:cstheme="minorBidi"/>
              <w:noProof/>
              <w:lang w:val="en-US" w:eastAsia="en-US"/>
            </w:rPr>
          </w:pPr>
          <w:hyperlink w:anchor="_Toc50729815" w:history="1">
            <w:r w:rsidR="001B7CA3" w:rsidRPr="00433B3F">
              <w:rPr>
                <w:rStyle w:val="Lienhypertexte"/>
                <w:noProof/>
              </w:rPr>
              <w:t>3.</w:t>
            </w:r>
            <w:r w:rsidR="001B7CA3">
              <w:rPr>
                <w:rFonts w:cstheme="minorBidi"/>
                <w:noProof/>
                <w:lang w:val="en-US" w:eastAsia="en-US"/>
              </w:rPr>
              <w:tab/>
            </w:r>
            <w:r w:rsidR="001B7CA3" w:rsidRPr="00433B3F">
              <w:rPr>
                <w:rStyle w:val="Lienhypertexte"/>
                <w:noProof/>
              </w:rPr>
              <w:t>Test Case folders</w:t>
            </w:r>
            <w:r w:rsidR="001B7CA3">
              <w:rPr>
                <w:noProof/>
                <w:webHidden/>
              </w:rPr>
              <w:tab/>
            </w:r>
            <w:r w:rsidR="001B7CA3">
              <w:rPr>
                <w:noProof/>
                <w:webHidden/>
              </w:rPr>
              <w:fldChar w:fldCharType="begin"/>
            </w:r>
            <w:r w:rsidR="001B7CA3">
              <w:rPr>
                <w:noProof/>
                <w:webHidden/>
              </w:rPr>
              <w:instrText xml:space="preserve"> PAGEREF _Toc50729815 \h </w:instrText>
            </w:r>
            <w:r w:rsidR="001B7CA3">
              <w:rPr>
                <w:noProof/>
                <w:webHidden/>
              </w:rPr>
            </w:r>
            <w:r w:rsidR="001B7CA3">
              <w:rPr>
                <w:noProof/>
                <w:webHidden/>
              </w:rPr>
              <w:fldChar w:fldCharType="separate"/>
            </w:r>
            <w:r w:rsidR="001B7CA3">
              <w:rPr>
                <w:noProof/>
                <w:webHidden/>
              </w:rPr>
              <w:t>37</w:t>
            </w:r>
            <w:r w:rsidR="001B7CA3">
              <w:rPr>
                <w:noProof/>
                <w:webHidden/>
              </w:rPr>
              <w:fldChar w:fldCharType="end"/>
            </w:r>
          </w:hyperlink>
        </w:p>
        <w:p w14:paraId="6283F6C6" w14:textId="4F5132C0" w:rsidR="001B7CA3" w:rsidRDefault="007620C7">
          <w:pPr>
            <w:pStyle w:val="TM4"/>
            <w:rPr>
              <w:noProof/>
              <w:color w:val="auto"/>
              <w:sz w:val="22"/>
            </w:rPr>
          </w:pPr>
          <w:hyperlink w:anchor="_Toc50729816" w:history="1">
            <w:r w:rsidR="001B7CA3" w:rsidRPr="00433B3F">
              <w:rPr>
                <w:rStyle w:val="Lienhypertexte"/>
                <w:noProof/>
              </w:rPr>
              <w:t>a.</w:t>
            </w:r>
            <w:r w:rsidR="001B7CA3">
              <w:rPr>
                <w:noProof/>
                <w:color w:val="auto"/>
                <w:sz w:val="22"/>
              </w:rPr>
              <w:tab/>
            </w:r>
            <w:r w:rsidR="001B7CA3" w:rsidRPr="00433B3F">
              <w:rPr>
                <w:rStyle w:val="Lienhypertexte"/>
                <w:noProof/>
              </w:rPr>
              <w:t>Results folder</w:t>
            </w:r>
            <w:r w:rsidR="001B7CA3">
              <w:rPr>
                <w:noProof/>
                <w:webHidden/>
              </w:rPr>
              <w:tab/>
            </w:r>
            <w:r w:rsidR="001B7CA3">
              <w:rPr>
                <w:noProof/>
                <w:webHidden/>
              </w:rPr>
              <w:fldChar w:fldCharType="begin"/>
            </w:r>
            <w:r w:rsidR="001B7CA3">
              <w:rPr>
                <w:noProof/>
                <w:webHidden/>
              </w:rPr>
              <w:instrText xml:space="preserve"> PAGEREF _Toc50729816 \h </w:instrText>
            </w:r>
            <w:r w:rsidR="001B7CA3">
              <w:rPr>
                <w:noProof/>
                <w:webHidden/>
              </w:rPr>
            </w:r>
            <w:r w:rsidR="001B7CA3">
              <w:rPr>
                <w:noProof/>
                <w:webHidden/>
              </w:rPr>
              <w:fldChar w:fldCharType="separate"/>
            </w:r>
            <w:r w:rsidR="001B7CA3">
              <w:rPr>
                <w:noProof/>
                <w:webHidden/>
              </w:rPr>
              <w:t>37</w:t>
            </w:r>
            <w:r w:rsidR="001B7CA3">
              <w:rPr>
                <w:noProof/>
                <w:webHidden/>
              </w:rPr>
              <w:fldChar w:fldCharType="end"/>
            </w:r>
          </w:hyperlink>
        </w:p>
        <w:p w14:paraId="7B9EF66C" w14:textId="3D047482" w:rsidR="001B7CA3" w:rsidRDefault="007620C7">
          <w:pPr>
            <w:pStyle w:val="TM4"/>
            <w:rPr>
              <w:noProof/>
              <w:color w:val="auto"/>
              <w:sz w:val="22"/>
            </w:rPr>
          </w:pPr>
          <w:hyperlink w:anchor="_Toc50729817" w:history="1">
            <w:r w:rsidR="001B7CA3" w:rsidRPr="00433B3F">
              <w:rPr>
                <w:rStyle w:val="Lienhypertexte"/>
                <w:noProof/>
              </w:rPr>
              <w:t>b.</w:t>
            </w:r>
            <w:r w:rsidR="001B7CA3">
              <w:rPr>
                <w:noProof/>
                <w:color w:val="auto"/>
                <w:sz w:val="22"/>
              </w:rPr>
              <w:tab/>
            </w:r>
            <w:r w:rsidR="001B7CA3" w:rsidRPr="00433B3F">
              <w:rPr>
                <w:rStyle w:val="Lienhypertexte"/>
                <w:noProof/>
              </w:rPr>
              <w:t>Check_Results.txt file</w:t>
            </w:r>
            <w:r w:rsidR="001B7CA3">
              <w:rPr>
                <w:noProof/>
                <w:webHidden/>
              </w:rPr>
              <w:tab/>
            </w:r>
            <w:r w:rsidR="001B7CA3">
              <w:rPr>
                <w:noProof/>
                <w:webHidden/>
              </w:rPr>
              <w:fldChar w:fldCharType="begin"/>
            </w:r>
            <w:r w:rsidR="001B7CA3">
              <w:rPr>
                <w:noProof/>
                <w:webHidden/>
              </w:rPr>
              <w:instrText xml:space="preserve"> PAGEREF _Toc50729817 \h </w:instrText>
            </w:r>
            <w:r w:rsidR="001B7CA3">
              <w:rPr>
                <w:noProof/>
                <w:webHidden/>
              </w:rPr>
            </w:r>
            <w:r w:rsidR="001B7CA3">
              <w:rPr>
                <w:noProof/>
                <w:webHidden/>
              </w:rPr>
              <w:fldChar w:fldCharType="separate"/>
            </w:r>
            <w:r w:rsidR="001B7CA3">
              <w:rPr>
                <w:noProof/>
                <w:webHidden/>
              </w:rPr>
              <w:t>37</w:t>
            </w:r>
            <w:r w:rsidR="001B7CA3">
              <w:rPr>
                <w:noProof/>
                <w:webHidden/>
              </w:rPr>
              <w:fldChar w:fldCharType="end"/>
            </w:r>
          </w:hyperlink>
        </w:p>
        <w:p w14:paraId="1C608E0A" w14:textId="45AF606A" w:rsidR="001B7CA3" w:rsidRDefault="007620C7">
          <w:pPr>
            <w:pStyle w:val="TM4"/>
            <w:rPr>
              <w:noProof/>
              <w:color w:val="auto"/>
              <w:sz w:val="22"/>
            </w:rPr>
          </w:pPr>
          <w:hyperlink w:anchor="_Toc50729818" w:history="1">
            <w:r w:rsidR="001B7CA3" w:rsidRPr="00433B3F">
              <w:rPr>
                <w:rStyle w:val="Lienhypertexte"/>
                <w:noProof/>
              </w:rPr>
              <w:t>c.</w:t>
            </w:r>
            <w:r w:rsidR="001B7CA3">
              <w:rPr>
                <w:noProof/>
                <w:color w:val="auto"/>
                <w:sz w:val="22"/>
              </w:rPr>
              <w:tab/>
            </w:r>
            <w:r w:rsidR="001B7CA3" w:rsidRPr="00433B3F">
              <w:rPr>
                <w:rStyle w:val="Lienhypertexte"/>
                <w:noProof/>
              </w:rPr>
              <w:t>ErrorLog.txt</w:t>
            </w:r>
            <w:r w:rsidR="001B7CA3">
              <w:rPr>
                <w:noProof/>
                <w:webHidden/>
              </w:rPr>
              <w:tab/>
            </w:r>
            <w:r w:rsidR="001B7CA3">
              <w:rPr>
                <w:noProof/>
                <w:webHidden/>
              </w:rPr>
              <w:fldChar w:fldCharType="begin"/>
            </w:r>
            <w:r w:rsidR="001B7CA3">
              <w:rPr>
                <w:noProof/>
                <w:webHidden/>
              </w:rPr>
              <w:instrText xml:space="preserve"> PAGEREF _Toc50729818 \h </w:instrText>
            </w:r>
            <w:r w:rsidR="001B7CA3">
              <w:rPr>
                <w:noProof/>
                <w:webHidden/>
              </w:rPr>
            </w:r>
            <w:r w:rsidR="001B7CA3">
              <w:rPr>
                <w:noProof/>
                <w:webHidden/>
              </w:rPr>
              <w:fldChar w:fldCharType="separate"/>
            </w:r>
            <w:r w:rsidR="001B7CA3">
              <w:rPr>
                <w:noProof/>
                <w:webHidden/>
              </w:rPr>
              <w:t>38</w:t>
            </w:r>
            <w:r w:rsidR="001B7CA3">
              <w:rPr>
                <w:noProof/>
                <w:webHidden/>
              </w:rPr>
              <w:fldChar w:fldCharType="end"/>
            </w:r>
          </w:hyperlink>
        </w:p>
        <w:p w14:paraId="3F35D266" w14:textId="2C3F0C3E" w:rsidR="001B7CA3" w:rsidRDefault="007620C7">
          <w:pPr>
            <w:pStyle w:val="TM4"/>
            <w:rPr>
              <w:noProof/>
              <w:color w:val="auto"/>
              <w:sz w:val="22"/>
            </w:rPr>
          </w:pPr>
          <w:hyperlink w:anchor="_Toc50729819" w:history="1">
            <w:r w:rsidR="001B7CA3" w:rsidRPr="00433B3F">
              <w:rPr>
                <w:rStyle w:val="Lienhypertexte"/>
                <w:noProof/>
              </w:rPr>
              <w:t>d.</w:t>
            </w:r>
            <w:r w:rsidR="001B7CA3">
              <w:rPr>
                <w:noProof/>
                <w:color w:val="auto"/>
                <w:sz w:val="22"/>
              </w:rPr>
              <w:tab/>
            </w:r>
            <w:r w:rsidR="001B7CA3" w:rsidRPr="00433B3F">
              <w:rPr>
                <w:rStyle w:val="Lienhypertexte"/>
                <w:noProof/>
              </w:rPr>
              <w:t>Logs files</w:t>
            </w:r>
            <w:r w:rsidR="001B7CA3">
              <w:rPr>
                <w:noProof/>
                <w:webHidden/>
              </w:rPr>
              <w:tab/>
            </w:r>
            <w:r w:rsidR="001B7CA3">
              <w:rPr>
                <w:noProof/>
                <w:webHidden/>
              </w:rPr>
              <w:fldChar w:fldCharType="begin"/>
            </w:r>
            <w:r w:rsidR="001B7CA3">
              <w:rPr>
                <w:noProof/>
                <w:webHidden/>
              </w:rPr>
              <w:instrText xml:space="preserve"> PAGEREF _Toc50729819 \h </w:instrText>
            </w:r>
            <w:r w:rsidR="001B7CA3">
              <w:rPr>
                <w:noProof/>
                <w:webHidden/>
              </w:rPr>
            </w:r>
            <w:r w:rsidR="001B7CA3">
              <w:rPr>
                <w:noProof/>
                <w:webHidden/>
              </w:rPr>
              <w:fldChar w:fldCharType="separate"/>
            </w:r>
            <w:r w:rsidR="001B7CA3">
              <w:rPr>
                <w:noProof/>
                <w:webHidden/>
              </w:rPr>
              <w:t>38</w:t>
            </w:r>
            <w:r w:rsidR="001B7CA3">
              <w:rPr>
                <w:noProof/>
                <w:webHidden/>
              </w:rPr>
              <w:fldChar w:fldCharType="end"/>
            </w:r>
          </w:hyperlink>
        </w:p>
        <w:p w14:paraId="0ED578D0" w14:textId="06E2CD42" w:rsidR="001B7CA3" w:rsidRDefault="007620C7">
          <w:pPr>
            <w:pStyle w:val="TM4"/>
            <w:rPr>
              <w:noProof/>
              <w:color w:val="auto"/>
              <w:sz w:val="22"/>
            </w:rPr>
          </w:pPr>
          <w:hyperlink w:anchor="_Toc50729820" w:history="1">
            <w:r w:rsidR="001B7CA3" w:rsidRPr="00433B3F">
              <w:rPr>
                <w:rStyle w:val="Lienhypertexte"/>
                <w:noProof/>
              </w:rPr>
              <w:t>e.</w:t>
            </w:r>
            <w:r w:rsidR="001B7CA3">
              <w:rPr>
                <w:noProof/>
                <w:color w:val="auto"/>
                <w:sz w:val="22"/>
              </w:rPr>
              <w:tab/>
            </w:r>
            <w:r w:rsidR="001B7CA3" w:rsidRPr="00433B3F">
              <w:rPr>
                <w:rStyle w:val="Lienhypertexte"/>
                <w:noProof/>
              </w:rPr>
              <w:t>Test Case files</w:t>
            </w:r>
            <w:r w:rsidR="001B7CA3">
              <w:rPr>
                <w:noProof/>
                <w:webHidden/>
              </w:rPr>
              <w:tab/>
            </w:r>
            <w:r w:rsidR="001B7CA3">
              <w:rPr>
                <w:noProof/>
                <w:webHidden/>
              </w:rPr>
              <w:fldChar w:fldCharType="begin"/>
            </w:r>
            <w:r w:rsidR="001B7CA3">
              <w:rPr>
                <w:noProof/>
                <w:webHidden/>
              </w:rPr>
              <w:instrText xml:space="preserve"> PAGEREF _Toc50729820 \h </w:instrText>
            </w:r>
            <w:r w:rsidR="001B7CA3">
              <w:rPr>
                <w:noProof/>
                <w:webHidden/>
              </w:rPr>
            </w:r>
            <w:r w:rsidR="001B7CA3">
              <w:rPr>
                <w:noProof/>
                <w:webHidden/>
              </w:rPr>
              <w:fldChar w:fldCharType="separate"/>
            </w:r>
            <w:r w:rsidR="001B7CA3">
              <w:rPr>
                <w:noProof/>
                <w:webHidden/>
              </w:rPr>
              <w:t>38</w:t>
            </w:r>
            <w:r w:rsidR="001B7CA3">
              <w:rPr>
                <w:noProof/>
                <w:webHidden/>
              </w:rPr>
              <w:fldChar w:fldCharType="end"/>
            </w:r>
          </w:hyperlink>
        </w:p>
        <w:p w14:paraId="2E886A4D" w14:textId="44300087" w:rsidR="001B7CA3" w:rsidRDefault="007620C7">
          <w:pPr>
            <w:pStyle w:val="TM3"/>
            <w:tabs>
              <w:tab w:val="left" w:pos="880"/>
              <w:tab w:val="right" w:pos="10024"/>
            </w:tabs>
            <w:rPr>
              <w:rFonts w:cstheme="minorBidi"/>
              <w:noProof/>
              <w:lang w:val="en-US" w:eastAsia="en-US"/>
            </w:rPr>
          </w:pPr>
          <w:hyperlink w:anchor="_Toc50729821" w:history="1">
            <w:r w:rsidR="001B7CA3" w:rsidRPr="00433B3F">
              <w:rPr>
                <w:rStyle w:val="Lienhypertexte"/>
                <w:noProof/>
              </w:rPr>
              <w:t>4.</w:t>
            </w:r>
            <w:r w:rsidR="001B7CA3">
              <w:rPr>
                <w:rFonts w:cstheme="minorBidi"/>
                <w:noProof/>
                <w:lang w:val="en-US" w:eastAsia="en-US"/>
              </w:rPr>
              <w:tab/>
            </w:r>
            <w:r w:rsidR="001B7CA3" w:rsidRPr="00433B3F">
              <w:rPr>
                <w:rStyle w:val="Lienhypertexte"/>
                <w:noProof/>
              </w:rPr>
              <w:t>Coverage Matrix with results synthesis</w:t>
            </w:r>
            <w:r w:rsidR="001B7CA3">
              <w:rPr>
                <w:noProof/>
                <w:webHidden/>
              </w:rPr>
              <w:tab/>
            </w:r>
            <w:r w:rsidR="001B7CA3">
              <w:rPr>
                <w:noProof/>
                <w:webHidden/>
              </w:rPr>
              <w:fldChar w:fldCharType="begin"/>
            </w:r>
            <w:r w:rsidR="001B7CA3">
              <w:rPr>
                <w:noProof/>
                <w:webHidden/>
              </w:rPr>
              <w:instrText xml:space="preserve"> PAGEREF _Toc50729821 \h </w:instrText>
            </w:r>
            <w:r w:rsidR="001B7CA3">
              <w:rPr>
                <w:noProof/>
                <w:webHidden/>
              </w:rPr>
            </w:r>
            <w:r w:rsidR="001B7CA3">
              <w:rPr>
                <w:noProof/>
                <w:webHidden/>
              </w:rPr>
              <w:fldChar w:fldCharType="separate"/>
            </w:r>
            <w:r w:rsidR="001B7CA3">
              <w:rPr>
                <w:noProof/>
                <w:webHidden/>
              </w:rPr>
              <w:t>38</w:t>
            </w:r>
            <w:r w:rsidR="001B7CA3">
              <w:rPr>
                <w:noProof/>
                <w:webHidden/>
              </w:rPr>
              <w:fldChar w:fldCharType="end"/>
            </w:r>
          </w:hyperlink>
        </w:p>
        <w:p w14:paraId="4262E24A" w14:textId="6F7A4588" w:rsidR="001B7CA3" w:rsidRDefault="007620C7">
          <w:pPr>
            <w:pStyle w:val="TM1"/>
            <w:tabs>
              <w:tab w:val="left" w:pos="720"/>
              <w:tab w:val="right" w:pos="10024"/>
            </w:tabs>
            <w:rPr>
              <w:noProof/>
              <w:color w:val="auto"/>
              <w:sz w:val="22"/>
            </w:rPr>
          </w:pPr>
          <w:hyperlink w:anchor="_Toc50729822" w:history="1">
            <w:r w:rsidR="001B7CA3" w:rsidRPr="00433B3F">
              <w:rPr>
                <w:rStyle w:val="Lienhypertexte"/>
                <w:noProof/>
              </w:rPr>
              <w:t>IV.</w:t>
            </w:r>
            <w:r w:rsidR="001B7CA3">
              <w:rPr>
                <w:noProof/>
                <w:color w:val="auto"/>
                <w:sz w:val="22"/>
              </w:rPr>
              <w:tab/>
            </w:r>
            <w:r w:rsidR="001B7CA3" w:rsidRPr="00433B3F">
              <w:rPr>
                <w:rStyle w:val="Lienhypertexte"/>
                <w:noProof/>
              </w:rPr>
              <w:t>RE-ANALYSE MODE</w:t>
            </w:r>
            <w:r w:rsidR="001B7CA3">
              <w:rPr>
                <w:noProof/>
                <w:webHidden/>
              </w:rPr>
              <w:tab/>
            </w:r>
            <w:r w:rsidR="001B7CA3">
              <w:rPr>
                <w:noProof/>
                <w:webHidden/>
              </w:rPr>
              <w:fldChar w:fldCharType="begin"/>
            </w:r>
            <w:r w:rsidR="001B7CA3">
              <w:rPr>
                <w:noProof/>
                <w:webHidden/>
              </w:rPr>
              <w:instrText xml:space="preserve"> PAGEREF _Toc50729822 \h </w:instrText>
            </w:r>
            <w:r w:rsidR="001B7CA3">
              <w:rPr>
                <w:noProof/>
                <w:webHidden/>
              </w:rPr>
            </w:r>
            <w:r w:rsidR="001B7CA3">
              <w:rPr>
                <w:noProof/>
                <w:webHidden/>
              </w:rPr>
              <w:fldChar w:fldCharType="separate"/>
            </w:r>
            <w:r w:rsidR="001B7CA3">
              <w:rPr>
                <w:noProof/>
                <w:webHidden/>
              </w:rPr>
              <w:t>40</w:t>
            </w:r>
            <w:r w:rsidR="001B7CA3">
              <w:rPr>
                <w:noProof/>
                <w:webHidden/>
              </w:rPr>
              <w:fldChar w:fldCharType="end"/>
            </w:r>
          </w:hyperlink>
        </w:p>
        <w:p w14:paraId="66901450" w14:textId="73E6649F" w:rsidR="001B7CA3" w:rsidRDefault="007620C7">
          <w:pPr>
            <w:pStyle w:val="TM2"/>
            <w:tabs>
              <w:tab w:val="left" w:pos="720"/>
              <w:tab w:val="right" w:pos="10024"/>
            </w:tabs>
            <w:rPr>
              <w:noProof/>
              <w:color w:val="auto"/>
              <w:sz w:val="22"/>
            </w:rPr>
          </w:pPr>
          <w:hyperlink w:anchor="_Toc50729823" w:history="1">
            <w:r w:rsidR="001B7CA3" w:rsidRPr="00433B3F">
              <w:rPr>
                <w:rStyle w:val="Lienhypertexte"/>
                <w:noProof/>
              </w:rPr>
              <w:t>A.</w:t>
            </w:r>
            <w:r w:rsidR="001B7CA3">
              <w:rPr>
                <w:noProof/>
                <w:color w:val="auto"/>
                <w:sz w:val="22"/>
              </w:rPr>
              <w:tab/>
            </w:r>
            <w:r w:rsidR="001B7CA3" w:rsidRPr="00433B3F">
              <w:rPr>
                <w:rStyle w:val="Lienhypertexte"/>
                <w:noProof/>
              </w:rPr>
              <w:t>IHM</w:t>
            </w:r>
            <w:r w:rsidR="001B7CA3">
              <w:rPr>
                <w:noProof/>
                <w:webHidden/>
              </w:rPr>
              <w:tab/>
            </w:r>
            <w:r w:rsidR="001B7CA3">
              <w:rPr>
                <w:noProof/>
                <w:webHidden/>
              </w:rPr>
              <w:fldChar w:fldCharType="begin"/>
            </w:r>
            <w:r w:rsidR="001B7CA3">
              <w:rPr>
                <w:noProof/>
                <w:webHidden/>
              </w:rPr>
              <w:instrText xml:space="preserve"> PAGEREF _Toc50729823 \h </w:instrText>
            </w:r>
            <w:r w:rsidR="001B7CA3">
              <w:rPr>
                <w:noProof/>
                <w:webHidden/>
              </w:rPr>
            </w:r>
            <w:r w:rsidR="001B7CA3">
              <w:rPr>
                <w:noProof/>
                <w:webHidden/>
              </w:rPr>
              <w:fldChar w:fldCharType="separate"/>
            </w:r>
            <w:r w:rsidR="001B7CA3">
              <w:rPr>
                <w:noProof/>
                <w:webHidden/>
              </w:rPr>
              <w:t>40</w:t>
            </w:r>
            <w:r w:rsidR="001B7CA3">
              <w:rPr>
                <w:noProof/>
                <w:webHidden/>
              </w:rPr>
              <w:fldChar w:fldCharType="end"/>
            </w:r>
          </w:hyperlink>
        </w:p>
        <w:p w14:paraId="40681C53" w14:textId="5F54F055" w:rsidR="001B7CA3" w:rsidRDefault="007620C7">
          <w:pPr>
            <w:pStyle w:val="TM2"/>
            <w:tabs>
              <w:tab w:val="left" w:pos="720"/>
              <w:tab w:val="right" w:pos="10024"/>
            </w:tabs>
            <w:rPr>
              <w:noProof/>
              <w:color w:val="auto"/>
              <w:sz w:val="22"/>
            </w:rPr>
          </w:pPr>
          <w:hyperlink w:anchor="_Toc50729824" w:history="1">
            <w:r w:rsidR="001B7CA3" w:rsidRPr="00433B3F">
              <w:rPr>
                <w:rStyle w:val="Lienhypertexte"/>
                <w:noProof/>
              </w:rPr>
              <w:t>B.</w:t>
            </w:r>
            <w:r w:rsidR="001B7CA3">
              <w:rPr>
                <w:noProof/>
                <w:color w:val="auto"/>
                <w:sz w:val="22"/>
              </w:rPr>
              <w:tab/>
            </w:r>
            <w:r w:rsidR="001B7CA3" w:rsidRPr="00433B3F">
              <w:rPr>
                <w:rStyle w:val="Lienhypertexte"/>
                <w:noProof/>
              </w:rPr>
              <w:t>Starting an analysis</w:t>
            </w:r>
            <w:r w:rsidR="001B7CA3">
              <w:rPr>
                <w:noProof/>
                <w:webHidden/>
              </w:rPr>
              <w:tab/>
            </w:r>
            <w:r w:rsidR="001B7CA3">
              <w:rPr>
                <w:noProof/>
                <w:webHidden/>
              </w:rPr>
              <w:fldChar w:fldCharType="begin"/>
            </w:r>
            <w:r w:rsidR="001B7CA3">
              <w:rPr>
                <w:noProof/>
                <w:webHidden/>
              </w:rPr>
              <w:instrText xml:space="preserve"> PAGEREF _Toc50729824 \h </w:instrText>
            </w:r>
            <w:r w:rsidR="001B7CA3">
              <w:rPr>
                <w:noProof/>
                <w:webHidden/>
              </w:rPr>
            </w:r>
            <w:r w:rsidR="001B7CA3">
              <w:rPr>
                <w:noProof/>
                <w:webHidden/>
              </w:rPr>
              <w:fldChar w:fldCharType="separate"/>
            </w:r>
            <w:r w:rsidR="001B7CA3">
              <w:rPr>
                <w:noProof/>
                <w:webHidden/>
              </w:rPr>
              <w:t>41</w:t>
            </w:r>
            <w:r w:rsidR="001B7CA3">
              <w:rPr>
                <w:noProof/>
                <w:webHidden/>
              </w:rPr>
              <w:fldChar w:fldCharType="end"/>
            </w:r>
          </w:hyperlink>
        </w:p>
        <w:p w14:paraId="75137F21" w14:textId="5955E16C" w:rsidR="001B7CA3" w:rsidRDefault="007620C7">
          <w:pPr>
            <w:pStyle w:val="TM2"/>
            <w:tabs>
              <w:tab w:val="left" w:pos="720"/>
              <w:tab w:val="right" w:pos="10024"/>
            </w:tabs>
            <w:rPr>
              <w:noProof/>
              <w:color w:val="auto"/>
              <w:sz w:val="22"/>
            </w:rPr>
          </w:pPr>
          <w:hyperlink w:anchor="_Toc50729825" w:history="1">
            <w:r w:rsidR="001B7CA3" w:rsidRPr="00433B3F">
              <w:rPr>
                <w:rStyle w:val="Lienhypertexte"/>
                <w:noProof/>
              </w:rPr>
              <w:t>C.</w:t>
            </w:r>
            <w:r w:rsidR="001B7CA3">
              <w:rPr>
                <w:noProof/>
                <w:color w:val="auto"/>
                <w:sz w:val="22"/>
              </w:rPr>
              <w:tab/>
            </w:r>
            <w:r w:rsidR="001B7CA3" w:rsidRPr="00433B3F">
              <w:rPr>
                <w:rStyle w:val="Lienhypertexte"/>
                <w:noProof/>
              </w:rPr>
              <w:t>Analysis results</w:t>
            </w:r>
            <w:r w:rsidR="001B7CA3">
              <w:rPr>
                <w:noProof/>
                <w:webHidden/>
              </w:rPr>
              <w:tab/>
            </w:r>
            <w:r w:rsidR="001B7CA3">
              <w:rPr>
                <w:noProof/>
                <w:webHidden/>
              </w:rPr>
              <w:fldChar w:fldCharType="begin"/>
            </w:r>
            <w:r w:rsidR="001B7CA3">
              <w:rPr>
                <w:noProof/>
                <w:webHidden/>
              </w:rPr>
              <w:instrText xml:space="preserve"> PAGEREF _Toc50729825 \h </w:instrText>
            </w:r>
            <w:r w:rsidR="001B7CA3">
              <w:rPr>
                <w:noProof/>
                <w:webHidden/>
              </w:rPr>
            </w:r>
            <w:r w:rsidR="001B7CA3">
              <w:rPr>
                <w:noProof/>
                <w:webHidden/>
              </w:rPr>
              <w:fldChar w:fldCharType="separate"/>
            </w:r>
            <w:r w:rsidR="001B7CA3">
              <w:rPr>
                <w:noProof/>
                <w:webHidden/>
              </w:rPr>
              <w:t>41</w:t>
            </w:r>
            <w:r w:rsidR="001B7CA3">
              <w:rPr>
                <w:noProof/>
                <w:webHidden/>
              </w:rPr>
              <w:fldChar w:fldCharType="end"/>
            </w:r>
          </w:hyperlink>
        </w:p>
        <w:p w14:paraId="0801132C" w14:textId="5856A1B9" w:rsidR="001B7CA3" w:rsidRDefault="007620C7">
          <w:pPr>
            <w:pStyle w:val="TM1"/>
            <w:tabs>
              <w:tab w:val="left" w:pos="440"/>
              <w:tab w:val="right" w:pos="10024"/>
            </w:tabs>
            <w:rPr>
              <w:noProof/>
              <w:color w:val="auto"/>
              <w:sz w:val="22"/>
            </w:rPr>
          </w:pPr>
          <w:hyperlink w:anchor="_Toc50729826" w:history="1">
            <w:r w:rsidR="001B7CA3" w:rsidRPr="00433B3F">
              <w:rPr>
                <w:rStyle w:val="Lienhypertexte"/>
                <w:noProof/>
              </w:rPr>
              <w:t>V.</w:t>
            </w:r>
            <w:r w:rsidR="001B7CA3">
              <w:rPr>
                <w:noProof/>
                <w:color w:val="auto"/>
                <w:sz w:val="22"/>
              </w:rPr>
              <w:tab/>
            </w:r>
            <w:r w:rsidR="001B7CA3" w:rsidRPr="00433B3F">
              <w:rPr>
                <w:rStyle w:val="Lienhypertexte"/>
                <w:noProof/>
              </w:rPr>
              <w:t>Security and monitoring</w:t>
            </w:r>
            <w:r w:rsidR="001B7CA3">
              <w:rPr>
                <w:noProof/>
                <w:webHidden/>
              </w:rPr>
              <w:tab/>
            </w:r>
            <w:r w:rsidR="001B7CA3">
              <w:rPr>
                <w:noProof/>
                <w:webHidden/>
              </w:rPr>
              <w:fldChar w:fldCharType="begin"/>
            </w:r>
            <w:r w:rsidR="001B7CA3">
              <w:rPr>
                <w:noProof/>
                <w:webHidden/>
              </w:rPr>
              <w:instrText xml:space="preserve"> PAGEREF _Toc50729826 \h </w:instrText>
            </w:r>
            <w:r w:rsidR="001B7CA3">
              <w:rPr>
                <w:noProof/>
                <w:webHidden/>
              </w:rPr>
            </w:r>
            <w:r w:rsidR="001B7CA3">
              <w:rPr>
                <w:noProof/>
                <w:webHidden/>
              </w:rPr>
              <w:fldChar w:fldCharType="separate"/>
            </w:r>
            <w:r w:rsidR="001B7CA3">
              <w:rPr>
                <w:noProof/>
                <w:webHidden/>
              </w:rPr>
              <w:t>44</w:t>
            </w:r>
            <w:r w:rsidR="001B7CA3">
              <w:rPr>
                <w:noProof/>
                <w:webHidden/>
              </w:rPr>
              <w:fldChar w:fldCharType="end"/>
            </w:r>
          </w:hyperlink>
        </w:p>
        <w:p w14:paraId="2C492DF7" w14:textId="4F5B51EB" w:rsidR="001B7CA3" w:rsidRDefault="007620C7">
          <w:pPr>
            <w:pStyle w:val="TM2"/>
            <w:tabs>
              <w:tab w:val="left" w:pos="720"/>
              <w:tab w:val="right" w:pos="10024"/>
            </w:tabs>
            <w:rPr>
              <w:noProof/>
              <w:color w:val="auto"/>
              <w:sz w:val="22"/>
            </w:rPr>
          </w:pPr>
          <w:hyperlink w:anchor="_Toc50729827" w:history="1">
            <w:r w:rsidR="001B7CA3" w:rsidRPr="00433B3F">
              <w:rPr>
                <w:rStyle w:val="Lienhypertexte"/>
                <w:noProof/>
              </w:rPr>
              <w:t>A.</w:t>
            </w:r>
            <w:r w:rsidR="001B7CA3">
              <w:rPr>
                <w:noProof/>
                <w:color w:val="auto"/>
                <w:sz w:val="22"/>
              </w:rPr>
              <w:tab/>
            </w:r>
            <w:r w:rsidR="001B7CA3" w:rsidRPr="00433B3F">
              <w:rPr>
                <w:rStyle w:val="Lienhypertexte"/>
                <w:noProof/>
              </w:rPr>
              <w:t>Electric Lock and Security Loop Blue button</w:t>
            </w:r>
            <w:r w:rsidR="001B7CA3">
              <w:rPr>
                <w:noProof/>
                <w:webHidden/>
              </w:rPr>
              <w:tab/>
            </w:r>
            <w:r w:rsidR="001B7CA3">
              <w:rPr>
                <w:noProof/>
                <w:webHidden/>
              </w:rPr>
              <w:fldChar w:fldCharType="begin"/>
            </w:r>
            <w:r w:rsidR="001B7CA3">
              <w:rPr>
                <w:noProof/>
                <w:webHidden/>
              </w:rPr>
              <w:instrText xml:space="preserve"> PAGEREF _Toc50729827 \h </w:instrText>
            </w:r>
            <w:r w:rsidR="001B7CA3">
              <w:rPr>
                <w:noProof/>
                <w:webHidden/>
              </w:rPr>
            </w:r>
            <w:r w:rsidR="001B7CA3">
              <w:rPr>
                <w:noProof/>
                <w:webHidden/>
              </w:rPr>
              <w:fldChar w:fldCharType="separate"/>
            </w:r>
            <w:r w:rsidR="001B7CA3">
              <w:rPr>
                <w:noProof/>
                <w:webHidden/>
              </w:rPr>
              <w:t>44</w:t>
            </w:r>
            <w:r w:rsidR="001B7CA3">
              <w:rPr>
                <w:noProof/>
                <w:webHidden/>
              </w:rPr>
              <w:fldChar w:fldCharType="end"/>
            </w:r>
          </w:hyperlink>
        </w:p>
        <w:p w14:paraId="0E75324D" w14:textId="01175515" w:rsidR="001B7CA3" w:rsidRDefault="007620C7">
          <w:pPr>
            <w:pStyle w:val="TM2"/>
            <w:tabs>
              <w:tab w:val="left" w:pos="720"/>
              <w:tab w:val="right" w:pos="10024"/>
            </w:tabs>
            <w:rPr>
              <w:noProof/>
              <w:color w:val="auto"/>
              <w:sz w:val="22"/>
            </w:rPr>
          </w:pPr>
          <w:hyperlink w:anchor="_Toc50729828" w:history="1">
            <w:r w:rsidR="001B7CA3" w:rsidRPr="00433B3F">
              <w:rPr>
                <w:rStyle w:val="Lienhypertexte"/>
                <w:noProof/>
              </w:rPr>
              <w:t>B.</w:t>
            </w:r>
            <w:r w:rsidR="001B7CA3">
              <w:rPr>
                <w:noProof/>
                <w:color w:val="auto"/>
                <w:sz w:val="22"/>
              </w:rPr>
              <w:tab/>
            </w:r>
            <w:r w:rsidR="001B7CA3" w:rsidRPr="00433B3F">
              <w:rPr>
                <w:rStyle w:val="Lienhypertexte"/>
                <w:noProof/>
              </w:rPr>
              <w:t>Monitoring and status panel</w:t>
            </w:r>
            <w:r w:rsidR="001B7CA3">
              <w:rPr>
                <w:noProof/>
                <w:webHidden/>
              </w:rPr>
              <w:tab/>
            </w:r>
            <w:r w:rsidR="001B7CA3">
              <w:rPr>
                <w:noProof/>
                <w:webHidden/>
              </w:rPr>
              <w:fldChar w:fldCharType="begin"/>
            </w:r>
            <w:r w:rsidR="001B7CA3">
              <w:rPr>
                <w:noProof/>
                <w:webHidden/>
              </w:rPr>
              <w:instrText xml:space="preserve"> PAGEREF _Toc50729828 \h </w:instrText>
            </w:r>
            <w:r w:rsidR="001B7CA3">
              <w:rPr>
                <w:noProof/>
                <w:webHidden/>
              </w:rPr>
            </w:r>
            <w:r w:rsidR="001B7CA3">
              <w:rPr>
                <w:noProof/>
                <w:webHidden/>
              </w:rPr>
              <w:fldChar w:fldCharType="separate"/>
            </w:r>
            <w:r w:rsidR="001B7CA3">
              <w:rPr>
                <w:noProof/>
                <w:webHidden/>
              </w:rPr>
              <w:t>45</w:t>
            </w:r>
            <w:r w:rsidR="001B7CA3">
              <w:rPr>
                <w:noProof/>
                <w:webHidden/>
              </w:rPr>
              <w:fldChar w:fldCharType="end"/>
            </w:r>
          </w:hyperlink>
        </w:p>
        <w:p w14:paraId="41177815" w14:textId="03DAF290" w:rsidR="001B7CA3" w:rsidRDefault="007620C7">
          <w:pPr>
            <w:pStyle w:val="TM1"/>
            <w:tabs>
              <w:tab w:val="left" w:pos="720"/>
              <w:tab w:val="right" w:pos="10024"/>
            </w:tabs>
            <w:rPr>
              <w:noProof/>
              <w:color w:val="auto"/>
              <w:sz w:val="22"/>
            </w:rPr>
          </w:pPr>
          <w:hyperlink w:anchor="_Toc50729829" w:history="1">
            <w:r w:rsidR="001B7CA3" w:rsidRPr="00433B3F">
              <w:rPr>
                <w:rStyle w:val="Lienhypertexte"/>
                <w:noProof/>
              </w:rPr>
              <w:t>VI.</w:t>
            </w:r>
            <w:r w:rsidR="001B7CA3">
              <w:rPr>
                <w:noProof/>
                <w:color w:val="auto"/>
                <w:sz w:val="22"/>
              </w:rPr>
              <w:tab/>
            </w:r>
            <w:r w:rsidR="001B7CA3" w:rsidRPr="00433B3F">
              <w:rPr>
                <w:rStyle w:val="Lienhypertexte"/>
                <w:noProof/>
              </w:rPr>
              <w:t>APPENDIX</w:t>
            </w:r>
            <w:r w:rsidR="001B7CA3">
              <w:rPr>
                <w:noProof/>
                <w:webHidden/>
              </w:rPr>
              <w:tab/>
            </w:r>
            <w:r w:rsidR="001B7CA3">
              <w:rPr>
                <w:noProof/>
                <w:webHidden/>
              </w:rPr>
              <w:fldChar w:fldCharType="begin"/>
            </w:r>
            <w:r w:rsidR="001B7CA3">
              <w:rPr>
                <w:noProof/>
                <w:webHidden/>
              </w:rPr>
              <w:instrText xml:space="preserve"> PAGEREF _Toc50729829 \h </w:instrText>
            </w:r>
            <w:r w:rsidR="001B7CA3">
              <w:rPr>
                <w:noProof/>
                <w:webHidden/>
              </w:rPr>
            </w:r>
            <w:r w:rsidR="001B7CA3">
              <w:rPr>
                <w:noProof/>
                <w:webHidden/>
              </w:rPr>
              <w:fldChar w:fldCharType="separate"/>
            </w:r>
            <w:r w:rsidR="001B7CA3">
              <w:rPr>
                <w:noProof/>
                <w:webHidden/>
              </w:rPr>
              <w:t>48</w:t>
            </w:r>
            <w:r w:rsidR="001B7CA3">
              <w:rPr>
                <w:noProof/>
                <w:webHidden/>
              </w:rPr>
              <w:fldChar w:fldCharType="end"/>
            </w:r>
          </w:hyperlink>
        </w:p>
        <w:p w14:paraId="3C669BBD" w14:textId="6BAA26FB" w:rsidR="001B7CA3" w:rsidRDefault="007620C7">
          <w:pPr>
            <w:pStyle w:val="TM2"/>
            <w:tabs>
              <w:tab w:val="left" w:pos="720"/>
              <w:tab w:val="right" w:pos="10024"/>
            </w:tabs>
            <w:rPr>
              <w:noProof/>
              <w:color w:val="auto"/>
              <w:sz w:val="22"/>
            </w:rPr>
          </w:pPr>
          <w:hyperlink w:anchor="_Toc50729830" w:history="1">
            <w:r w:rsidR="001B7CA3" w:rsidRPr="00433B3F">
              <w:rPr>
                <w:rStyle w:val="Lienhypertexte"/>
                <w:noProof/>
              </w:rPr>
              <w:t>A.</w:t>
            </w:r>
            <w:r w:rsidR="001B7CA3">
              <w:rPr>
                <w:noProof/>
                <w:color w:val="auto"/>
                <w:sz w:val="22"/>
              </w:rPr>
              <w:tab/>
            </w:r>
            <w:r w:rsidR="001B7CA3" w:rsidRPr="00433B3F">
              <w:rPr>
                <w:rStyle w:val="Lienhypertexte"/>
                <w:noProof/>
              </w:rPr>
              <w:t>Installation files</w:t>
            </w:r>
            <w:r w:rsidR="001B7CA3">
              <w:rPr>
                <w:noProof/>
                <w:webHidden/>
              </w:rPr>
              <w:tab/>
            </w:r>
            <w:r w:rsidR="001B7CA3">
              <w:rPr>
                <w:noProof/>
                <w:webHidden/>
              </w:rPr>
              <w:fldChar w:fldCharType="begin"/>
            </w:r>
            <w:r w:rsidR="001B7CA3">
              <w:rPr>
                <w:noProof/>
                <w:webHidden/>
              </w:rPr>
              <w:instrText xml:space="preserve"> PAGEREF _Toc50729830 \h </w:instrText>
            </w:r>
            <w:r w:rsidR="001B7CA3">
              <w:rPr>
                <w:noProof/>
                <w:webHidden/>
              </w:rPr>
            </w:r>
            <w:r w:rsidR="001B7CA3">
              <w:rPr>
                <w:noProof/>
                <w:webHidden/>
              </w:rPr>
              <w:fldChar w:fldCharType="separate"/>
            </w:r>
            <w:r w:rsidR="001B7CA3">
              <w:rPr>
                <w:noProof/>
                <w:webHidden/>
              </w:rPr>
              <w:t>48</w:t>
            </w:r>
            <w:r w:rsidR="001B7CA3">
              <w:rPr>
                <w:noProof/>
                <w:webHidden/>
              </w:rPr>
              <w:fldChar w:fldCharType="end"/>
            </w:r>
          </w:hyperlink>
        </w:p>
        <w:p w14:paraId="477180E5" w14:textId="55086B6D" w:rsidR="001B7CA3" w:rsidRDefault="007620C7">
          <w:pPr>
            <w:pStyle w:val="TM2"/>
            <w:tabs>
              <w:tab w:val="left" w:pos="720"/>
              <w:tab w:val="right" w:pos="10024"/>
            </w:tabs>
            <w:rPr>
              <w:noProof/>
              <w:color w:val="auto"/>
              <w:sz w:val="22"/>
            </w:rPr>
          </w:pPr>
          <w:hyperlink w:anchor="_Toc50729831" w:history="1">
            <w:r w:rsidR="001B7CA3" w:rsidRPr="00433B3F">
              <w:rPr>
                <w:rStyle w:val="Lienhypertexte"/>
                <w:noProof/>
              </w:rPr>
              <w:t>B.</w:t>
            </w:r>
            <w:r w:rsidR="001B7CA3">
              <w:rPr>
                <w:noProof/>
                <w:color w:val="auto"/>
                <w:sz w:val="22"/>
              </w:rPr>
              <w:tab/>
            </w:r>
            <w:r w:rsidR="001B7CA3" w:rsidRPr="00433B3F">
              <w:rPr>
                <w:rStyle w:val="Lienhypertexte"/>
                <w:noProof/>
              </w:rPr>
              <w:t>Check Results example</w:t>
            </w:r>
            <w:r w:rsidR="001B7CA3">
              <w:rPr>
                <w:noProof/>
                <w:webHidden/>
              </w:rPr>
              <w:tab/>
            </w:r>
            <w:r w:rsidR="001B7CA3">
              <w:rPr>
                <w:noProof/>
                <w:webHidden/>
              </w:rPr>
              <w:fldChar w:fldCharType="begin"/>
            </w:r>
            <w:r w:rsidR="001B7CA3">
              <w:rPr>
                <w:noProof/>
                <w:webHidden/>
              </w:rPr>
              <w:instrText xml:space="preserve"> PAGEREF _Toc50729831 \h </w:instrText>
            </w:r>
            <w:r w:rsidR="001B7CA3">
              <w:rPr>
                <w:noProof/>
                <w:webHidden/>
              </w:rPr>
            </w:r>
            <w:r w:rsidR="001B7CA3">
              <w:rPr>
                <w:noProof/>
                <w:webHidden/>
              </w:rPr>
              <w:fldChar w:fldCharType="separate"/>
            </w:r>
            <w:r w:rsidR="001B7CA3">
              <w:rPr>
                <w:noProof/>
                <w:webHidden/>
              </w:rPr>
              <w:t>49</w:t>
            </w:r>
            <w:r w:rsidR="001B7CA3">
              <w:rPr>
                <w:noProof/>
                <w:webHidden/>
              </w:rPr>
              <w:fldChar w:fldCharType="end"/>
            </w:r>
          </w:hyperlink>
        </w:p>
        <w:p w14:paraId="686AA5DC" w14:textId="6AA2F3C8" w:rsidR="001B7CA3" w:rsidRDefault="007620C7">
          <w:pPr>
            <w:pStyle w:val="TM3"/>
            <w:tabs>
              <w:tab w:val="left" w:pos="880"/>
              <w:tab w:val="right" w:pos="10024"/>
            </w:tabs>
            <w:rPr>
              <w:rFonts w:cstheme="minorBidi"/>
              <w:noProof/>
              <w:lang w:val="en-US" w:eastAsia="en-US"/>
            </w:rPr>
          </w:pPr>
          <w:hyperlink w:anchor="_Toc50729832" w:history="1">
            <w:r w:rsidR="001B7CA3" w:rsidRPr="00433B3F">
              <w:rPr>
                <w:rStyle w:val="Lienhypertexte"/>
                <w:noProof/>
              </w:rPr>
              <w:t>1.</w:t>
            </w:r>
            <w:r w:rsidR="001B7CA3">
              <w:rPr>
                <w:rFonts w:cstheme="minorBidi"/>
                <w:noProof/>
                <w:lang w:val="en-US" w:eastAsia="en-US"/>
              </w:rPr>
              <w:tab/>
            </w:r>
            <w:r w:rsidR="001B7CA3" w:rsidRPr="00433B3F">
              <w:rPr>
                <w:rStyle w:val="Lienhypertexte"/>
                <w:noProof/>
              </w:rPr>
              <w:t>PASSED example</w:t>
            </w:r>
            <w:r w:rsidR="001B7CA3">
              <w:rPr>
                <w:noProof/>
                <w:webHidden/>
              </w:rPr>
              <w:tab/>
            </w:r>
            <w:r w:rsidR="001B7CA3">
              <w:rPr>
                <w:noProof/>
                <w:webHidden/>
              </w:rPr>
              <w:fldChar w:fldCharType="begin"/>
            </w:r>
            <w:r w:rsidR="001B7CA3">
              <w:rPr>
                <w:noProof/>
                <w:webHidden/>
              </w:rPr>
              <w:instrText xml:space="preserve"> PAGEREF _Toc50729832 \h </w:instrText>
            </w:r>
            <w:r w:rsidR="001B7CA3">
              <w:rPr>
                <w:noProof/>
                <w:webHidden/>
              </w:rPr>
            </w:r>
            <w:r w:rsidR="001B7CA3">
              <w:rPr>
                <w:noProof/>
                <w:webHidden/>
              </w:rPr>
              <w:fldChar w:fldCharType="separate"/>
            </w:r>
            <w:r w:rsidR="001B7CA3">
              <w:rPr>
                <w:noProof/>
                <w:webHidden/>
              </w:rPr>
              <w:t>49</w:t>
            </w:r>
            <w:r w:rsidR="001B7CA3">
              <w:rPr>
                <w:noProof/>
                <w:webHidden/>
              </w:rPr>
              <w:fldChar w:fldCharType="end"/>
            </w:r>
          </w:hyperlink>
        </w:p>
        <w:p w14:paraId="5E69CC80" w14:textId="264186E4" w:rsidR="001B7CA3" w:rsidRDefault="007620C7">
          <w:pPr>
            <w:pStyle w:val="TM3"/>
            <w:tabs>
              <w:tab w:val="left" w:pos="880"/>
              <w:tab w:val="right" w:pos="10024"/>
            </w:tabs>
            <w:rPr>
              <w:rFonts w:cstheme="minorBidi"/>
              <w:noProof/>
              <w:lang w:val="en-US" w:eastAsia="en-US"/>
            </w:rPr>
          </w:pPr>
          <w:hyperlink w:anchor="_Toc50729833" w:history="1">
            <w:r w:rsidR="001B7CA3" w:rsidRPr="00433B3F">
              <w:rPr>
                <w:rStyle w:val="Lienhypertexte"/>
                <w:noProof/>
              </w:rPr>
              <w:t>2.</w:t>
            </w:r>
            <w:r w:rsidR="001B7CA3">
              <w:rPr>
                <w:rFonts w:cstheme="minorBidi"/>
                <w:noProof/>
                <w:lang w:val="en-US" w:eastAsia="en-US"/>
              </w:rPr>
              <w:tab/>
            </w:r>
            <w:r w:rsidR="001B7CA3" w:rsidRPr="00433B3F">
              <w:rPr>
                <w:rStyle w:val="Lienhypertexte"/>
                <w:noProof/>
              </w:rPr>
              <w:t>FAILED example</w:t>
            </w:r>
            <w:r w:rsidR="001B7CA3">
              <w:rPr>
                <w:noProof/>
                <w:webHidden/>
              </w:rPr>
              <w:tab/>
            </w:r>
            <w:r w:rsidR="001B7CA3">
              <w:rPr>
                <w:noProof/>
                <w:webHidden/>
              </w:rPr>
              <w:fldChar w:fldCharType="begin"/>
            </w:r>
            <w:r w:rsidR="001B7CA3">
              <w:rPr>
                <w:noProof/>
                <w:webHidden/>
              </w:rPr>
              <w:instrText xml:space="preserve"> PAGEREF _Toc50729833 \h </w:instrText>
            </w:r>
            <w:r w:rsidR="001B7CA3">
              <w:rPr>
                <w:noProof/>
                <w:webHidden/>
              </w:rPr>
            </w:r>
            <w:r w:rsidR="001B7CA3">
              <w:rPr>
                <w:noProof/>
                <w:webHidden/>
              </w:rPr>
              <w:fldChar w:fldCharType="separate"/>
            </w:r>
            <w:r w:rsidR="001B7CA3">
              <w:rPr>
                <w:noProof/>
                <w:webHidden/>
              </w:rPr>
              <w:t>50</w:t>
            </w:r>
            <w:r w:rsidR="001B7CA3">
              <w:rPr>
                <w:noProof/>
                <w:webHidden/>
              </w:rPr>
              <w:fldChar w:fldCharType="end"/>
            </w:r>
          </w:hyperlink>
        </w:p>
        <w:p w14:paraId="7F86E2A8" w14:textId="76BD358E" w:rsidR="00956725" w:rsidRPr="00CA6FC0" w:rsidRDefault="009C5317">
          <w:r w:rsidRPr="00CA6FC0">
            <w:fldChar w:fldCharType="end"/>
          </w:r>
        </w:p>
      </w:sdtContent>
    </w:sdt>
    <w:p w14:paraId="357EF771" w14:textId="6004FBAA" w:rsidR="00FA6E8C" w:rsidRPr="00CA6FC0" w:rsidRDefault="003C2686">
      <w:pPr>
        <w:spacing w:after="200"/>
        <w:sectPr w:rsidR="00FA6E8C" w:rsidRPr="00CA6FC0" w:rsidSect="006C18F2">
          <w:headerReference w:type="even" r:id="rId13"/>
          <w:headerReference w:type="default" r:id="rId14"/>
          <w:footnotePr>
            <w:numRestart w:val="eachPage"/>
          </w:footnotePr>
          <w:pgSz w:w="11906" w:h="16838" w:code="9"/>
          <w:pgMar w:top="720" w:right="936" w:bottom="720" w:left="936" w:header="0" w:footer="289" w:gutter="0"/>
          <w:pgNumType w:start="1"/>
          <w:cols w:space="720"/>
          <w:docGrid w:linePitch="382"/>
        </w:sectPr>
      </w:pPr>
      <w:r w:rsidRPr="00CA6FC0">
        <w:rPr>
          <w:noProof/>
        </w:rPr>
        <mc:AlternateContent>
          <mc:Choice Requires="wps">
            <w:drawing>
              <wp:anchor distT="0" distB="0" distL="114300" distR="114300" simplePos="0" relativeHeight="251830272" behindDoc="0" locked="0" layoutInCell="1" allowOverlap="1" wp14:anchorId="3A37A25E" wp14:editId="64142AD7">
                <wp:simplePos x="0" y="0"/>
                <wp:positionH relativeFrom="column">
                  <wp:posOffset>5815965</wp:posOffset>
                </wp:positionH>
                <wp:positionV relativeFrom="paragraph">
                  <wp:posOffset>4097020</wp:posOffset>
                </wp:positionV>
                <wp:extent cx="628650" cy="228600"/>
                <wp:effectExtent l="0" t="0" r="0" b="0"/>
                <wp:wrapNone/>
                <wp:docPr id="261" name="Rectangle 261"/>
                <wp:cNvGraphicFramePr/>
                <a:graphic xmlns:a="http://schemas.openxmlformats.org/drawingml/2006/main">
                  <a:graphicData uri="http://schemas.microsoft.com/office/word/2010/wordprocessingShape">
                    <wps:wsp>
                      <wps:cNvSpPr/>
                      <wps:spPr>
                        <a:xfrm>
                          <a:off x="0" y="0"/>
                          <a:ext cx="62865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340BAB" id="Rectangle 261" o:spid="_x0000_s1026" style="position:absolute;margin-left:457.95pt;margin-top:322.6pt;width:49.5pt;height:18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" fillcolor="white [3212]" stroked="f" strokeweight="2pt"/>
            </w:pict>
          </mc:Fallback>
        </mc:AlternateContent>
      </w:r>
      <w:r w:rsidR="00EA0A5B" w:rsidRPr="00CA6FC0">
        <w:br w:type="page"/>
      </w:r>
    </w:p>
    <w:p w14:paraId="59B2FE59" w14:textId="5D12CE3E" w:rsidR="00EA0A5B" w:rsidRPr="00CA6FC0" w:rsidRDefault="00EA0A5B">
      <w:pPr>
        <w:spacing w:after="200"/>
        <w:rPr>
          <w:b/>
        </w:rPr>
      </w:pPr>
    </w:p>
    <w:p w14:paraId="7D1F0085" w14:textId="77777777" w:rsidR="00A428D4" w:rsidRPr="00CA6FC0" w:rsidRDefault="00A428D4" w:rsidP="00A428D4">
      <w:pPr>
        <w:spacing w:after="200"/>
      </w:pPr>
    </w:p>
    <w:p w14:paraId="2963DF89" w14:textId="77777777" w:rsidR="00A428D4" w:rsidRPr="00CA6FC0" w:rsidRDefault="00A428D4" w:rsidP="00A428D4">
      <w:pPr>
        <w:spacing w:after="200"/>
      </w:pPr>
    </w:p>
    <w:p w14:paraId="77834FED" w14:textId="77777777" w:rsidR="00A428D4" w:rsidRPr="00CA6FC0" w:rsidRDefault="00A428D4" w:rsidP="00A428D4">
      <w:pPr>
        <w:spacing w:after="200"/>
      </w:pPr>
    </w:p>
    <w:p w14:paraId="65BF8DAF" w14:textId="5B75B702" w:rsidR="00A428D4" w:rsidRPr="00CA6FC0" w:rsidRDefault="00A428D4" w:rsidP="00612481">
      <w:pPr>
        <w:tabs>
          <w:tab w:val="left" w:pos="2656"/>
        </w:tabs>
        <w:spacing w:after="200"/>
      </w:pPr>
    </w:p>
    <w:p w14:paraId="00AB5A6E" w14:textId="77777777" w:rsidR="00A428D4" w:rsidRPr="00CA6FC0" w:rsidRDefault="00A428D4" w:rsidP="00A428D4">
      <w:pPr>
        <w:spacing w:after="200"/>
      </w:pPr>
    </w:p>
    <w:p w14:paraId="48B8D7FF" w14:textId="77777777" w:rsidR="00A428D4" w:rsidRPr="00CA6FC0" w:rsidRDefault="00A428D4" w:rsidP="00A428D4">
      <w:pPr>
        <w:spacing w:after="200"/>
      </w:pPr>
    </w:p>
    <w:p w14:paraId="764327A7" w14:textId="1B755621" w:rsidR="00A428D4" w:rsidRPr="00CA6FC0" w:rsidRDefault="00A428D4" w:rsidP="00A428D4">
      <w:pPr>
        <w:spacing w:after="200"/>
      </w:pPr>
    </w:p>
    <w:p w14:paraId="7F75E974" w14:textId="77777777" w:rsidR="00F8685B" w:rsidRPr="00CA6FC0" w:rsidRDefault="00F8685B" w:rsidP="00A428D4">
      <w:pPr>
        <w:spacing w:after="200"/>
      </w:pPr>
    </w:p>
    <w:p w14:paraId="09552B0E" w14:textId="150E8194" w:rsidR="00A428D4" w:rsidRPr="00CA6FC0" w:rsidRDefault="00A428D4" w:rsidP="00AC132F">
      <w:pPr>
        <w:jc w:val="right"/>
        <w:rPr>
          <w:sz w:val="52"/>
          <w:szCs w:val="48"/>
        </w:rPr>
      </w:pPr>
      <w:r w:rsidRPr="00CA6FC0">
        <w:rPr>
          <w:sz w:val="52"/>
          <w:szCs w:val="48"/>
        </w:rPr>
        <w:t>Chapter 1</w:t>
      </w:r>
    </w:p>
    <w:p w14:paraId="23617574" w14:textId="24C16B2E" w:rsidR="00A428D4" w:rsidRPr="00CA6FC0" w:rsidRDefault="00AC132F" w:rsidP="00AC132F">
      <w:pPr>
        <w:pStyle w:val="Titre"/>
      </w:pPr>
      <w:r w:rsidRPr="00CA6FC0">
        <w:t>ACASYA – First steps</w:t>
      </w:r>
    </w:p>
    <w:p w14:paraId="6CE3B3E9" w14:textId="77777777" w:rsidR="00A428D4" w:rsidRPr="00CA6FC0" w:rsidRDefault="00A428D4" w:rsidP="00A428D4">
      <w:pPr>
        <w:jc w:val="right"/>
        <w:rPr>
          <w:sz w:val="32"/>
          <w:szCs w:val="28"/>
        </w:rPr>
      </w:pPr>
      <w:r w:rsidRPr="00CA6FC0">
        <w:rPr>
          <w:noProof/>
          <w:sz w:val="32"/>
          <w:szCs w:val="28"/>
        </w:rPr>
        <mc:AlternateContent>
          <mc:Choice Requires="wps">
            <w:drawing>
              <wp:anchor distT="0" distB="0" distL="114300" distR="114300" simplePos="0" relativeHeight="251672576" behindDoc="0" locked="0" layoutInCell="1" allowOverlap="1" wp14:anchorId="3E263041" wp14:editId="74BC7223">
                <wp:simplePos x="0" y="0"/>
                <wp:positionH relativeFrom="column">
                  <wp:posOffset>4149090</wp:posOffset>
                </wp:positionH>
                <wp:positionV relativeFrom="paragraph">
                  <wp:posOffset>207119</wp:posOffset>
                </wp:positionV>
                <wp:extent cx="2190750" cy="0"/>
                <wp:effectExtent l="19050" t="19050" r="0" b="19050"/>
                <wp:wrapNone/>
                <wp:docPr id="198" name="Connecteur droit 198"/>
                <wp:cNvGraphicFramePr/>
                <a:graphic xmlns:a="http://schemas.openxmlformats.org/drawingml/2006/main">
                  <a:graphicData uri="http://schemas.microsoft.com/office/word/2010/wordprocessingShape">
                    <wps:wsp>
                      <wps:cNvCnPr/>
                      <wps:spPr>
                        <a:xfrm flipH="1">
                          <a:off x="0" y="0"/>
                          <a:ext cx="2190750" cy="0"/>
                        </a:xfrm>
                        <a:prstGeom prst="line">
                          <a:avLst/>
                        </a:prstGeom>
                        <a:ln w="38100">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7357C35" id="Connecteur droit 198" o:spid="_x0000_s1026" style="position:absolute;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7pt,16.3pt" to="499.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" strokecolor="#393737 [814]" strokeweight="3pt"/>
            </w:pict>
          </mc:Fallback>
        </mc:AlternateContent>
      </w:r>
    </w:p>
    <w:p w14:paraId="7679EA80" w14:textId="36991249" w:rsidR="00A428D4" w:rsidRPr="00CA6FC0" w:rsidRDefault="00A428D4" w:rsidP="00A428D4">
      <w:pPr>
        <w:spacing w:after="200"/>
        <w:rPr>
          <w:b/>
          <w:sz w:val="22"/>
        </w:rPr>
      </w:pPr>
      <w:r w:rsidRPr="00CA6FC0">
        <w:br w:type="page"/>
      </w:r>
    </w:p>
    <w:p w14:paraId="61E77517" w14:textId="3DA1DDCD" w:rsidR="00375274" w:rsidRPr="00CA6FC0" w:rsidRDefault="00356A0B" w:rsidP="00375274">
      <w:pPr>
        <w:pStyle w:val="Titre1"/>
        <w:numPr>
          <w:ilvl w:val="0"/>
          <w:numId w:val="5"/>
        </w:numPr>
        <w:ind w:left="0" w:firstLine="0"/>
      </w:pPr>
      <w:bookmarkStart w:id="1" w:name="_Ref50641484"/>
      <w:bookmarkStart w:id="2" w:name="_Toc50729768"/>
      <w:r w:rsidRPr="00CA6FC0">
        <w:lastRenderedPageBreak/>
        <w:t>ACASYA</w:t>
      </w:r>
      <w:r w:rsidR="00175CE1" w:rsidRPr="00CA6FC0">
        <w:t xml:space="preserve"> </w:t>
      </w:r>
      <w:r w:rsidR="00DA6089" w:rsidRPr="00CA6FC0">
        <w:t>–</w:t>
      </w:r>
      <w:r w:rsidR="00175CE1" w:rsidRPr="00CA6FC0">
        <w:t xml:space="preserve"> </w:t>
      </w:r>
      <w:r w:rsidR="00DA6089" w:rsidRPr="00CA6FC0">
        <w:t>FIRST STEPS</w:t>
      </w:r>
      <w:bookmarkEnd w:id="1"/>
      <w:bookmarkEnd w:id="2"/>
    </w:p>
    <w:p w14:paraId="0A2ADB59" w14:textId="0D4DF9F7" w:rsidR="00375274" w:rsidRPr="00CA6FC0" w:rsidRDefault="00375274" w:rsidP="004B0F86">
      <w:pPr>
        <w:rPr>
          <w:b/>
          <w:bCs/>
        </w:rPr>
      </w:pPr>
    </w:p>
    <w:p w14:paraId="117BDBE9" w14:textId="306FF147" w:rsidR="00396E68" w:rsidRPr="00CA6FC0" w:rsidRDefault="00F41FA7" w:rsidP="004B0F86">
      <w:r w:rsidRPr="00CA6FC0">
        <w:rPr>
          <w:b/>
          <w:bCs/>
          <w:noProof/>
          <w:sz w:val="28"/>
          <w:szCs w:val="24"/>
        </w:rPr>
        <w:drawing>
          <wp:anchor distT="0" distB="0" distL="114300" distR="252095" simplePos="0" relativeHeight="251746304" behindDoc="0" locked="0" layoutInCell="1" allowOverlap="1" wp14:anchorId="3A00DAC1" wp14:editId="7C73A877">
            <wp:simplePos x="0" y="0"/>
            <wp:positionH relativeFrom="margin">
              <wp:posOffset>277495</wp:posOffset>
            </wp:positionH>
            <wp:positionV relativeFrom="paragraph">
              <wp:posOffset>32060</wp:posOffset>
            </wp:positionV>
            <wp:extent cx="1233170" cy="1233170"/>
            <wp:effectExtent l="0" t="0" r="5080" b="5080"/>
            <wp:wrapSquare wrapText="bothSides"/>
            <wp:docPr id="237" name="Image 237" descr="Une image contenant dessin, sign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acasya_icon.ic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3170" cy="1233170"/>
                    </a:xfrm>
                    <a:prstGeom prst="rect">
                      <a:avLst/>
                    </a:prstGeom>
                  </pic:spPr>
                </pic:pic>
              </a:graphicData>
            </a:graphic>
            <wp14:sizeRelH relativeFrom="margin">
              <wp14:pctWidth>0</wp14:pctWidth>
            </wp14:sizeRelH>
            <wp14:sizeRelV relativeFrom="margin">
              <wp14:pctHeight>0</wp14:pctHeight>
            </wp14:sizeRelV>
          </wp:anchor>
        </w:drawing>
      </w:r>
      <w:r w:rsidR="009C0821" w:rsidRPr="00CA6FC0">
        <w:rPr>
          <w:b/>
          <w:bCs/>
          <w:sz w:val="28"/>
          <w:szCs w:val="24"/>
        </w:rPr>
        <w:t xml:space="preserve">ACASYA </w:t>
      </w:r>
      <w:r w:rsidR="009C0821" w:rsidRPr="00CA6FC0">
        <w:rPr>
          <w:b/>
          <w:bCs/>
        </w:rPr>
        <w:t>for WFC</w:t>
      </w:r>
      <w:r w:rsidR="00396E68" w:rsidRPr="00CA6FC0">
        <w:t xml:space="preserve"> </w:t>
      </w:r>
      <w:r w:rsidR="00646022" w:rsidRPr="00CA6FC0">
        <w:t xml:space="preserve">is the </w:t>
      </w:r>
      <w:r w:rsidR="00A637C1" w:rsidRPr="00CA6FC0">
        <w:t>brand-new</w:t>
      </w:r>
      <w:r w:rsidR="00646022" w:rsidRPr="00CA6FC0">
        <w:t xml:space="preserve"> version of the software formerly called Wheel Unit Testing Tool 2.0.</w:t>
      </w:r>
      <w:r w:rsidR="007C22F0" w:rsidRPr="00CA6FC0">
        <w:t xml:space="preserve"> </w:t>
      </w:r>
      <w:r w:rsidR="00646022" w:rsidRPr="00CA6FC0">
        <w:t xml:space="preserve">This new version has a </w:t>
      </w:r>
      <w:r w:rsidR="00A637C1" w:rsidRPr="00CA6FC0">
        <w:t>brand-new</w:t>
      </w:r>
      <w:r w:rsidR="00646022" w:rsidRPr="00CA6FC0">
        <w:t xml:space="preserve"> design and new improved features. ACASYA allows you to automate the control and analysis of the LSE test bench.</w:t>
      </w:r>
      <w:r w:rsidR="00A637C1" w:rsidRPr="00CA6FC0">
        <w:t xml:space="preserve"> </w:t>
      </w:r>
      <w:r w:rsidR="00646022" w:rsidRPr="00CA6FC0">
        <w:t xml:space="preserve">In other words, you have the possibility </w:t>
      </w:r>
      <w:r w:rsidR="00AE1349" w:rsidRPr="00CA6FC0">
        <w:t>with</w:t>
      </w:r>
      <w:r w:rsidR="00646022" w:rsidRPr="00CA6FC0">
        <w:t xml:space="preserve"> this application to create your own Test </w:t>
      </w:r>
      <w:r w:rsidR="00C52A11" w:rsidRPr="00CA6FC0">
        <w:t>C</w:t>
      </w:r>
      <w:r w:rsidR="00646022" w:rsidRPr="00CA6FC0">
        <w:t>ase scripts, execute them and get a synthesis of the test analysis.</w:t>
      </w:r>
      <w:r w:rsidR="00C52A11" w:rsidRPr="00CA6FC0">
        <w:t xml:space="preserve"> </w:t>
      </w:r>
    </w:p>
    <w:p w14:paraId="5003A552" w14:textId="234A1F48" w:rsidR="00FC296C" w:rsidRPr="00CA6FC0" w:rsidRDefault="00FC296C" w:rsidP="004B0F86"/>
    <w:p w14:paraId="7DCF8010" w14:textId="77777777" w:rsidR="00CC32CD" w:rsidRPr="00CA6FC0" w:rsidRDefault="00CC32CD" w:rsidP="00CC32CD"/>
    <w:p w14:paraId="1C70E172" w14:textId="4EA2D7E8" w:rsidR="00CC32CD" w:rsidRPr="00CA6FC0" w:rsidRDefault="00CC32CD" w:rsidP="000E7248">
      <w:pPr>
        <w:pStyle w:val="Titre2"/>
      </w:pPr>
      <w:bookmarkStart w:id="3" w:name="_Toc50729769"/>
      <w:r w:rsidRPr="00CA6FC0">
        <w:t>Installation</w:t>
      </w:r>
      <w:bookmarkEnd w:id="3"/>
      <w:r w:rsidRPr="00CA6FC0">
        <w:t xml:space="preserve"> </w:t>
      </w:r>
    </w:p>
    <w:p w14:paraId="31DBE880" w14:textId="437D07AA" w:rsidR="00BC6420" w:rsidRPr="00CA6FC0" w:rsidRDefault="00305382" w:rsidP="004B0F86">
      <w:pPr>
        <w:rPr>
          <w:b/>
          <w:bCs/>
          <w:sz w:val="28"/>
          <w:szCs w:val="24"/>
        </w:rPr>
      </w:pPr>
      <w:r w:rsidRPr="00CA6FC0">
        <w:rPr>
          <w:b/>
          <w:bCs/>
          <w:sz w:val="28"/>
          <w:szCs w:val="24"/>
        </w:rPr>
        <w:t>Minimum</w:t>
      </w:r>
      <w:r w:rsidR="00BC6420" w:rsidRPr="00CA6FC0">
        <w:rPr>
          <w:b/>
          <w:bCs/>
          <w:sz w:val="28"/>
          <w:szCs w:val="24"/>
        </w:rPr>
        <w:t xml:space="preserve"> system requirements</w:t>
      </w:r>
      <w:r w:rsidR="00A7198C" w:rsidRPr="00CA6FC0">
        <w:rPr>
          <w:b/>
          <w:bCs/>
          <w:sz w:val="28"/>
          <w:szCs w:val="24"/>
        </w:rPr>
        <w:t>:</w:t>
      </w:r>
      <w:r w:rsidR="00BC6420" w:rsidRPr="00CA6FC0">
        <w:rPr>
          <w:b/>
          <w:bCs/>
          <w:sz w:val="28"/>
          <w:szCs w:val="24"/>
        </w:rPr>
        <w:t xml:space="preserve"> </w:t>
      </w:r>
    </w:p>
    <w:p w14:paraId="63BDD4B0" w14:textId="37D1AC69" w:rsidR="008B71A4" w:rsidRPr="00CA6FC0" w:rsidRDefault="00BC6420" w:rsidP="00BC6420">
      <w:pPr>
        <w:ind w:firstLine="720"/>
      </w:pPr>
      <w:r w:rsidRPr="00CA6FC0">
        <w:t xml:space="preserve">• </w:t>
      </w:r>
      <w:r w:rsidR="008B71A4" w:rsidRPr="00CA6FC0">
        <w:t>OS:</w:t>
      </w:r>
      <w:r w:rsidRPr="00CA6FC0">
        <w:t xml:space="preserve"> Windows </w:t>
      </w:r>
      <w:r w:rsidR="008B71A4" w:rsidRPr="00CA6FC0">
        <w:t>10</w:t>
      </w:r>
      <w:r w:rsidRPr="00CA6FC0">
        <w:t xml:space="preserve"> </w:t>
      </w:r>
    </w:p>
    <w:p w14:paraId="71F8ED34" w14:textId="2A8C0D10" w:rsidR="008B71A4" w:rsidRPr="00CA6FC0" w:rsidRDefault="00BC6420" w:rsidP="00BC6420">
      <w:pPr>
        <w:ind w:firstLine="720"/>
      </w:pPr>
      <w:r w:rsidRPr="00CA6FC0">
        <w:t xml:space="preserve">• </w:t>
      </w:r>
      <w:r w:rsidR="008B71A4" w:rsidRPr="00CA6FC0">
        <w:t>Architecture:</w:t>
      </w:r>
      <w:r w:rsidRPr="00CA6FC0">
        <w:t xml:space="preserve"> 32 or 64-Bit </w:t>
      </w:r>
    </w:p>
    <w:p w14:paraId="2A5BED2B" w14:textId="6DAD939A" w:rsidR="008B71A4" w:rsidRPr="00CA6FC0" w:rsidRDefault="00BC6420" w:rsidP="00BC6420">
      <w:pPr>
        <w:ind w:firstLine="720"/>
      </w:pPr>
      <w:r w:rsidRPr="00CA6FC0">
        <w:t xml:space="preserve">• CPU: Dual-core CPU </w:t>
      </w:r>
    </w:p>
    <w:p w14:paraId="1E565C9A" w14:textId="65C79FF0" w:rsidR="008B71A4" w:rsidRPr="00CA6FC0" w:rsidRDefault="00BC6420" w:rsidP="00BC6420">
      <w:pPr>
        <w:ind w:firstLine="720"/>
      </w:pPr>
      <w:r w:rsidRPr="00CA6FC0">
        <w:t xml:space="preserve">• </w:t>
      </w:r>
      <w:r w:rsidR="008B71A4" w:rsidRPr="00CA6FC0">
        <w:t>Memory:</w:t>
      </w:r>
      <w:r w:rsidRPr="00CA6FC0">
        <w:t xml:space="preserve"> 4 GB RAM</w:t>
      </w:r>
    </w:p>
    <w:p w14:paraId="02A4D6C4" w14:textId="696CB4D2" w:rsidR="008B71A4" w:rsidRPr="00CA6FC0" w:rsidRDefault="00BC6420" w:rsidP="00BC6420">
      <w:pPr>
        <w:ind w:firstLine="720"/>
      </w:pPr>
      <w:r w:rsidRPr="00CA6FC0">
        <w:t xml:space="preserve">• HD free space: 2 GB </w:t>
      </w:r>
    </w:p>
    <w:p w14:paraId="28826982" w14:textId="6CD5ADD3" w:rsidR="008B71A4" w:rsidRPr="00CA6FC0" w:rsidRDefault="00BC6420" w:rsidP="00BC6420">
      <w:pPr>
        <w:ind w:firstLine="720"/>
      </w:pPr>
      <w:r w:rsidRPr="00CA6FC0">
        <w:t xml:space="preserve">• Screen </w:t>
      </w:r>
      <w:r w:rsidR="008B71A4" w:rsidRPr="00CA6FC0">
        <w:t>resolution:</w:t>
      </w:r>
      <w:r w:rsidRPr="00CA6FC0">
        <w:t xml:space="preserve"> </w:t>
      </w:r>
      <w:r w:rsidR="004B776A" w:rsidRPr="00CA6FC0">
        <w:t>1280</w:t>
      </w:r>
      <w:r w:rsidRPr="00CA6FC0">
        <w:t>x</w:t>
      </w:r>
      <w:r w:rsidR="004B776A" w:rsidRPr="00CA6FC0">
        <w:t>1024</w:t>
      </w:r>
      <w:r w:rsidRPr="00CA6FC0">
        <w:t xml:space="preserve"> pixels display </w:t>
      </w:r>
    </w:p>
    <w:p w14:paraId="5C7A7468" w14:textId="2A4265B5" w:rsidR="00275114" w:rsidRPr="00CA6FC0" w:rsidRDefault="00275114" w:rsidP="00BC6420">
      <w:pPr>
        <w:ind w:firstLine="720"/>
      </w:pPr>
      <w:r w:rsidRPr="00CA6FC0">
        <w:t xml:space="preserve">• </w:t>
      </w:r>
      <w:r w:rsidR="00A26A3F" w:rsidRPr="00CA6FC0">
        <w:t>Software</w:t>
      </w:r>
      <w:r w:rsidRPr="00CA6FC0">
        <w:t xml:space="preserve">: </w:t>
      </w:r>
      <w:r w:rsidR="00CC5CBD" w:rsidRPr="00CA6FC0">
        <w:t xml:space="preserve">Microsoft Office Excel </w:t>
      </w:r>
      <w:r w:rsidR="007C4080" w:rsidRPr="00CA6FC0">
        <w:t>–</w:t>
      </w:r>
      <w:r w:rsidR="00CC5CBD" w:rsidRPr="00CA6FC0">
        <w:t xml:space="preserve"> </w:t>
      </w:r>
      <w:r w:rsidR="007C4080" w:rsidRPr="00CA6FC0">
        <w:t>v. 1908 (build 11929</w:t>
      </w:r>
      <w:r w:rsidR="00673ECD" w:rsidRPr="00CA6FC0">
        <w:t>.20934)</w:t>
      </w:r>
    </w:p>
    <w:p w14:paraId="18B53F9C" w14:textId="249F56AE" w:rsidR="00CC32CD" w:rsidRPr="00CA6FC0" w:rsidRDefault="00CC32CD" w:rsidP="004B0F86"/>
    <w:p w14:paraId="0FCD1EFD" w14:textId="77777777" w:rsidR="00637EF7" w:rsidRPr="00CA6FC0" w:rsidRDefault="00637EF7" w:rsidP="004B0F86"/>
    <w:p w14:paraId="7BF70A36" w14:textId="641AB4CF" w:rsidR="008B71A4" w:rsidRPr="00CA6FC0" w:rsidRDefault="00637EF7" w:rsidP="004B0F86">
      <w:pPr>
        <w:rPr>
          <w:b/>
          <w:bCs/>
          <w:sz w:val="28"/>
          <w:szCs w:val="24"/>
        </w:rPr>
      </w:pPr>
      <w:r w:rsidRPr="00CA6FC0">
        <w:rPr>
          <w:b/>
          <w:bCs/>
          <w:sz w:val="28"/>
          <w:szCs w:val="24"/>
        </w:rPr>
        <w:t>Installation procedure</w:t>
      </w:r>
      <w:r w:rsidR="00A7198C" w:rsidRPr="00CA6FC0">
        <w:rPr>
          <w:b/>
          <w:bCs/>
          <w:sz w:val="28"/>
          <w:szCs w:val="24"/>
        </w:rPr>
        <w:t>:</w:t>
      </w:r>
    </w:p>
    <w:p w14:paraId="0D5709F2" w14:textId="0C58D298" w:rsidR="00EC43BF" w:rsidRPr="00CA6FC0" w:rsidRDefault="000D199B" w:rsidP="004B0F86">
      <w:pPr>
        <w:rPr>
          <w:b/>
          <w:bCs/>
        </w:rPr>
      </w:pPr>
      <w:r w:rsidRPr="00CA6FC0">
        <w:rPr>
          <w:noProof/>
        </w:rPr>
        <w:drawing>
          <wp:anchor distT="0" distB="0" distL="114300" distR="114300" simplePos="0" relativeHeight="251741184" behindDoc="0" locked="0" layoutInCell="1" allowOverlap="1" wp14:anchorId="2E28F61D" wp14:editId="7C12D1E4">
            <wp:simplePos x="0" y="0"/>
            <wp:positionH relativeFrom="column">
              <wp:posOffset>1285553</wp:posOffset>
            </wp:positionH>
            <wp:positionV relativeFrom="paragraph">
              <wp:posOffset>185420</wp:posOffset>
            </wp:positionV>
            <wp:extent cx="1198880" cy="233045"/>
            <wp:effectExtent l="0" t="0" r="1270" b="0"/>
            <wp:wrapThrough wrapText="bothSides">
              <wp:wrapPolygon edited="0">
                <wp:start x="0" y="0"/>
                <wp:lineTo x="0" y="19422"/>
                <wp:lineTo x="21280" y="19422"/>
                <wp:lineTo x="21280"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8880" cy="233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5F506E" w14:textId="45D4D4F4" w:rsidR="00EC43BF" w:rsidRPr="00CA6FC0" w:rsidRDefault="00EC43BF" w:rsidP="004B0F86">
      <w:pPr>
        <w:rPr>
          <w:b/>
          <w:bCs/>
        </w:rPr>
      </w:pPr>
      <w:r w:rsidRPr="00CA6FC0">
        <w:t>Double-clicking on will launch the installer. Follow then the instructions.</w:t>
      </w:r>
    </w:p>
    <w:p w14:paraId="66F003F8" w14:textId="7FD6F9F5" w:rsidR="000D199B" w:rsidRPr="00CA6FC0" w:rsidRDefault="000D199B" w:rsidP="004B0F86"/>
    <w:p w14:paraId="6A6B64E8" w14:textId="75401CFE" w:rsidR="00113210" w:rsidRPr="00CA6FC0" w:rsidRDefault="00113210" w:rsidP="004B0F86">
      <w:r w:rsidRPr="00CA6FC0">
        <w:rPr>
          <w:noProof/>
        </w:rPr>
        <w:drawing>
          <wp:anchor distT="0" distB="0" distL="114300" distR="114300" simplePos="0" relativeHeight="251742208" behindDoc="0" locked="0" layoutInCell="1" allowOverlap="1" wp14:anchorId="4D8A77ED" wp14:editId="790B10FC">
            <wp:simplePos x="0" y="0"/>
            <wp:positionH relativeFrom="column">
              <wp:posOffset>3941253</wp:posOffset>
            </wp:positionH>
            <wp:positionV relativeFrom="paragraph">
              <wp:posOffset>82610</wp:posOffset>
            </wp:positionV>
            <wp:extent cx="2160000" cy="1675388"/>
            <wp:effectExtent l="0" t="0" r="0" b="127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16753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0E862B" w14:textId="20B84A46" w:rsidR="00113210" w:rsidRPr="00CA6FC0" w:rsidRDefault="00113210" w:rsidP="004B0F86"/>
    <w:p w14:paraId="59061E4B" w14:textId="77777777" w:rsidR="00113210" w:rsidRPr="00CA6FC0" w:rsidRDefault="00113210" w:rsidP="004B0F86"/>
    <w:p w14:paraId="68692438" w14:textId="1CC2C7AA" w:rsidR="00637EF7" w:rsidRPr="00CA6FC0" w:rsidRDefault="008F3FE0" w:rsidP="004B0F86">
      <w:r w:rsidRPr="00CA6FC0">
        <w:rPr>
          <w:b/>
          <w:bCs/>
        </w:rPr>
        <w:t xml:space="preserve">Step </w:t>
      </w:r>
      <w:r w:rsidR="00FE7FC3" w:rsidRPr="00CA6FC0">
        <w:rPr>
          <w:b/>
          <w:bCs/>
        </w:rPr>
        <w:t>1</w:t>
      </w:r>
      <w:r w:rsidRPr="00CA6FC0">
        <w:rPr>
          <w:b/>
          <w:bCs/>
        </w:rPr>
        <w:t>:</w:t>
      </w:r>
      <w:r w:rsidR="000D199B" w:rsidRPr="00CA6FC0">
        <w:t xml:space="preserve"> </w:t>
      </w:r>
      <w:r w:rsidR="001C4FAF" w:rsidRPr="00CA6FC0">
        <w:t xml:space="preserve">Choose where to install ACASYA on your hard drive. </w:t>
      </w:r>
      <w:r w:rsidR="00113210" w:rsidRPr="00CA6FC0">
        <w:t xml:space="preserve">The installation folder will contain all the </w:t>
      </w:r>
      <w:r w:rsidR="00AE1349" w:rsidRPr="00CA6FC0">
        <w:t xml:space="preserve">necessary </w:t>
      </w:r>
      <w:r w:rsidR="00113210" w:rsidRPr="00CA6FC0">
        <w:t xml:space="preserve">files for the proper </w:t>
      </w:r>
      <w:r w:rsidR="00AE1349" w:rsidRPr="00CA6FC0">
        <w:t>using</w:t>
      </w:r>
      <w:r w:rsidR="00113210" w:rsidRPr="00CA6FC0">
        <w:t xml:space="preserve"> of ACASYA.</w:t>
      </w:r>
      <w:r w:rsidR="00A36A23" w:rsidRPr="00CA6FC0">
        <w:t xml:space="preserve"> See the list of installation files in the </w:t>
      </w:r>
      <w:hyperlink w:anchor="_Installation_files" w:history="1">
        <w:r w:rsidR="00A36A23" w:rsidRPr="00CA6FC0">
          <w:rPr>
            <w:rStyle w:val="Lienhypertexte"/>
          </w:rPr>
          <w:t>appendix</w:t>
        </w:r>
      </w:hyperlink>
      <w:r w:rsidR="00A36A23" w:rsidRPr="00CA6FC0">
        <w:t xml:space="preserve">. </w:t>
      </w:r>
    </w:p>
    <w:p w14:paraId="6A950276" w14:textId="582AAB91" w:rsidR="000D199B" w:rsidRPr="00CA6FC0" w:rsidRDefault="000D199B" w:rsidP="004B0F86">
      <w:pPr>
        <w:rPr>
          <w:b/>
          <w:bCs/>
        </w:rPr>
      </w:pPr>
    </w:p>
    <w:p w14:paraId="7804CE30" w14:textId="6B66F295" w:rsidR="000D199B" w:rsidRPr="00CA6FC0" w:rsidRDefault="000D199B" w:rsidP="004B0F86"/>
    <w:p w14:paraId="677534BD" w14:textId="02A21EC3" w:rsidR="000D199B" w:rsidRPr="00CA6FC0" w:rsidRDefault="000D199B" w:rsidP="004B0F86"/>
    <w:p w14:paraId="2D084E6A" w14:textId="18AE9A00" w:rsidR="005C2097" w:rsidRPr="00CA6FC0" w:rsidRDefault="00026669" w:rsidP="004B0F86">
      <w:r w:rsidRPr="00CA6FC0">
        <w:rPr>
          <w:noProof/>
        </w:rPr>
        <w:lastRenderedPageBreak/>
        <w:drawing>
          <wp:anchor distT="0" distB="0" distL="114300" distR="114300" simplePos="0" relativeHeight="251743232" behindDoc="0" locked="0" layoutInCell="1" allowOverlap="1" wp14:anchorId="50464D08" wp14:editId="48C86D24">
            <wp:simplePos x="0" y="0"/>
            <wp:positionH relativeFrom="margin">
              <wp:posOffset>0</wp:posOffset>
            </wp:positionH>
            <wp:positionV relativeFrom="paragraph">
              <wp:posOffset>50487</wp:posOffset>
            </wp:positionV>
            <wp:extent cx="2160000" cy="1675529"/>
            <wp:effectExtent l="0" t="0" r="0" b="127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16755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202C7B" w14:textId="21FEF89F" w:rsidR="000D199B" w:rsidRPr="00CA6FC0" w:rsidRDefault="000D199B" w:rsidP="004B0F86"/>
    <w:p w14:paraId="54170EC0" w14:textId="77777777" w:rsidR="002A296C" w:rsidRPr="00CA6FC0" w:rsidRDefault="002A296C" w:rsidP="004B0F86">
      <w:pPr>
        <w:rPr>
          <w:b/>
          <w:bCs/>
        </w:rPr>
      </w:pPr>
    </w:p>
    <w:p w14:paraId="7E8876AE" w14:textId="6296F3E2" w:rsidR="000D199B" w:rsidRPr="00CA6FC0" w:rsidRDefault="008F3FE0" w:rsidP="004B0F86">
      <w:r w:rsidRPr="00CA6FC0">
        <w:rPr>
          <w:b/>
          <w:bCs/>
        </w:rPr>
        <w:t xml:space="preserve">Step 2: </w:t>
      </w:r>
      <w:r w:rsidR="00026669" w:rsidRPr="00CA6FC0">
        <w:t>The installer is able to add a shortcut on the desktop. Check the option if you need it.</w:t>
      </w:r>
    </w:p>
    <w:p w14:paraId="588F6BC2" w14:textId="57558722" w:rsidR="00113210" w:rsidRPr="00CA6FC0" w:rsidRDefault="00113210" w:rsidP="004B0F86"/>
    <w:p w14:paraId="072E0A9B" w14:textId="41EF851E" w:rsidR="002A296C" w:rsidRPr="00CA6FC0" w:rsidRDefault="002A296C" w:rsidP="004B0F86"/>
    <w:p w14:paraId="1CD295E2" w14:textId="77777777" w:rsidR="002A296C" w:rsidRPr="00CA6FC0" w:rsidRDefault="002A296C" w:rsidP="004B0F86"/>
    <w:p w14:paraId="46CB80B3" w14:textId="77777777" w:rsidR="002A296C" w:rsidRPr="00CA6FC0" w:rsidRDefault="002A296C" w:rsidP="004B0F86"/>
    <w:p w14:paraId="350E8DD3" w14:textId="77777777" w:rsidR="002A296C" w:rsidRPr="00CA6FC0" w:rsidRDefault="002A296C" w:rsidP="004B0F86"/>
    <w:p w14:paraId="52B8CB87" w14:textId="6141D17D" w:rsidR="00263597" w:rsidRPr="00CA6FC0" w:rsidRDefault="004061F7" w:rsidP="004B0F86">
      <w:r w:rsidRPr="00CA6FC0">
        <w:rPr>
          <w:noProof/>
        </w:rPr>
        <w:drawing>
          <wp:anchor distT="0" distB="0" distL="114300" distR="114300" simplePos="0" relativeHeight="251744256" behindDoc="0" locked="0" layoutInCell="1" allowOverlap="1" wp14:anchorId="73F13722" wp14:editId="28685161">
            <wp:simplePos x="0" y="0"/>
            <wp:positionH relativeFrom="margin">
              <wp:align>right</wp:align>
            </wp:positionH>
            <wp:positionV relativeFrom="paragraph">
              <wp:posOffset>133</wp:posOffset>
            </wp:positionV>
            <wp:extent cx="2464435" cy="1911350"/>
            <wp:effectExtent l="0" t="0" r="0" b="0"/>
            <wp:wrapSquare wrapText="bothSides"/>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4435"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480648" w14:textId="77777777" w:rsidR="002A296C" w:rsidRPr="00CA6FC0" w:rsidRDefault="002A296C" w:rsidP="004B0F86"/>
    <w:p w14:paraId="4F41FE7B" w14:textId="0EDEE7B0" w:rsidR="00263597" w:rsidRPr="00CA6FC0" w:rsidRDefault="00263597" w:rsidP="004B0F86"/>
    <w:p w14:paraId="6F682792" w14:textId="18785125" w:rsidR="00026669" w:rsidRPr="00CA6FC0" w:rsidRDefault="008C7A4D" w:rsidP="004B0F86">
      <w:r w:rsidRPr="00CA6FC0">
        <w:rPr>
          <w:b/>
          <w:bCs/>
        </w:rPr>
        <w:t xml:space="preserve">Step 3: </w:t>
      </w:r>
      <w:r w:rsidR="00B477C6" w:rsidRPr="00CA6FC0">
        <w:t xml:space="preserve">ACASYA </w:t>
      </w:r>
      <w:r w:rsidR="00C837F2" w:rsidRPr="00CA6FC0">
        <w:t xml:space="preserve">is now ready to be installed. Click on </w:t>
      </w:r>
      <w:r w:rsidR="00C837F2" w:rsidRPr="00CA6FC0">
        <w:rPr>
          <w:b/>
          <w:bCs/>
        </w:rPr>
        <w:t>Install</w:t>
      </w:r>
      <w:r w:rsidR="00C837F2" w:rsidRPr="00CA6FC0">
        <w:t xml:space="preserve"> to launch the installation.</w:t>
      </w:r>
      <w:r w:rsidR="00CE34D5" w:rsidRPr="00CA6FC0">
        <w:t xml:space="preserve"> The operation might </w:t>
      </w:r>
      <w:r w:rsidR="00805B55" w:rsidRPr="00CA6FC0">
        <w:t>take</w:t>
      </w:r>
      <w:r w:rsidR="00CE34D5" w:rsidRPr="00CA6FC0">
        <w:t xml:space="preserve"> few seconds.</w:t>
      </w:r>
    </w:p>
    <w:p w14:paraId="548CA1F3" w14:textId="5FD6F97C" w:rsidR="00026669" w:rsidRPr="00CA6FC0" w:rsidRDefault="00026669" w:rsidP="004B0F86"/>
    <w:p w14:paraId="552DFB91" w14:textId="197E1ED7" w:rsidR="004061F7" w:rsidRPr="00CA6FC0" w:rsidRDefault="004061F7" w:rsidP="004B0F86"/>
    <w:p w14:paraId="1671D0D6" w14:textId="77777777" w:rsidR="004061F7" w:rsidRPr="00CA6FC0" w:rsidRDefault="004061F7" w:rsidP="004B0F86"/>
    <w:p w14:paraId="114CECCD" w14:textId="68C3FC2A" w:rsidR="00805B55" w:rsidRPr="00CA6FC0" w:rsidRDefault="00805B55" w:rsidP="004B0F86"/>
    <w:p w14:paraId="41ADC51A" w14:textId="22998FAE" w:rsidR="002A296C" w:rsidRPr="00CA6FC0" w:rsidRDefault="002A296C" w:rsidP="004B0F86"/>
    <w:p w14:paraId="7829CE10" w14:textId="77777777" w:rsidR="002A296C" w:rsidRPr="00CA6FC0" w:rsidRDefault="002A296C" w:rsidP="004B0F86"/>
    <w:p w14:paraId="7690F327" w14:textId="5ADE491D" w:rsidR="00C837F2" w:rsidRPr="00CA6FC0" w:rsidRDefault="00805B55" w:rsidP="004B0F86">
      <w:r w:rsidRPr="00CA6FC0">
        <w:rPr>
          <w:noProof/>
        </w:rPr>
        <w:drawing>
          <wp:anchor distT="0" distB="0" distL="114300" distR="114300" simplePos="0" relativeHeight="251745280" behindDoc="0" locked="0" layoutInCell="1" allowOverlap="1" wp14:anchorId="027DF26D" wp14:editId="4506CA75">
            <wp:simplePos x="0" y="0"/>
            <wp:positionH relativeFrom="margin">
              <wp:align>left</wp:align>
            </wp:positionH>
            <wp:positionV relativeFrom="paragraph">
              <wp:posOffset>111401</wp:posOffset>
            </wp:positionV>
            <wp:extent cx="2914015" cy="2259965"/>
            <wp:effectExtent l="0" t="0" r="635" b="6985"/>
            <wp:wrapSquare wrapText="bothSides"/>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6386" cy="22617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30D11" w14:textId="77777777" w:rsidR="00805B55" w:rsidRPr="00CA6FC0" w:rsidRDefault="00805B55" w:rsidP="004B0F86"/>
    <w:p w14:paraId="38B799EC" w14:textId="522EC331" w:rsidR="00C53053" w:rsidRPr="00CA6FC0" w:rsidRDefault="008C7A4D" w:rsidP="004B0F86">
      <w:r w:rsidRPr="00CA6FC0">
        <w:rPr>
          <w:b/>
          <w:bCs/>
        </w:rPr>
        <w:t xml:space="preserve">Step 4: </w:t>
      </w:r>
      <w:r w:rsidR="00805B55" w:rsidRPr="00CA6FC0">
        <w:t xml:space="preserve">The installer informs you when the installation is complete. Check </w:t>
      </w:r>
      <w:r w:rsidR="00805B55" w:rsidRPr="00CA6FC0">
        <w:rPr>
          <w:b/>
          <w:bCs/>
        </w:rPr>
        <w:t xml:space="preserve">Launch </w:t>
      </w:r>
      <w:r w:rsidR="000E3B4E" w:rsidRPr="00CA6FC0">
        <w:rPr>
          <w:b/>
          <w:bCs/>
        </w:rPr>
        <w:t>ACASYA</w:t>
      </w:r>
      <w:r w:rsidR="00805B55" w:rsidRPr="00CA6FC0">
        <w:t xml:space="preserve"> to immediately launch </w:t>
      </w:r>
      <w:r w:rsidR="000E3B4E" w:rsidRPr="00CA6FC0">
        <w:t xml:space="preserve">ACASYA </w:t>
      </w:r>
      <w:r w:rsidR="00805B55" w:rsidRPr="00CA6FC0">
        <w:t xml:space="preserve">when you click on Finish. Otherwise, click on the </w:t>
      </w:r>
      <w:r w:rsidR="000E3B4E" w:rsidRPr="00CA6FC0">
        <w:t>ACASYA</w:t>
      </w:r>
      <w:r w:rsidR="00805B55" w:rsidRPr="00CA6FC0">
        <w:t xml:space="preserve"> icon in the Start menu or on the Desktop. </w:t>
      </w:r>
    </w:p>
    <w:p w14:paraId="5F1C62E7" w14:textId="77777777" w:rsidR="00C53053" w:rsidRPr="00CA6FC0" w:rsidRDefault="00C53053" w:rsidP="004B0F86"/>
    <w:p w14:paraId="62FB7C86" w14:textId="543AC34D" w:rsidR="00805B55" w:rsidRPr="00CA6FC0" w:rsidRDefault="00805B55" w:rsidP="004B0F86">
      <w:r w:rsidRPr="00CA6FC0">
        <w:t xml:space="preserve">Congratulations, </w:t>
      </w:r>
      <w:r w:rsidR="0036504C" w:rsidRPr="00CA6FC0">
        <w:t>you have</w:t>
      </w:r>
      <w:r w:rsidRPr="00CA6FC0">
        <w:t xml:space="preserve"> now installed </w:t>
      </w:r>
      <w:r w:rsidR="00C53053" w:rsidRPr="00CA6FC0">
        <w:t>ACASYA!</w:t>
      </w:r>
    </w:p>
    <w:p w14:paraId="47100170" w14:textId="30E720D8" w:rsidR="00C837F2" w:rsidRPr="00CA6FC0" w:rsidRDefault="00C837F2" w:rsidP="004B0F86"/>
    <w:p w14:paraId="27454641" w14:textId="2C8B263F" w:rsidR="00C837F2" w:rsidRPr="00CA6FC0" w:rsidRDefault="00C837F2" w:rsidP="004B0F86"/>
    <w:p w14:paraId="7CF398DB" w14:textId="042E4D91" w:rsidR="00C837F2" w:rsidRPr="00CA6FC0" w:rsidRDefault="00C837F2" w:rsidP="004B0F86"/>
    <w:p w14:paraId="4C9B7859" w14:textId="39C1C688" w:rsidR="00541AB9" w:rsidRPr="00CA6FC0" w:rsidRDefault="00541AB9">
      <w:pPr>
        <w:spacing w:after="200"/>
        <w:jc w:val="left"/>
      </w:pPr>
      <w:r w:rsidRPr="00CA6FC0">
        <w:br w:type="page"/>
      </w:r>
    </w:p>
    <w:p w14:paraId="1EC850A9" w14:textId="6B12EC79" w:rsidR="00C51887" w:rsidRPr="00CA6FC0" w:rsidRDefault="00C51887" w:rsidP="00C51887">
      <w:pPr>
        <w:pStyle w:val="Titre2"/>
      </w:pPr>
      <w:bookmarkStart w:id="4" w:name="_Toc50729770"/>
      <w:r w:rsidRPr="00CA6FC0">
        <w:lastRenderedPageBreak/>
        <w:t xml:space="preserve">Welcome </w:t>
      </w:r>
      <w:r w:rsidR="00430866" w:rsidRPr="00CA6FC0">
        <w:t>scre</w:t>
      </w:r>
      <w:r w:rsidR="00811AE9" w:rsidRPr="00CA6FC0">
        <w:t>en</w:t>
      </w:r>
      <w:bookmarkEnd w:id="4"/>
      <w:r w:rsidRPr="00CA6FC0">
        <w:t xml:space="preserve"> </w:t>
      </w:r>
    </w:p>
    <w:p w14:paraId="57B030B7" w14:textId="3E197070" w:rsidR="00396E68" w:rsidRPr="00CA6FC0" w:rsidRDefault="004C3B8B" w:rsidP="004B0F86">
      <w:r w:rsidRPr="00CA6FC0">
        <w:t xml:space="preserve">Once ACASYA </w:t>
      </w:r>
      <w:r w:rsidR="009A501F" w:rsidRPr="00CA6FC0">
        <w:t xml:space="preserve">is </w:t>
      </w:r>
      <w:r w:rsidRPr="00CA6FC0">
        <w:t>l</w:t>
      </w:r>
      <w:r w:rsidR="001E6158" w:rsidRPr="00CA6FC0">
        <w:t>a</w:t>
      </w:r>
      <w:r w:rsidRPr="00CA6FC0">
        <w:t xml:space="preserve">unched, </w:t>
      </w:r>
      <w:r w:rsidR="005B6990" w:rsidRPr="00CA6FC0">
        <w:t xml:space="preserve">the </w:t>
      </w:r>
      <w:r w:rsidR="00334301" w:rsidRPr="00CA6FC0">
        <w:t>W</w:t>
      </w:r>
      <w:r w:rsidR="005B6990" w:rsidRPr="00CA6FC0">
        <w:t>elcome screen</w:t>
      </w:r>
      <w:r w:rsidR="00AE1349" w:rsidRPr="00CA6FC0">
        <w:t xml:space="preserve"> is displayed</w:t>
      </w:r>
      <w:r w:rsidR="00713768" w:rsidRPr="00CA6FC0">
        <w:t xml:space="preserve">, as shown in the </w:t>
      </w:r>
      <w:r w:rsidR="00713768" w:rsidRPr="00CA6FC0">
        <w:fldChar w:fldCharType="begin"/>
      </w:r>
      <w:r w:rsidR="00713768" w:rsidRPr="00CA6FC0">
        <w:instrText xml:space="preserve"> REF _Ref50471608 \h </w:instrText>
      </w:r>
      <w:r w:rsidR="00713768" w:rsidRPr="00CA6FC0">
        <w:fldChar w:fldCharType="separate"/>
      </w:r>
      <w:r w:rsidR="00BA35D4" w:rsidRPr="00CA6FC0">
        <w:t xml:space="preserve">Figure </w:t>
      </w:r>
      <w:r w:rsidR="00BA35D4">
        <w:rPr>
          <w:noProof/>
        </w:rPr>
        <w:t>1</w:t>
      </w:r>
      <w:r w:rsidR="00713768" w:rsidRPr="00CA6FC0">
        <w:fldChar w:fldCharType="end"/>
      </w:r>
      <w:r w:rsidR="00713768" w:rsidRPr="00CA6FC0">
        <w:t xml:space="preserve">. </w:t>
      </w:r>
      <w:r w:rsidR="00334301" w:rsidRPr="00CA6FC0">
        <w:t>This Welcome screen indicates</w:t>
      </w:r>
      <w:r w:rsidR="00207543" w:rsidRPr="00CA6FC0">
        <w:t xml:space="preserve"> </w:t>
      </w:r>
      <w:r w:rsidR="00975C62" w:rsidRPr="00CA6FC0">
        <w:t xml:space="preserve">the status of the LSE Test Bench and </w:t>
      </w:r>
      <w:r w:rsidR="00207543" w:rsidRPr="00CA6FC0">
        <w:t xml:space="preserve">allows you to create a new project. </w:t>
      </w:r>
    </w:p>
    <w:p w14:paraId="66A61A24" w14:textId="0D45CA8C" w:rsidR="00471710" w:rsidRPr="00CA6FC0" w:rsidRDefault="00471710" w:rsidP="00396E68">
      <w:pPr>
        <w:pStyle w:val="Contenu"/>
      </w:pPr>
    </w:p>
    <w:p w14:paraId="4B934417" w14:textId="56A0BD8D" w:rsidR="004B5264" w:rsidRPr="00CA6FC0" w:rsidRDefault="008F0855" w:rsidP="004B5264">
      <w:pPr>
        <w:pStyle w:val="Contenu"/>
        <w:keepNext/>
        <w:jc w:val="center"/>
      </w:pPr>
      <w:r w:rsidRPr="00CA6FC0">
        <w:rPr>
          <w:noProof/>
        </w:rPr>
        <w:drawing>
          <wp:inline distT="0" distB="0" distL="0" distR="0" wp14:anchorId="6F94A183" wp14:editId="3091CAA3">
            <wp:extent cx="6371590" cy="4676775"/>
            <wp:effectExtent l="0" t="0" r="0" b="9525"/>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1590" cy="4676775"/>
                    </a:xfrm>
                    <a:prstGeom prst="rect">
                      <a:avLst/>
                    </a:prstGeom>
                  </pic:spPr>
                </pic:pic>
              </a:graphicData>
            </a:graphic>
          </wp:inline>
        </w:drawing>
      </w:r>
    </w:p>
    <w:p w14:paraId="49780CD0" w14:textId="41F5FE4D" w:rsidR="00471710" w:rsidRPr="00CA6FC0" w:rsidRDefault="004B5264" w:rsidP="004B5264">
      <w:pPr>
        <w:pStyle w:val="Lgende"/>
        <w:jc w:val="center"/>
      </w:pPr>
      <w:bookmarkStart w:id="5" w:name="_Ref50471608"/>
      <w:r w:rsidRPr="00CA6FC0">
        <w:t xml:space="preserve">Figure </w:t>
      </w:r>
      <w:r w:rsidRPr="00CA6FC0">
        <w:fldChar w:fldCharType="begin"/>
      </w:r>
      <w:r w:rsidRPr="00CA6FC0">
        <w:instrText xml:space="preserve"> SEQ Figure \* ARABIC </w:instrText>
      </w:r>
      <w:r w:rsidRPr="00CA6FC0">
        <w:fldChar w:fldCharType="separate"/>
      </w:r>
      <w:r w:rsidR="00BA35D4">
        <w:rPr>
          <w:noProof/>
        </w:rPr>
        <w:t>1</w:t>
      </w:r>
      <w:r w:rsidRPr="00CA6FC0">
        <w:fldChar w:fldCharType="end"/>
      </w:r>
      <w:bookmarkEnd w:id="5"/>
      <w:r w:rsidRPr="00CA6FC0">
        <w:t xml:space="preserve">. Welcome </w:t>
      </w:r>
      <w:r w:rsidR="00713768" w:rsidRPr="00CA6FC0">
        <w:t>screen</w:t>
      </w:r>
    </w:p>
    <w:p w14:paraId="254FE20C" w14:textId="049FBA35" w:rsidR="00997B00" w:rsidRPr="00CA6FC0" w:rsidRDefault="00997B00" w:rsidP="00AB02A7">
      <w:pPr>
        <w:spacing w:after="200"/>
      </w:pPr>
    </w:p>
    <w:p w14:paraId="1B6C9998" w14:textId="59F5188E" w:rsidR="009D6D2D" w:rsidRPr="00CA6FC0" w:rsidRDefault="00207543" w:rsidP="004B0F86">
      <w:r w:rsidRPr="00CA6FC0">
        <w:t xml:space="preserve">To create a new project, click </w:t>
      </w:r>
      <w:r w:rsidR="00671A62" w:rsidRPr="00CA6FC0">
        <w:t xml:space="preserve">on the </w:t>
      </w:r>
      <w:r w:rsidR="00671A62" w:rsidRPr="00CA6FC0">
        <w:rPr>
          <w:b/>
          <w:bCs/>
          <w:i/>
          <w:iCs/>
        </w:rPr>
        <w:t>Menu</w:t>
      </w:r>
      <w:r w:rsidR="00671A62" w:rsidRPr="00CA6FC0">
        <w:t xml:space="preserve"> tab, then click on </w:t>
      </w:r>
      <w:r w:rsidR="00671A62" w:rsidRPr="00CA6FC0">
        <w:rPr>
          <w:b/>
          <w:bCs/>
          <w:i/>
          <w:iCs/>
        </w:rPr>
        <w:t xml:space="preserve">New </w:t>
      </w:r>
      <w:r w:rsidR="008F0855" w:rsidRPr="00CA6FC0">
        <w:rPr>
          <w:b/>
          <w:bCs/>
          <w:i/>
          <w:iCs/>
        </w:rPr>
        <w:t>P</w:t>
      </w:r>
      <w:r w:rsidR="00671A62" w:rsidRPr="00CA6FC0">
        <w:rPr>
          <w:b/>
          <w:bCs/>
          <w:i/>
          <w:iCs/>
        </w:rPr>
        <w:t>roject</w:t>
      </w:r>
      <w:r w:rsidR="00671A62" w:rsidRPr="00CA6FC0">
        <w:t xml:space="preserve">. </w:t>
      </w:r>
    </w:p>
    <w:p w14:paraId="2E68CB9F" w14:textId="77777777" w:rsidR="00C51887" w:rsidRPr="00CA6FC0" w:rsidRDefault="00C51887" w:rsidP="004B0F86"/>
    <w:p w14:paraId="28267157" w14:textId="63882B64" w:rsidR="00C51887" w:rsidRPr="00CA6FC0" w:rsidRDefault="00C51887" w:rsidP="004B0F86"/>
    <w:p w14:paraId="7FAE0FC9" w14:textId="5A0A34E9" w:rsidR="00C51887" w:rsidRPr="00CA6FC0" w:rsidRDefault="00C51887" w:rsidP="004B0F86"/>
    <w:p w14:paraId="4F3F273F" w14:textId="77777777" w:rsidR="00C51887" w:rsidRPr="00CA6FC0" w:rsidRDefault="00C51887" w:rsidP="004B0F86"/>
    <w:p w14:paraId="35A92F32" w14:textId="77777777" w:rsidR="00C51887" w:rsidRPr="00CA6FC0" w:rsidRDefault="00C51887" w:rsidP="004B0F86"/>
    <w:p w14:paraId="1054BF30" w14:textId="77777777" w:rsidR="00C51887" w:rsidRPr="00CA6FC0" w:rsidRDefault="00C51887" w:rsidP="004B0F86"/>
    <w:p w14:paraId="48675DD8" w14:textId="260F177D" w:rsidR="00F45D0E" w:rsidRPr="00CA6FC0" w:rsidRDefault="00F45D0E">
      <w:pPr>
        <w:spacing w:after="200"/>
        <w:jc w:val="left"/>
      </w:pPr>
      <w:r w:rsidRPr="00CA6FC0">
        <w:br w:type="page"/>
      </w:r>
    </w:p>
    <w:p w14:paraId="23FB86B7" w14:textId="6F4D8C6E" w:rsidR="0056530B" w:rsidRPr="00CA6FC0" w:rsidRDefault="0056530B" w:rsidP="0056530B">
      <w:pPr>
        <w:pStyle w:val="Titre2"/>
      </w:pPr>
      <w:bookmarkStart w:id="6" w:name="_Toc50729771"/>
      <w:r w:rsidRPr="00CA6FC0">
        <w:lastRenderedPageBreak/>
        <w:t xml:space="preserve">Main </w:t>
      </w:r>
      <w:r w:rsidR="00B03A2E" w:rsidRPr="00CA6FC0">
        <w:t>screen</w:t>
      </w:r>
      <w:bookmarkEnd w:id="6"/>
      <w:r w:rsidRPr="00CA6FC0">
        <w:t xml:space="preserve"> </w:t>
      </w:r>
    </w:p>
    <w:p w14:paraId="5C0DA78D" w14:textId="77777777" w:rsidR="0056530B" w:rsidRPr="00CA6FC0" w:rsidRDefault="0056530B" w:rsidP="004B0F86"/>
    <w:p w14:paraId="60444A4F" w14:textId="62F481E3" w:rsidR="00467DAD" w:rsidRPr="00CA6FC0" w:rsidRDefault="00124D5E" w:rsidP="004B0F86">
      <w:r w:rsidRPr="00CA6FC0">
        <w:t xml:space="preserve">After clicking on </w:t>
      </w:r>
      <w:r w:rsidRPr="00CA6FC0">
        <w:rPr>
          <w:b/>
          <w:bCs/>
          <w:i/>
          <w:iCs/>
        </w:rPr>
        <w:t xml:space="preserve">New </w:t>
      </w:r>
      <w:r w:rsidR="008F0855" w:rsidRPr="00CA6FC0">
        <w:rPr>
          <w:b/>
          <w:bCs/>
          <w:i/>
          <w:iCs/>
        </w:rPr>
        <w:t>P</w:t>
      </w:r>
      <w:r w:rsidRPr="00CA6FC0">
        <w:rPr>
          <w:b/>
          <w:bCs/>
          <w:i/>
          <w:iCs/>
        </w:rPr>
        <w:t>ro</w:t>
      </w:r>
      <w:r w:rsidR="008F0855" w:rsidRPr="00CA6FC0">
        <w:rPr>
          <w:b/>
          <w:bCs/>
          <w:i/>
          <w:iCs/>
        </w:rPr>
        <w:t>ject</w:t>
      </w:r>
      <w:r w:rsidR="008F0855" w:rsidRPr="00CA6FC0">
        <w:t xml:space="preserve">, the Main </w:t>
      </w:r>
      <w:r w:rsidR="007F3E61" w:rsidRPr="00CA6FC0">
        <w:t>screen of ACASYA</w:t>
      </w:r>
      <w:r w:rsidR="00AE1349" w:rsidRPr="00CA6FC0">
        <w:t xml:space="preserve"> is displayed</w:t>
      </w:r>
      <w:r w:rsidR="007F3E61" w:rsidRPr="00CA6FC0">
        <w:t>,</w:t>
      </w:r>
      <w:r w:rsidR="007B4021" w:rsidRPr="00CA6FC0">
        <w:t xml:space="preserve"> as</w:t>
      </w:r>
      <w:r w:rsidR="007F3E61" w:rsidRPr="00CA6FC0">
        <w:t xml:space="preserve"> shown </w:t>
      </w:r>
      <w:r w:rsidR="007B4021" w:rsidRPr="00CA6FC0">
        <w:t xml:space="preserve">in the </w:t>
      </w:r>
      <w:r w:rsidR="007B4021" w:rsidRPr="00CA6FC0">
        <w:fldChar w:fldCharType="begin"/>
      </w:r>
      <w:r w:rsidR="007B4021" w:rsidRPr="00CA6FC0">
        <w:instrText xml:space="preserve"> REF _Ref50466510 \h </w:instrText>
      </w:r>
      <w:r w:rsidR="007B4021" w:rsidRPr="00CA6FC0">
        <w:fldChar w:fldCharType="separate"/>
      </w:r>
      <w:r w:rsidR="00BA35D4" w:rsidRPr="00CA6FC0">
        <w:t xml:space="preserve">Figure </w:t>
      </w:r>
      <w:r w:rsidR="00BA35D4">
        <w:rPr>
          <w:noProof/>
        </w:rPr>
        <w:t>2</w:t>
      </w:r>
      <w:r w:rsidR="007B4021" w:rsidRPr="00CA6FC0">
        <w:fldChar w:fldCharType="end"/>
      </w:r>
      <w:r w:rsidR="007B4021" w:rsidRPr="00CA6FC0">
        <w:t xml:space="preserve">. This window is </w:t>
      </w:r>
      <w:r w:rsidR="00AE1349" w:rsidRPr="00CA6FC0">
        <w:t>organized</w:t>
      </w:r>
      <w:r w:rsidR="007B4021" w:rsidRPr="00CA6FC0">
        <w:t xml:space="preserve"> as follows: </w:t>
      </w:r>
    </w:p>
    <w:p w14:paraId="610A5129" w14:textId="17D5BB27" w:rsidR="0056530B" w:rsidRPr="00CA6FC0" w:rsidRDefault="00E108F3" w:rsidP="004B0F86">
      <w:r w:rsidRPr="00CA6FC0">
        <w:rPr>
          <w:noProof/>
        </w:rPr>
        <mc:AlternateContent>
          <mc:Choice Requires="wps">
            <w:drawing>
              <wp:anchor distT="0" distB="0" distL="114300" distR="114300" simplePos="0" relativeHeight="251956224" behindDoc="0" locked="0" layoutInCell="1" allowOverlap="1" wp14:anchorId="6ADCA32C" wp14:editId="6417AAC6">
                <wp:simplePos x="0" y="0"/>
                <wp:positionH relativeFrom="margin">
                  <wp:posOffset>2939415</wp:posOffset>
                </wp:positionH>
                <wp:positionV relativeFrom="paragraph">
                  <wp:posOffset>121285</wp:posOffset>
                </wp:positionV>
                <wp:extent cx="1647825" cy="504825"/>
                <wp:effectExtent l="0" t="0" r="0" b="0"/>
                <wp:wrapNone/>
                <wp:docPr id="217" name="Zone de texte 217"/>
                <wp:cNvGraphicFramePr/>
                <a:graphic xmlns:a="http://schemas.openxmlformats.org/drawingml/2006/main">
                  <a:graphicData uri="http://schemas.microsoft.com/office/word/2010/wordprocessingShape">
                    <wps:wsp>
                      <wps:cNvSpPr txBox="1"/>
                      <wps:spPr>
                        <a:xfrm>
                          <a:off x="0" y="0"/>
                          <a:ext cx="1647825" cy="504825"/>
                        </a:xfrm>
                        <a:prstGeom prst="rect">
                          <a:avLst/>
                        </a:prstGeom>
                        <a:noFill/>
                        <a:ln w="6350">
                          <a:noFill/>
                        </a:ln>
                      </wps:spPr>
                      <wps:txbx>
                        <w:txbxContent>
                          <w:p w14:paraId="19E9B586" w14:textId="6DACF1E5" w:rsidR="007620C7" w:rsidRPr="009D0B24" w:rsidRDefault="007620C7" w:rsidP="00D02547">
                            <w:pPr>
                              <w:jc w:val="center"/>
                              <w:rPr>
                                <w:b/>
                                <w:bCs/>
                                <w:lang w:val="fr-FR"/>
                              </w:rPr>
                            </w:pPr>
                            <w:r>
                              <w:rPr>
                                <w:b/>
                                <w:bCs/>
                                <w:lang w:val="fr-FR"/>
                              </w:rPr>
                              <w:t xml:space="preserve">(2) </w:t>
                            </w:r>
                            <w:bookmarkStart w:id="7" w:name="ConfigurationFilesPanel"/>
                            <w:r>
                              <w:rPr>
                                <w:b/>
                                <w:bCs/>
                                <w:lang w:val="fr-FR"/>
                              </w:rPr>
                              <w:t>Configuration Files Panel</w:t>
                            </w:r>
                            <w:bookmarkEnd w:id="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CA32C" id="Zone de texte 217" o:spid="_x0000_s1028" type="#_x0000_t202" style="position:absolute;left:0;text-align:left;margin-left:231.45pt;margin-top:9.55pt;width:129.75pt;height:39.75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" filled="f" stroked="f" strokeweight=".5pt">
                <v:textbox>
                  <w:txbxContent>
                    <w:p w14:paraId="19E9B586" w14:textId="6DACF1E5" w:rsidR="007620C7" w:rsidRPr="009D0B24" w:rsidRDefault="007620C7" w:rsidP="00D02547">
                      <w:pPr>
                        <w:jc w:val="center"/>
                        <w:rPr>
                          <w:b/>
                          <w:bCs/>
                          <w:lang w:val="fr-FR"/>
                        </w:rPr>
                      </w:pPr>
                      <w:r>
                        <w:rPr>
                          <w:b/>
                          <w:bCs/>
                          <w:lang w:val="fr-FR"/>
                        </w:rPr>
                        <w:t xml:space="preserve">(2) </w:t>
                      </w:r>
                      <w:bookmarkStart w:id="8" w:name="ConfigurationFilesPanel"/>
                      <w:r>
                        <w:rPr>
                          <w:b/>
                          <w:bCs/>
                          <w:lang w:val="fr-FR"/>
                        </w:rPr>
                        <w:t>Configuration Files Panel</w:t>
                      </w:r>
                      <w:bookmarkEnd w:id="8"/>
                    </w:p>
                  </w:txbxContent>
                </v:textbox>
                <w10:wrap anchorx="margin"/>
              </v:shape>
            </w:pict>
          </mc:Fallback>
        </mc:AlternateContent>
      </w:r>
      <w:r w:rsidR="00DB2AD3" w:rsidRPr="00CA6FC0">
        <w:rPr>
          <w:noProof/>
        </w:rPr>
        <mc:AlternateContent>
          <mc:Choice Requires="wps">
            <w:drawing>
              <wp:anchor distT="0" distB="0" distL="114300" distR="114300" simplePos="0" relativeHeight="251960320" behindDoc="0" locked="0" layoutInCell="1" allowOverlap="1" wp14:anchorId="154868E2" wp14:editId="7AFF6CC8">
                <wp:simplePos x="0" y="0"/>
                <wp:positionH relativeFrom="margin">
                  <wp:posOffset>5028565</wp:posOffset>
                </wp:positionH>
                <wp:positionV relativeFrom="paragraph">
                  <wp:posOffset>92710</wp:posOffset>
                </wp:positionV>
                <wp:extent cx="1647825" cy="533400"/>
                <wp:effectExtent l="0" t="0" r="0" b="0"/>
                <wp:wrapNone/>
                <wp:docPr id="220" name="Zone de texte 220"/>
                <wp:cNvGraphicFramePr/>
                <a:graphic xmlns:a="http://schemas.openxmlformats.org/drawingml/2006/main">
                  <a:graphicData uri="http://schemas.microsoft.com/office/word/2010/wordprocessingShape">
                    <wps:wsp>
                      <wps:cNvSpPr txBox="1"/>
                      <wps:spPr>
                        <a:xfrm>
                          <a:off x="0" y="0"/>
                          <a:ext cx="1647825" cy="533400"/>
                        </a:xfrm>
                        <a:prstGeom prst="rect">
                          <a:avLst/>
                        </a:prstGeom>
                        <a:noFill/>
                        <a:ln w="6350">
                          <a:noFill/>
                        </a:ln>
                      </wps:spPr>
                      <wps:txbx>
                        <w:txbxContent>
                          <w:p w14:paraId="3627AE12" w14:textId="77777777" w:rsidR="007620C7" w:rsidRDefault="007620C7" w:rsidP="00DB2AD3">
                            <w:pPr>
                              <w:jc w:val="center"/>
                              <w:rPr>
                                <w:b/>
                                <w:bCs/>
                                <w:lang w:val="fr-FR"/>
                              </w:rPr>
                            </w:pPr>
                            <w:bookmarkStart w:id="9" w:name="WUIDdisplay"/>
                            <w:r>
                              <w:rPr>
                                <w:b/>
                                <w:bCs/>
                                <w:lang w:val="fr-FR"/>
                              </w:rPr>
                              <w:t>(3) WU IDs</w:t>
                            </w:r>
                          </w:p>
                          <w:p w14:paraId="24BD9CF4" w14:textId="514A1BFA" w:rsidR="007620C7" w:rsidRPr="009D0B24" w:rsidRDefault="007620C7" w:rsidP="00DB2AD3">
                            <w:pPr>
                              <w:jc w:val="center"/>
                              <w:rPr>
                                <w:b/>
                                <w:bCs/>
                                <w:lang w:val="fr-FR"/>
                              </w:rPr>
                            </w:pPr>
                            <w:r>
                              <w:rPr>
                                <w:b/>
                                <w:bCs/>
                                <w:lang w:val="fr-FR"/>
                              </w:rPr>
                              <w:t>Display</w:t>
                            </w:r>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868E2" id="Zone de texte 220" o:spid="_x0000_s1029" type="#_x0000_t202" style="position:absolute;left:0;text-align:left;margin-left:395.95pt;margin-top:7.3pt;width:129.75pt;height:42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" filled="f" stroked="f" strokeweight=".5pt">
                <v:textbox>
                  <w:txbxContent>
                    <w:p w14:paraId="3627AE12" w14:textId="77777777" w:rsidR="007620C7" w:rsidRDefault="007620C7" w:rsidP="00DB2AD3">
                      <w:pPr>
                        <w:jc w:val="center"/>
                        <w:rPr>
                          <w:b/>
                          <w:bCs/>
                          <w:lang w:val="fr-FR"/>
                        </w:rPr>
                      </w:pPr>
                      <w:bookmarkStart w:id="10" w:name="WUIDdisplay"/>
                      <w:r>
                        <w:rPr>
                          <w:b/>
                          <w:bCs/>
                          <w:lang w:val="fr-FR"/>
                        </w:rPr>
                        <w:t>(3) WU IDs</w:t>
                      </w:r>
                    </w:p>
                    <w:p w14:paraId="24BD9CF4" w14:textId="514A1BFA" w:rsidR="007620C7" w:rsidRPr="009D0B24" w:rsidRDefault="007620C7" w:rsidP="00DB2AD3">
                      <w:pPr>
                        <w:jc w:val="center"/>
                        <w:rPr>
                          <w:b/>
                          <w:bCs/>
                          <w:lang w:val="fr-FR"/>
                        </w:rPr>
                      </w:pPr>
                      <w:r>
                        <w:rPr>
                          <w:b/>
                          <w:bCs/>
                          <w:lang w:val="fr-FR"/>
                        </w:rPr>
                        <w:t>Display</w:t>
                      </w:r>
                      <w:bookmarkEnd w:id="10"/>
                    </w:p>
                  </w:txbxContent>
                </v:textbox>
                <w10:wrap anchorx="margin"/>
              </v:shape>
            </w:pict>
          </mc:Fallback>
        </mc:AlternateContent>
      </w:r>
    </w:p>
    <w:p w14:paraId="3F8C84ED" w14:textId="2F9C3CD0" w:rsidR="00FA6963" w:rsidRPr="00CA6FC0" w:rsidRDefault="00267656" w:rsidP="004B0F86">
      <w:r w:rsidRPr="00CA6FC0">
        <w:rPr>
          <w:noProof/>
        </w:rPr>
        <mc:AlternateContent>
          <mc:Choice Requires="wps">
            <w:drawing>
              <wp:anchor distT="0" distB="0" distL="114300" distR="114300" simplePos="0" relativeHeight="251944960" behindDoc="0" locked="0" layoutInCell="1" allowOverlap="1" wp14:anchorId="2C4955FA" wp14:editId="33FD225A">
                <wp:simplePos x="0" y="0"/>
                <wp:positionH relativeFrom="margin">
                  <wp:posOffset>43815</wp:posOffset>
                </wp:positionH>
                <wp:positionV relativeFrom="paragraph">
                  <wp:posOffset>126365</wp:posOffset>
                </wp:positionV>
                <wp:extent cx="1895475" cy="295275"/>
                <wp:effectExtent l="0" t="0" r="0" b="0"/>
                <wp:wrapNone/>
                <wp:docPr id="301" name="Zone de texte 301"/>
                <wp:cNvGraphicFramePr/>
                <a:graphic xmlns:a="http://schemas.openxmlformats.org/drawingml/2006/main">
                  <a:graphicData uri="http://schemas.microsoft.com/office/word/2010/wordprocessingShape">
                    <wps:wsp>
                      <wps:cNvSpPr txBox="1"/>
                      <wps:spPr>
                        <a:xfrm>
                          <a:off x="0" y="0"/>
                          <a:ext cx="1895475" cy="295275"/>
                        </a:xfrm>
                        <a:prstGeom prst="rect">
                          <a:avLst/>
                        </a:prstGeom>
                        <a:noFill/>
                        <a:ln w="6350">
                          <a:noFill/>
                        </a:ln>
                      </wps:spPr>
                      <wps:txbx>
                        <w:txbxContent>
                          <w:p w14:paraId="30D42B80" w14:textId="6BE424A3" w:rsidR="007620C7" w:rsidRPr="009D0B24" w:rsidRDefault="007620C7" w:rsidP="00D02547">
                            <w:pPr>
                              <w:jc w:val="center"/>
                              <w:rPr>
                                <w:b/>
                                <w:bCs/>
                                <w:lang w:val="fr-FR"/>
                              </w:rPr>
                            </w:pPr>
                            <w:r>
                              <w:rPr>
                                <w:b/>
                                <w:bCs/>
                                <w:lang w:val="fr-FR"/>
                              </w:rPr>
                              <w:t xml:space="preserve">(1) Mode </w:t>
                            </w:r>
                            <w:proofErr w:type="spellStart"/>
                            <w:r>
                              <w:rPr>
                                <w:b/>
                                <w:bCs/>
                                <w:lang w:val="fr-FR"/>
                              </w:rPr>
                              <w:t>Selection</w:t>
                            </w:r>
                            <w:proofErr w:type="spellEnd"/>
                            <w:r>
                              <w:rPr>
                                <w:b/>
                                <w:bCs/>
                                <w:lang w:val="fr-FR"/>
                              </w:rPr>
                              <w:t xml:space="preserv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955FA" id="Zone de texte 301" o:spid="_x0000_s1030" type="#_x0000_t202" style="position:absolute;left:0;text-align:left;margin-left:3.45pt;margin-top:9.95pt;width:149.25pt;height:23.2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" filled="f" stroked="f" strokeweight=".5pt">
                <v:textbox>
                  <w:txbxContent>
                    <w:p w14:paraId="30D42B80" w14:textId="6BE424A3" w:rsidR="007620C7" w:rsidRPr="009D0B24" w:rsidRDefault="007620C7" w:rsidP="00D02547">
                      <w:pPr>
                        <w:jc w:val="center"/>
                        <w:rPr>
                          <w:b/>
                          <w:bCs/>
                          <w:lang w:val="fr-FR"/>
                        </w:rPr>
                      </w:pPr>
                      <w:r>
                        <w:rPr>
                          <w:b/>
                          <w:bCs/>
                          <w:lang w:val="fr-FR"/>
                        </w:rPr>
                        <w:t xml:space="preserve">(1) Mode </w:t>
                      </w:r>
                      <w:proofErr w:type="spellStart"/>
                      <w:r>
                        <w:rPr>
                          <w:b/>
                          <w:bCs/>
                          <w:lang w:val="fr-FR"/>
                        </w:rPr>
                        <w:t>Selection</w:t>
                      </w:r>
                      <w:proofErr w:type="spellEnd"/>
                      <w:r>
                        <w:rPr>
                          <w:b/>
                          <w:bCs/>
                          <w:lang w:val="fr-FR"/>
                        </w:rPr>
                        <w:t xml:space="preserve"> Menu</w:t>
                      </w:r>
                    </w:p>
                  </w:txbxContent>
                </v:textbox>
                <w10:wrap anchorx="margin"/>
              </v:shape>
            </w:pict>
          </mc:Fallback>
        </mc:AlternateContent>
      </w:r>
    </w:p>
    <w:p w14:paraId="54486E4C" w14:textId="18A2349F" w:rsidR="007047C6" w:rsidRPr="00CA6FC0" w:rsidRDefault="007047C6" w:rsidP="004B0F86"/>
    <w:p w14:paraId="4823757A" w14:textId="3BCDB375" w:rsidR="007047C6" w:rsidRPr="00CA6FC0" w:rsidRDefault="000E6584" w:rsidP="004B0F86">
      <w:r w:rsidRPr="00CA6FC0">
        <w:rPr>
          <w:noProof/>
        </w:rPr>
        <mc:AlternateContent>
          <mc:Choice Requires="wps">
            <w:drawing>
              <wp:anchor distT="0" distB="0" distL="114300" distR="114300" simplePos="0" relativeHeight="251958272" behindDoc="0" locked="0" layoutInCell="1" allowOverlap="1" wp14:anchorId="3E9F2D38" wp14:editId="111BAD8A">
                <wp:simplePos x="0" y="0"/>
                <wp:positionH relativeFrom="column">
                  <wp:posOffset>5835015</wp:posOffset>
                </wp:positionH>
                <wp:positionV relativeFrom="paragraph">
                  <wp:posOffset>50800</wp:posOffset>
                </wp:positionV>
                <wp:extent cx="9525" cy="390525"/>
                <wp:effectExtent l="19050" t="38100" r="47625" b="28575"/>
                <wp:wrapNone/>
                <wp:docPr id="218" name="Connecteur droit avec flèche 218"/>
                <wp:cNvGraphicFramePr/>
                <a:graphic xmlns:a="http://schemas.openxmlformats.org/drawingml/2006/main">
                  <a:graphicData uri="http://schemas.microsoft.com/office/word/2010/wordprocessingShape">
                    <wps:wsp>
                      <wps:cNvCnPr/>
                      <wps:spPr>
                        <a:xfrm flipV="1">
                          <a:off x="0" y="0"/>
                          <a:ext cx="9525" cy="390525"/>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D41F52" id="_x0000_t32" coordsize="21600,21600" o:spt="32" o:oned="t" path="m,l21600,21600e" filled="f">
                <v:path arrowok="t" fillok="f" o:connecttype="none"/>
                <o:lock v:ext="edit" shapetype="t"/>
              </v:shapetype>
              <v:shape id="Connecteur droit avec flèche 218" o:spid="_x0000_s1026" type="#_x0000_t32" style="position:absolute;margin-left:459.45pt;margin-top:4pt;width:.75pt;height:30.75pt;flip: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" strokecolor="#c00000" strokeweight="1.5pt">
                <v:stroke endarrow="oval"/>
              </v:shape>
            </w:pict>
          </mc:Fallback>
        </mc:AlternateContent>
      </w:r>
      <w:r w:rsidR="008E28EF" w:rsidRPr="00CA6FC0">
        <w:rPr>
          <w:noProof/>
        </w:rPr>
        <mc:AlternateContent>
          <mc:Choice Requires="wps">
            <w:drawing>
              <wp:anchor distT="0" distB="0" distL="114300" distR="114300" simplePos="0" relativeHeight="251953152" behindDoc="0" locked="0" layoutInCell="1" allowOverlap="1" wp14:anchorId="2D5F5AB7" wp14:editId="6DDD4E9D">
                <wp:simplePos x="0" y="0"/>
                <wp:positionH relativeFrom="column">
                  <wp:posOffset>3749039</wp:posOffset>
                </wp:positionH>
                <wp:positionV relativeFrom="paragraph">
                  <wp:posOffset>50164</wp:posOffset>
                </wp:positionV>
                <wp:extent cx="9525" cy="390525"/>
                <wp:effectExtent l="19050" t="38100" r="47625" b="28575"/>
                <wp:wrapNone/>
                <wp:docPr id="316" name="Connecteur droit avec flèche 316"/>
                <wp:cNvGraphicFramePr/>
                <a:graphic xmlns:a="http://schemas.openxmlformats.org/drawingml/2006/main">
                  <a:graphicData uri="http://schemas.microsoft.com/office/word/2010/wordprocessingShape">
                    <wps:wsp>
                      <wps:cNvCnPr/>
                      <wps:spPr>
                        <a:xfrm flipV="1">
                          <a:off x="0" y="0"/>
                          <a:ext cx="9525" cy="390525"/>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D2338" id="Connecteur droit avec flèche 316" o:spid="_x0000_s1026" type="#_x0000_t32" style="position:absolute;margin-left:295.2pt;margin-top:3.95pt;width:.75pt;height:30.75pt;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" strokecolor="#c00000" strokeweight="1.5pt">
                <v:stroke endarrow="oval"/>
              </v:shape>
            </w:pict>
          </mc:Fallback>
        </mc:AlternateContent>
      </w:r>
      <w:r w:rsidR="008E28EF" w:rsidRPr="00CA6FC0">
        <w:rPr>
          <w:noProof/>
        </w:rPr>
        <mc:AlternateContent>
          <mc:Choice Requires="wps">
            <w:drawing>
              <wp:anchor distT="0" distB="0" distL="114300" distR="114300" simplePos="0" relativeHeight="251952128" behindDoc="0" locked="0" layoutInCell="1" allowOverlap="1" wp14:anchorId="140DD6B4" wp14:editId="5E1DC1D0">
                <wp:simplePos x="0" y="0"/>
                <wp:positionH relativeFrom="column">
                  <wp:posOffset>986790</wp:posOffset>
                </wp:positionH>
                <wp:positionV relativeFrom="paragraph">
                  <wp:posOffset>50165</wp:posOffset>
                </wp:positionV>
                <wp:extent cx="0" cy="428625"/>
                <wp:effectExtent l="38100" t="38100" r="57150" b="9525"/>
                <wp:wrapNone/>
                <wp:docPr id="314" name="Connecteur droit avec flèche 31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ABD21" id="Connecteur droit avec flèche 314" o:spid="_x0000_s1026" type="#_x0000_t32" style="position:absolute;margin-left:77.7pt;margin-top:3.95pt;width:0;height:33.75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" strokecolor="#c00000" strokeweight="1.5pt">
                <v:stroke endarrow="oval"/>
              </v:shape>
            </w:pict>
          </mc:Fallback>
        </mc:AlternateContent>
      </w:r>
      <w:r w:rsidR="008E28EF" w:rsidRPr="00CA6FC0">
        <w:t xml:space="preserve"> </w:t>
      </w:r>
    </w:p>
    <w:p w14:paraId="55C3ABE3" w14:textId="3B1C7B1C" w:rsidR="00B03A2E" w:rsidRPr="00CA6FC0" w:rsidRDefault="008E28EF" w:rsidP="00B03A2E">
      <w:pPr>
        <w:keepNext/>
        <w:jc w:val="center"/>
      </w:pPr>
      <w:r w:rsidRPr="00CA6FC0">
        <w:rPr>
          <w:noProof/>
        </w:rPr>
        <mc:AlternateContent>
          <mc:Choice Requires="wps">
            <w:drawing>
              <wp:anchor distT="0" distB="0" distL="114300" distR="114300" simplePos="0" relativeHeight="251954176" behindDoc="0" locked="0" layoutInCell="1" allowOverlap="1" wp14:anchorId="5E788D7D" wp14:editId="36A12E3E">
                <wp:simplePos x="0" y="0"/>
                <wp:positionH relativeFrom="column">
                  <wp:posOffset>1015365</wp:posOffset>
                </wp:positionH>
                <wp:positionV relativeFrom="paragraph">
                  <wp:posOffset>3560445</wp:posOffset>
                </wp:positionV>
                <wp:extent cx="0" cy="371475"/>
                <wp:effectExtent l="38100" t="0" r="57150" b="47625"/>
                <wp:wrapNone/>
                <wp:docPr id="205" name="Connecteur droit avec flèche 205"/>
                <wp:cNvGraphicFramePr/>
                <a:graphic xmlns:a="http://schemas.openxmlformats.org/drawingml/2006/main">
                  <a:graphicData uri="http://schemas.microsoft.com/office/word/2010/wordprocessingShape">
                    <wps:wsp>
                      <wps:cNvCnPr/>
                      <wps:spPr>
                        <a:xfrm>
                          <a:off x="0" y="0"/>
                          <a:ext cx="0" cy="371475"/>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BA3F79" id="Connecteur droit avec flèche 205" o:spid="_x0000_s1026" type="#_x0000_t32" style="position:absolute;margin-left:79.95pt;margin-top:280.35pt;width:0;height:29.2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" strokecolor="#c00000" strokeweight="1.5pt">
                <v:stroke endarrow="oval"/>
              </v:shape>
            </w:pict>
          </mc:Fallback>
        </mc:AlternateContent>
      </w:r>
      <w:r w:rsidR="00120AEE" w:rsidRPr="00CA6FC0">
        <w:rPr>
          <w:noProof/>
        </w:rPr>
        <mc:AlternateContent>
          <mc:Choice Requires="wps">
            <w:drawing>
              <wp:anchor distT="0" distB="0" distL="114300" distR="114300" simplePos="0" relativeHeight="251951104" behindDoc="0" locked="0" layoutInCell="1" allowOverlap="1" wp14:anchorId="407EBAFD" wp14:editId="6077C6A8">
                <wp:simplePos x="0" y="0"/>
                <wp:positionH relativeFrom="column">
                  <wp:posOffset>329565</wp:posOffset>
                </wp:positionH>
                <wp:positionV relativeFrom="paragraph">
                  <wp:posOffset>3293745</wp:posOffset>
                </wp:positionV>
                <wp:extent cx="2638425" cy="266700"/>
                <wp:effectExtent l="0" t="0" r="28575" b="19050"/>
                <wp:wrapNone/>
                <wp:docPr id="307" name="Rectangle : coins arrondis 307"/>
                <wp:cNvGraphicFramePr/>
                <a:graphic xmlns:a="http://schemas.openxmlformats.org/drawingml/2006/main">
                  <a:graphicData uri="http://schemas.microsoft.com/office/word/2010/wordprocessingShape">
                    <wps:wsp>
                      <wps:cNvSpPr/>
                      <wps:spPr>
                        <a:xfrm>
                          <a:off x="0" y="0"/>
                          <a:ext cx="2638425" cy="266700"/>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DC210" id="Rectangle : coins arrondis 307" o:spid="_x0000_s1026" style="position:absolute;margin-left:25.95pt;margin-top:259.35pt;width:207.75pt;height:21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" filled="f" strokecolor="#c00000" strokeweight="1.5pt"/>
            </w:pict>
          </mc:Fallback>
        </mc:AlternateContent>
      </w:r>
      <w:r w:rsidR="007047C6" w:rsidRPr="00CA6FC0">
        <w:rPr>
          <w:noProof/>
        </w:rPr>
        <mc:AlternateContent>
          <mc:Choice Requires="wps">
            <w:drawing>
              <wp:anchor distT="0" distB="0" distL="114300" distR="114300" simplePos="0" relativeHeight="251949056" behindDoc="0" locked="0" layoutInCell="1" allowOverlap="1" wp14:anchorId="648254D1" wp14:editId="02080BA9">
                <wp:simplePos x="0" y="0"/>
                <wp:positionH relativeFrom="column">
                  <wp:posOffset>4949189</wp:posOffset>
                </wp:positionH>
                <wp:positionV relativeFrom="paragraph">
                  <wp:posOffset>226695</wp:posOffset>
                </wp:positionV>
                <wp:extent cx="1095375" cy="323850"/>
                <wp:effectExtent l="0" t="0" r="28575" b="19050"/>
                <wp:wrapNone/>
                <wp:docPr id="305" name="Rectangle : coins arrondis 305"/>
                <wp:cNvGraphicFramePr/>
                <a:graphic xmlns:a="http://schemas.openxmlformats.org/drawingml/2006/main">
                  <a:graphicData uri="http://schemas.microsoft.com/office/word/2010/wordprocessingShape">
                    <wps:wsp>
                      <wps:cNvSpPr/>
                      <wps:spPr>
                        <a:xfrm>
                          <a:off x="0" y="0"/>
                          <a:ext cx="1095375" cy="323850"/>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D0025E" id="Rectangle : coins arrondis 305" o:spid="_x0000_s1026" style="position:absolute;margin-left:389.7pt;margin-top:17.85pt;width:86.25pt;height:25.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" filled="f" strokecolor="#c00000" strokeweight="1.5pt"/>
            </w:pict>
          </mc:Fallback>
        </mc:AlternateContent>
      </w:r>
      <w:r w:rsidR="007047C6" w:rsidRPr="00CA6FC0">
        <w:rPr>
          <w:noProof/>
        </w:rPr>
        <mc:AlternateContent>
          <mc:Choice Requires="wps">
            <w:drawing>
              <wp:anchor distT="0" distB="0" distL="114300" distR="114300" simplePos="0" relativeHeight="251947008" behindDoc="0" locked="0" layoutInCell="1" allowOverlap="1" wp14:anchorId="5DBB260F" wp14:editId="2D26B448">
                <wp:simplePos x="0" y="0"/>
                <wp:positionH relativeFrom="column">
                  <wp:posOffset>1844040</wp:posOffset>
                </wp:positionH>
                <wp:positionV relativeFrom="paragraph">
                  <wp:posOffset>226695</wp:posOffset>
                </wp:positionV>
                <wp:extent cx="3048000" cy="323850"/>
                <wp:effectExtent l="0" t="0" r="19050" b="19050"/>
                <wp:wrapNone/>
                <wp:docPr id="304" name="Rectangle : coins arrondis 304"/>
                <wp:cNvGraphicFramePr/>
                <a:graphic xmlns:a="http://schemas.openxmlformats.org/drawingml/2006/main">
                  <a:graphicData uri="http://schemas.microsoft.com/office/word/2010/wordprocessingShape">
                    <wps:wsp>
                      <wps:cNvSpPr/>
                      <wps:spPr>
                        <a:xfrm>
                          <a:off x="0" y="0"/>
                          <a:ext cx="3048000" cy="323850"/>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2031B6" id="Rectangle : coins arrondis 304" o:spid="_x0000_s1026" style="position:absolute;margin-left:145.2pt;margin-top:17.85pt;width:240pt;height:25.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" filled="f" strokecolor="#c00000" strokeweight="1.5pt"/>
            </w:pict>
          </mc:Fallback>
        </mc:AlternateContent>
      </w:r>
      <w:r w:rsidR="007047C6" w:rsidRPr="00CA6FC0">
        <w:rPr>
          <w:noProof/>
        </w:rPr>
        <mc:AlternateContent>
          <mc:Choice Requires="wps">
            <w:drawing>
              <wp:anchor distT="0" distB="0" distL="114300" distR="114300" simplePos="0" relativeHeight="251943936" behindDoc="0" locked="0" layoutInCell="1" allowOverlap="1" wp14:anchorId="163B49B9" wp14:editId="4E5DC23D">
                <wp:simplePos x="0" y="0"/>
                <wp:positionH relativeFrom="column">
                  <wp:posOffset>320040</wp:posOffset>
                </wp:positionH>
                <wp:positionV relativeFrom="paragraph">
                  <wp:posOffset>264795</wp:posOffset>
                </wp:positionV>
                <wp:extent cx="1457325" cy="276225"/>
                <wp:effectExtent l="0" t="0" r="28575" b="28575"/>
                <wp:wrapNone/>
                <wp:docPr id="63" name="Rectangle : coins arrondis 63"/>
                <wp:cNvGraphicFramePr/>
                <a:graphic xmlns:a="http://schemas.openxmlformats.org/drawingml/2006/main">
                  <a:graphicData uri="http://schemas.microsoft.com/office/word/2010/wordprocessingShape">
                    <wps:wsp>
                      <wps:cNvSpPr/>
                      <wps:spPr>
                        <a:xfrm>
                          <a:off x="0" y="0"/>
                          <a:ext cx="1457325" cy="276225"/>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882D8" id="Rectangle : coins arrondis 63" o:spid="_x0000_s1026" style="position:absolute;margin-left:25.2pt;margin-top:20.85pt;width:114.75pt;height:21.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" filled="f" strokecolor="#c00000" strokeweight="1.5pt"/>
            </w:pict>
          </mc:Fallback>
        </mc:AlternateContent>
      </w:r>
      <w:r w:rsidR="00F3450B" w:rsidRPr="00CA6FC0">
        <w:rPr>
          <w:noProof/>
        </w:rPr>
        <w:drawing>
          <wp:inline distT="0" distB="0" distL="0" distR="0" wp14:anchorId="331153A3" wp14:editId="7DF17D51">
            <wp:extent cx="5851462" cy="3600450"/>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2677" cy="3613504"/>
                    </a:xfrm>
                    <a:prstGeom prst="rect">
                      <a:avLst/>
                    </a:prstGeom>
                  </pic:spPr>
                </pic:pic>
              </a:graphicData>
            </a:graphic>
          </wp:inline>
        </w:drawing>
      </w:r>
    </w:p>
    <w:p w14:paraId="218C678C" w14:textId="7A0B35C9" w:rsidR="00541AB9" w:rsidRPr="00CA6FC0" w:rsidRDefault="00B03A2E" w:rsidP="00B03A2E">
      <w:pPr>
        <w:pStyle w:val="Lgende"/>
        <w:jc w:val="center"/>
      </w:pPr>
      <w:bookmarkStart w:id="11" w:name="_Ref50466510"/>
      <w:r w:rsidRPr="00CA6FC0">
        <w:t xml:space="preserve">Figure </w:t>
      </w:r>
      <w:r w:rsidRPr="00CA6FC0">
        <w:fldChar w:fldCharType="begin"/>
      </w:r>
      <w:r w:rsidRPr="00CA6FC0">
        <w:instrText xml:space="preserve"> SEQ Figure \* ARABIC </w:instrText>
      </w:r>
      <w:r w:rsidRPr="00CA6FC0">
        <w:fldChar w:fldCharType="separate"/>
      </w:r>
      <w:r w:rsidR="00BA35D4">
        <w:rPr>
          <w:noProof/>
        </w:rPr>
        <w:t>2</w:t>
      </w:r>
      <w:r w:rsidRPr="00CA6FC0">
        <w:fldChar w:fldCharType="end"/>
      </w:r>
      <w:bookmarkEnd w:id="11"/>
      <w:r w:rsidRPr="00CA6FC0">
        <w:t>. Main screen</w:t>
      </w:r>
    </w:p>
    <w:p w14:paraId="62B70702" w14:textId="671B4EB6" w:rsidR="00E20451" w:rsidRPr="00CA6FC0" w:rsidRDefault="00F908E6" w:rsidP="004B0F86">
      <w:r w:rsidRPr="00CA6FC0">
        <w:rPr>
          <w:noProof/>
        </w:rPr>
        <mc:AlternateContent>
          <mc:Choice Requires="wps">
            <w:drawing>
              <wp:anchor distT="0" distB="0" distL="114300" distR="114300" simplePos="0" relativeHeight="251962368" behindDoc="0" locked="0" layoutInCell="1" allowOverlap="1" wp14:anchorId="156E8E42" wp14:editId="3461977E">
                <wp:simplePos x="0" y="0"/>
                <wp:positionH relativeFrom="margin">
                  <wp:posOffset>186690</wp:posOffset>
                </wp:positionH>
                <wp:positionV relativeFrom="paragraph">
                  <wp:posOffset>66675</wp:posOffset>
                </wp:positionV>
                <wp:extent cx="1647825" cy="295275"/>
                <wp:effectExtent l="0" t="0" r="0" b="0"/>
                <wp:wrapNone/>
                <wp:docPr id="320" name="Zone de texte 320"/>
                <wp:cNvGraphicFramePr/>
                <a:graphic xmlns:a="http://schemas.openxmlformats.org/drawingml/2006/main">
                  <a:graphicData uri="http://schemas.microsoft.com/office/word/2010/wordprocessingShape">
                    <wps:wsp>
                      <wps:cNvSpPr txBox="1"/>
                      <wps:spPr>
                        <a:xfrm>
                          <a:off x="0" y="0"/>
                          <a:ext cx="1647825" cy="295275"/>
                        </a:xfrm>
                        <a:prstGeom prst="rect">
                          <a:avLst/>
                        </a:prstGeom>
                        <a:noFill/>
                        <a:ln w="6350">
                          <a:noFill/>
                        </a:ln>
                      </wps:spPr>
                      <wps:txbx>
                        <w:txbxContent>
                          <w:p w14:paraId="5ED67DB9" w14:textId="6C47DDD7" w:rsidR="007620C7" w:rsidRPr="009D0B24" w:rsidRDefault="007620C7" w:rsidP="00F908E6">
                            <w:pPr>
                              <w:jc w:val="center"/>
                              <w:rPr>
                                <w:b/>
                                <w:bCs/>
                                <w:lang w:val="fr-FR"/>
                              </w:rPr>
                            </w:pPr>
                            <w:r>
                              <w:rPr>
                                <w:b/>
                                <w:bCs/>
                                <w:lang w:val="fr-FR"/>
                              </w:rPr>
                              <w:t>(4) Security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E8E42" id="Zone de texte 320" o:spid="_x0000_s1031" type="#_x0000_t202" style="position:absolute;left:0;text-align:left;margin-left:14.7pt;margin-top:5.25pt;width:129.75pt;height:23.2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" filled="f" stroked="f" strokeweight=".5pt">
                <v:textbox>
                  <w:txbxContent>
                    <w:p w14:paraId="5ED67DB9" w14:textId="6C47DDD7" w:rsidR="007620C7" w:rsidRPr="009D0B24" w:rsidRDefault="007620C7" w:rsidP="00F908E6">
                      <w:pPr>
                        <w:jc w:val="center"/>
                        <w:rPr>
                          <w:b/>
                          <w:bCs/>
                          <w:lang w:val="fr-FR"/>
                        </w:rPr>
                      </w:pPr>
                      <w:r>
                        <w:rPr>
                          <w:b/>
                          <w:bCs/>
                          <w:lang w:val="fr-FR"/>
                        </w:rPr>
                        <w:t>(4) Security Panel</w:t>
                      </w:r>
                    </w:p>
                  </w:txbxContent>
                </v:textbox>
                <w10:wrap anchorx="margin"/>
              </v:shape>
            </w:pict>
          </mc:Fallback>
        </mc:AlternateContent>
      </w:r>
    </w:p>
    <w:p w14:paraId="0CAE4A71" w14:textId="09CF0C66" w:rsidR="00D02547" w:rsidRPr="00CA6FC0" w:rsidRDefault="00D02547" w:rsidP="004B0F86"/>
    <w:p w14:paraId="5D04FEF0" w14:textId="23B517B4" w:rsidR="00D02547" w:rsidRPr="00CA6FC0" w:rsidRDefault="00D02547" w:rsidP="004B0F86"/>
    <w:p w14:paraId="42B68563" w14:textId="3E8AC4F4" w:rsidR="00D02547" w:rsidRPr="00CA6FC0" w:rsidRDefault="00D02547" w:rsidP="00D02547">
      <w:r w:rsidRPr="00CA6FC0">
        <w:rPr>
          <w:b/>
          <w:bCs/>
        </w:rPr>
        <w:t xml:space="preserve">(1) </w:t>
      </w:r>
      <w:r w:rsidR="003D0D8E" w:rsidRPr="00CA6FC0">
        <w:rPr>
          <w:b/>
          <w:bCs/>
        </w:rPr>
        <w:t>Mode Selection Menu</w:t>
      </w:r>
      <w:r w:rsidRPr="00CA6FC0">
        <w:rPr>
          <w:b/>
          <w:bCs/>
        </w:rPr>
        <w:t>:</w:t>
      </w:r>
      <w:r w:rsidRPr="00CA6FC0">
        <w:t xml:space="preserve"> </w:t>
      </w:r>
      <w:r w:rsidR="00152219" w:rsidRPr="00CA6FC0">
        <w:t>gives access</w:t>
      </w:r>
      <w:r w:rsidRPr="00CA6FC0">
        <w:t xml:space="preserve"> </w:t>
      </w:r>
      <w:r w:rsidR="00152219" w:rsidRPr="00CA6FC0">
        <w:t xml:space="preserve">to </w:t>
      </w:r>
      <w:r w:rsidR="00B67F80" w:rsidRPr="00CA6FC0">
        <w:t xml:space="preserve">the 3 modes (Creation, Execution and </w:t>
      </w:r>
      <w:r w:rsidR="001B7CA3">
        <w:t>Re-</w:t>
      </w:r>
      <w:r w:rsidR="00B67F80" w:rsidRPr="00CA6FC0">
        <w:t>Analyse)</w:t>
      </w:r>
      <w:r w:rsidR="0028498F" w:rsidRPr="00CA6FC0">
        <w:t>.</w:t>
      </w:r>
    </w:p>
    <w:p w14:paraId="755B180C" w14:textId="6F27F8B6" w:rsidR="00D02547" w:rsidRPr="00CA6FC0" w:rsidRDefault="00D02547" w:rsidP="004B0F86"/>
    <w:p w14:paraId="3ED29893" w14:textId="79B5FCC7" w:rsidR="00D02547" w:rsidRPr="00CA6FC0" w:rsidRDefault="00D02547" w:rsidP="00D02547">
      <w:r w:rsidRPr="00CA6FC0">
        <w:rPr>
          <w:b/>
          <w:bCs/>
        </w:rPr>
        <w:t>(</w:t>
      </w:r>
      <w:r w:rsidR="00E60568" w:rsidRPr="00CA6FC0">
        <w:rPr>
          <w:b/>
          <w:bCs/>
        </w:rPr>
        <w:t>2) Configuration Files</w:t>
      </w:r>
      <w:r w:rsidR="001F154C" w:rsidRPr="00CA6FC0">
        <w:rPr>
          <w:b/>
          <w:bCs/>
        </w:rPr>
        <w:t xml:space="preserve"> Panel</w:t>
      </w:r>
      <w:r w:rsidRPr="00CA6FC0">
        <w:rPr>
          <w:b/>
          <w:bCs/>
        </w:rPr>
        <w:t>:</w:t>
      </w:r>
      <w:r w:rsidRPr="00CA6FC0">
        <w:t xml:space="preserve"> </w:t>
      </w:r>
      <w:r w:rsidR="000063B7" w:rsidRPr="00CA6FC0">
        <w:t xml:space="preserve">allows to load </w:t>
      </w:r>
      <w:r w:rsidR="0001548D" w:rsidRPr="00CA6FC0">
        <w:t>the configurations files and working folder</w:t>
      </w:r>
      <w:r w:rsidR="00442D8D" w:rsidRPr="00CA6FC0">
        <w:t>.</w:t>
      </w:r>
    </w:p>
    <w:p w14:paraId="6B7D3E79" w14:textId="3034198B" w:rsidR="00D02547" w:rsidRPr="00CA6FC0" w:rsidRDefault="00D02547" w:rsidP="004B0F86"/>
    <w:p w14:paraId="69BACC1D" w14:textId="087ED171" w:rsidR="00D02547" w:rsidRPr="00CA6FC0" w:rsidRDefault="00E60568" w:rsidP="00D02547">
      <w:r w:rsidRPr="00CA6FC0">
        <w:rPr>
          <w:b/>
          <w:bCs/>
        </w:rPr>
        <w:t xml:space="preserve">(3) </w:t>
      </w:r>
      <w:r w:rsidR="00E8061F" w:rsidRPr="00CA6FC0">
        <w:rPr>
          <w:b/>
          <w:bCs/>
        </w:rPr>
        <w:t>WU IDs Display</w:t>
      </w:r>
      <w:r w:rsidR="00D02547" w:rsidRPr="00CA6FC0">
        <w:rPr>
          <w:b/>
          <w:bCs/>
        </w:rPr>
        <w:t>:</w:t>
      </w:r>
      <w:r w:rsidR="00D02547" w:rsidRPr="00CA6FC0">
        <w:t xml:space="preserve"> </w:t>
      </w:r>
      <w:r w:rsidR="005B630B" w:rsidRPr="00CA6FC0">
        <w:t xml:space="preserve">shows </w:t>
      </w:r>
      <w:r w:rsidR="00DE62DD" w:rsidRPr="00CA6FC0">
        <w:t xml:space="preserve">the WU ID numbers of </w:t>
      </w:r>
      <w:r w:rsidR="000063B7" w:rsidRPr="00CA6FC0">
        <w:t xml:space="preserve">the </w:t>
      </w:r>
      <w:r w:rsidR="00DE62DD" w:rsidRPr="00CA6FC0">
        <w:t>WFC defined in the Database.</w:t>
      </w:r>
    </w:p>
    <w:p w14:paraId="59C4B0AD" w14:textId="2D57A293" w:rsidR="00D02547" w:rsidRPr="00CA6FC0" w:rsidRDefault="00D02547" w:rsidP="004B0F86"/>
    <w:p w14:paraId="65A02772" w14:textId="0F89B0D7" w:rsidR="00E8061F" w:rsidRPr="00CA6FC0" w:rsidRDefault="00E8061F" w:rsidP="00E8061F">
      <w:r w:rsidRPr="00CA6FC0">
        <w:rPr>
          <w:b/>
          <w:bCs/>
        </w:rPr>
        <w:t>(4) Security Panel:</w:t>
      </w:r>
      <w:r w:rsidRPr="00CA6FC0">
        <w:t xml:space="preserve"> </w:t>
      </w:r>
      <w:r w:rsidR="006E761E" w:rsidRPr="00CA6FC0">
        <w:t xml:space="preserve">indicates </w:t>
      </w:r>
      <w:r w:rsidR="0093238B" w:rsidRPr="00CA6FC0">
        <w:t xml:space="preserve">security status and gives access </w:t>
      </w:r>
      <w:r w:rsidR="00D258A7" w:rsidRPr="00CA6FC0">
        <w:t xml:space="preserve">to </w:t>
      </w:r>
      <w:r w:rsidR="005E6ED7" w:rsidRPr="00CA6FC0">
        <w:t xml:space="preserve">some security tool </w:t>
      </w:r>
      <w:r w:rsidR="003124CE" w:rsidRPr="00CA6FC0">
        <w:t xml:space="preserve">presented </w:t>
      </w:r>
      <w:r w:rsidR="00DD2B92">
        <w:t xml:space="preserve">in the </w:t>
      </w:r>
      <w:r w:rsidR="00DD2B92">
        <w:fldChar w:fldCharType="begin"/>
      </w:r>
      <w:r w:rsidR="00DD2B92">
        <w:instrText xml:space="preserve"> REF _Ref50641491 \h </w:instrText>
      </w:r>
      <w:r w:rsidR="00DD2B92">
        <w:fldChar w:fldCharType="separate"/>
      </w:r>
      <w:r w:rsidR="00BA35D4" w:rsidRPr="00CA6FC0">
        <w:t>Security and monitoring</w:t>
      </w:r>
      <w:r w:rsidR="00DD2B92">
        <w:fldChar w:fldCharType="end"/>
      </w:r>
      <w:r w:rsidR="00DD2B92">
        <w:t xml:space="preserve"> chapter.</w:t>
      </w:r>
    </w:p>
    <w:p w14:paraId="1604B7DF" w14:textId="63712995" w:rsidR="003E47E8" w:rsidRPr="00CA6FC0" w:rsidRDefault="003E47E8" w:rsidP="004B0F86"/>
    <w:p w14:paraId="0112C179" w14:textId="77777777" w:rsidR="00E26135" w:rsidRPr="00CA6FC0" w:rsidRDefault="00E26135">
      <w:pPr>
        <w:spacing w:after="200"/>
        <w:jc w:val="left"/>
      </w:pPr>
      <w:r w:rsidRPr="00CA6FC0">
        <w:br w:type="page"/>
      </w:r>
    </w:p>
    <w:p w14:paraId="0627DC81" w14:textId="5EB2BF96" w:rsidR="004E7396" w:rsidRPr="00CA6FC0" w:rsidRDefault="00026A9E" w:rsidP="004E7396">
      <w:r w:rsidRPr="00CA6FC0">
        <w:lastRenderedPageBreak/>
        <w:t xml:space="preserve">• </w:t>
      </w:r>
      <w:r w:rsidR="004E7396" w:rsidRPr="00CA6FC0">
        <w:t xml:space="preserve">Before creating or executing </w:t>
      </w:r>
      <w:r w:rsidR="001F154C" w:rsidRPr="00CA6FC0">
        <w:t>Test Case scripts</w:t>
      </w:r>
      <w:r w:rsidR="004E7396" w:rsidRPr="00CA6FC0">
        <w:t xml:space="preserve">, </w:t>
      </w:r>
      <w:r w:rsidR="00F00AD2" w:rsidRPr="00CA6FC0">
        <w:t>ACASYA</w:t>
      </w:r>
      <w:r w:rsidR="004E7396" w:rsidRPr="00CA6FC0">
        <w:t xml:space="preserve"> must be configured imperatively. </w:t>
      </w:r>
      <w:r w:rsidR="001F154C" w:rsidRPr="00CA6FC0">
        <w:t>T</w:t>
      </w:r>
      <w:r w:rsidR="004E7396" w:rsidRPr="00CA6FC0">
        <w:t xml:space="preserve">he user must load the </w:t>
      </w:r>
      <w:r w:rsidR="001F154C" w:rsidRPr="00CA6FC0">
        <w:t xml:space="preserve">configuration files and the working folder in the </w:t>
      </w:r>
      <w:hyperlink w:anchor="ConfigurationFilesPanel" w:history="1">
        <w:r w:rsidR="00215882" w:rsidRPr="00CA6FC0">
          <w:rPr>
            <w:rStyle w:val="Lienhypertexte"/>
          </w:rPr>
          <w:t>Configuration Files Panel</w:t>
        </w:r>
      </w:hyperlink>
      <w:r w:rsidR="00215882" w:rsidRPr="00CA6FC0">
        <w:t xml:space="preserve"> presented above</w:t>
      </w:r>
      <w:r w:rsidR="00D338AF" w:rsidRPr="00CA6FC0">
        <w:t xml:space="preserve">. There </w:t>
      </w:r>
      <w:r w:rsidR="006F4502" w:rsidRPr="00CA6FC0">
        <w:t>are three different elements to load</w:t>
      </w:r>
      <w:r w:rsidRPr="00CA6FC0">
        <w:rPr>
          <w:rStyle w:val="Appelnotedebasdep"/>
        </w:rPr>
        <w:footnoteReference w:id="1"/>
      </w:r>
      <w:r w:rsidR="006F4502" w:rsidRPr="00CA6FC0">
        <w:t>:</w:t>
      </w:r>
    </w:p>
    <w:p w14:paraId="0DA5CE41" w14:textId="77777777" w:rsidR="00836E05" w:rsidRPr="00CA6FC0" w:rsidRDefault="00836E05" w:rsidP="004E7396"/>
    <w:p w14:paraId="4242F324" w14:textId="62A28DC9" w:rsidR="004E7396" w:rsidRPr="00CA6FC0" w:rsidRDefault="004E7396" w:rsidP="00026A9E">
      <w:pPr>
        <w:pStyle w:val="Paragraphedeliste"/>
        <w:numPr>
          <w:ilvl w:val="0"/>
          <w:numId w:val="26"/>
        </w:numPr>
        <w:spacing w:after="200"/>
      </w:pPr>
      <w:proofErr w:type="spellStart"/>
      <w:r w:rsidRPr="00CA6FC0">
        <w:t>ANum</w:t>
      </w:r>
      <w:proofErr w:type="spellEnd"/>
      <w:r w:rsidRPr="00CA6FC0">
        <w:t xml:space="preserve"> configuration file (.</w:t>
      </w:r>
      <w:proofErr w:type="spellStart"/>
      <w:r w:rsidRPr="00CA6FC0">
        <w:t>cfg</w:t>
      </w:r>
      <w:proofErr w:type="spellEnd"/>
      <w:r w:rsidRPr="00CA6FC0">
        <w:t xml:space="preserve"> file) </w:t>
      </w:r>
    </w:p>
    <w:p w14:paraId="1D768159" w14:textId="12C38EC4" w:rsidR="004E7396" w:rsidRPr="00CA6FC0" w:rsidRDefault="004E7396" w:rsidP="00026A9E">
      <w:pPr>
        <w:pStyle w:val="Paragraphedeliste"/>
        <w:numPr>
          <w:ilvl w:val="0"/>
          <w:numId w:val="26"/>
        </w:numPr>
        <w:spacing w:after="200"/>
      </w:pPr>
      <w:r w:rsidRPr="00CA6FC0">
        <w:t xml:space="preserve">Database configuration file (.xlsx file) - Project specifics parameters file </w:t>
      </w:r>
    </w:p>
    <w:p w14:paraId="664D01EE" w14:textId="6062D326" w:rsidR="004E7396" w:rsidRPr="00CA6FC0" w:rsidRDefault="004E7396" w:rsidP="00026A9E">
      <w:pPr>
        <w:pStyle w:val="Paragraphedeliste"/>
        <w:numPr>
          <w:ilvl w:val="0"/>
          <w:numId w:val="26"/>
        </w:numPr>
        <w:spacing w:after="200"/>
      </w:pPr>
      <w:r w:rsidRPr="00CA6FC0">
        <w:t xml:space="preserve">Storage folder for logs - a directory which will be stocked the results of the tests. </w:t>
      </w:r>
    </w:p>
    <w:p w14:paraId="3467D304" w14:textId="77777777" w:rsidR="005D2F1E" w:rsidRPr="00CA6FC0" w:rsidRDefault="005D2F1E" w:rsidP="00026A9E">
      <w:pPr>
        <w:pStyle w:val="Paragraphedeliste"/>
        <w:spacing w:after="200"/>
        <w:ind w:left="765"/>
      </w:pPr>
    </w:p>
    <w:p w14:paraId="243F249D" w14:textId="77777777" w:rsidR="005D2F1E" w:rsidRPr="00CA6FC0" w:rsidRDefault="005D2F1E" w:rsidP="004E7396"/>
    <w:p w14:paraId="5CF89A3A" w14:textId="260EB262" w:rsidR="000C01DF" w:rsidRPr="00CA6FC0" w:rsidRDefault="00026A9E" w:rsidP="004E7396">
      <w:r w:rsidRPr="00CA6FC0">
        <w:t xml:space="preserve">• </w:t>
      </w:r>
      <w:r w:rsidR="005D2F1E" w:rsidRPr="00CA6FC0">
        <w:t>Once</w:t>
      </w:r>
      <w:r w:rsidR="004E7396" w:rsidRPr="00CA6FC0">
        <w:t xml:space="preserve"> this step is completed</w:t>
      </w:r>
      <w:r w:rsidR="005D2F1E" w:rsidRPr="00CA6FC0">
        <w:t>,</w:t>
      </w:r>
      <w:r w:rsidR="004E7396" w:rsidRPr="00CA6FC0">
        <w:t xml:space="preserve"> the </w:t>
      </w:r>
      <w:r w:rsidR="000C01DF" w:rsidRPr="00CA6FC0">
        <w:rPr>
          <w:b/>
          <w:bCs/>
          <w:i/>
          <w:iCs/>
        </w:rPr>
        <w:t>Creation</w:t>
      </w:r>
      <w:r w:rsidR="000C01DF" w:rsidRPr="00CA6FC0">
        <w:t xml:space="preserve">, </w:t>
      </w:r>
      <w:r w:rsidR="000C01DF" w:rsidRPr="00CA6FC0">
        <w:rPr>
          <w:b/>
          <w:bCs/>
          <w:i/>
          <w:iCs/>
        </w:rPr>
        <w:t>Execution</w:t>
      </w:r>
      <w:r w:rsidR="000C01DF" w:rsidRPr="00CA6FC0">
        <w:t xml:space="preserve"> and </w:t>
      </w:r>
      <w:r w:rsidR="001B7CA3" w:rsidRPr="001B7CA3">
        <w:rPr>
          <w:b/>
          <w:bCs/>
        </w:rPr>
        <w:t>Re-</w:t>
      </w:r>
      <w:r w:rsidR="000C01DF" w:rsidRPr="00CA6FC0">
        <w:rPr>
          <w:b/>
          <w:bCs/>
          <w:i/>
          <w:iCs/>
        </w:rPr>
        <w:t>Analyse</w:t>
      </w:r>
      <w:r w:rsidR="000C01DF" w:rsidRPr="00CA6FC0">
        <w:t xml:space="preserve"> </w:t>
      </w:r>
      <w:r w:rsidR="004E7396" w:rsidRPr="00CA6FC0">
        <w:t>buttons</w:t>
      </w:r>
      <w:r w:rsidR="000C01DF" w:rsidRPr="00CA6FC0">
        <w:t xml:space="preserve"> of the </w:t>
      </w:r>
      <w:bookmarkStart w:id="12" w:name="ModeSelectionMenu"/>
      <w:r w:rsidR="000C01DF" w:rsidRPr="00CA6FC0">
        <w:fldChar w:fldCharType="begin"/>
      </w:r>
      <w:r w:rsidR="000C01DF" w:rsidRPr="00CA6FC0">
        <w:instrText xml:space="preserve"> HYPERLINK  \l "ModeSelectionMenu" </w:instrText>
      </w:r>
      <w:r w:rsidR="000C01DF" w:rsidRPr="00CA6FC0">
        <w:fldChar w:fldCharType="separate"/>
      </w:r>
      <w:r w:rsidR="000C01DF" w:rsidRPr="00CA6FC0">
        <w:rPr>
          <w:rStyle w:val="Lienhypertexte"/>
        </w:rPr>
        <w:t>Mode Selection Menu</w:t>
      </w:r>
      <w:bookmarkEnd w:id="12"/>
      <w:r w:rsidR="000C01DF" w:rsidRPr="00CA6FC0">
        <w:fldChar w:fldCharType="end"/>
      </w:r>
      <w:r w:rsidR="000C01DF" w:rsidRPr="00CA6FC0">
        <w:t xml:space="preserve"> are</w:t>
      </w:r>
      <w:r w:rsidR="004E7396" w:rsidRPr="00CA6FC0">
        <w:t xml:space="preserve"> enabled</w:t>
      </w:r>
      <w:r w:rsidR="000C01DF" w:rsidRPr="00CA6FC0">
        <w:t xml:space="preserve"> and the WU IDs from the Database are loaded into the </w:t>
      </w:r>
      <w:hyperlink w:anchor="WUIDdisplay" w:history="1">
        <w:r w:rsidR="00F67840" w:rsidRPr="00CA6FC0">
          <w:rPr>
            <w:rStyle w:val="Lienhypertexte"/>
          </w:rPr>
          <w:t>WU IDs Display</w:t>
        </w:r>
      </w:hyperlink>
      <w:r w:rsidR="00F67840" w:rsidRPr="00CA6FC0">
        <w:t xml:space="preserve">, as presented in the </w:t>
      </w:r>
      <w:r w:rsidR="00F67840" w:rsidRPr="00CA6FC0">
        <w:fldChar w:fldCharType="begin"/>
      </w:r>
      <w:r w:rsidR="00F67840" w:rsidRPr="00CA6FC0">
        <w:instrText xml:space="preserve"> REF _Ref50452806 \h </w:instrText>
      </w:r>
      <w:r w:rsidR="00F67840" w:rsidRPr="00CA6FC0">
        <w:fldChar w:fldCharType="separate"/>
      </w:r>
      <w:r w:rsidR="00BA35D4" w:rsidRPr="00CA6FC0">
        <w:t xml:space="preserve">Figure </w:t>
      </w:r>
      <w:r w:rsidR="00BA35D4">
        <w:rPr>
          <w:noProof/>
        </w:rPr>
        <w:t>3</w:t>
      </w:r>
      <w:r w:rsidR="00BA35D4" w:rsidRPr="00CA6FC0">
        <w:t>. Main window after configuration</w:t>
      </w:r>
      <w:r w:rsidR="00F67840" w:rsidRPr="00CA6FC0">
        <w:fldChar w:fldCharType="end"/>
      </w:r>
      <w:r w:rsidR="00F67840" w:rsidRPr="00CA6FC0">
        <w:t>.</w:t>
      </w:r>
    </w:p>
    <w:p w14:paraId="129E511D" w14:textId="77777777" w:rsidR="000C01DF" w:rsidRPr="00CA6FC0" w:rsidRDefault="000C01DF" w:rsidP="004E7396"/>
    <w:p w14:paraId="1D9F54D3" w14:textId="02284B23" w:rsidR="004E7396" w:rsidRPr="00CA6FC0" w:rsidRDefault="004E7396" w:rsidP="004E7396"/>
    <w:p w14:paraId="7EABC999" w14:textId="77777777" w:rsidR="004E7396" w:rsidRPr="00CA6FC0" w:rsidRDefault="004E7396" w:rsidP="004E7396"/>
    <w:p w14:paraId="67AEFDB1" w14:textId="77777777" w:rsidR="00F67840" w:rsidRPr="00CA6FC0" w:rsidRDefault="00AA4F81" w:rsidP="00F67840">
      <w:pPr>
        <w:keepNext/>
        <w:jc w:val="center"/>
      </w:pPr>
      <w:r w:rsidRPr="00CA6FC0">
        <w:rPr>
          <w:noProof/>
        </w:rPr>
        <w:drawing>
          <wp:inline distT="0" distB="0" distL="0" distR="0" wp14:anchorId="320FCB51" wp14:editId="1EFD9B69">
            <wp:extent cx="4495800" cy="2766301"/>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4658" cy="2771751"/>
                    </a:xfrm>
                    <a:prstGeom prst="rect">
                      <a:avLst/>
                    </a:prstGeom>
                  </pic:spPr>
                </pic:pic>
              </a:graphicData>
            </a:graphic>
          </wp:inline>
        </w:drawing>
      </w:r>
    </w:p>
    <w:p w14:paraId="04E86C16" w14:textId="6E54587F" w:rsidR="0056530B" w:rsidRPr="00CA6FC0" w:rsidRDefault="00F67840" w:rsidP="00F67840">
      <w:pPr>
        <w:pStyle w:val="Lgende"/>
        <w:jc w:val="center"/>
      </w:pPr>
      <w:bookmarkStart w:id="13" w:name="_Ref50452806"/>
      <w:r w:rsidRPr="00CA6FC0">
        <w:t xml:space="preserve">Figure </w:t>
      </w:r>
      <w:r w:rsidRPr="00CA6FC0">
        <w:fldChar w:fldCharType="begin"/>
      </w:r>
      <w:r w:rsidRPr="00CA6FC0">
        <w:instrText xml:space="preserve"> SEQ Figure \* ARABIC </w:instrText>
      </w:r>
      <w:r w:rsidRPr="00CA6FC0">
        <w:fldChar w:fldCharType="separate"/>
      </w:r>
      <w:r w:rsidR="00BA35D4">
        <w:rPr>
          <w:noProof/>
        </w:rPr>
        <w:t>3</w:t>
      </w:r>
      <w:r w:rsidRPr="00CA6FC0">
        <w:fldChar w:fldCharType="end"/>
      </w:r>
      <w:r w:rsidR="0090592D" w:rsidRPr="00CA6FC0">
        <w:t xml:space="preserve">. </w:t>
      </w:r>
      <w:r w:rsidRPr="00CA6FC0">
        <w:t>Main window after configuration</w:t>
      </w:r>
      <w:bookmarkEnd w:id="13"/>
    </w:p>
    <w:p w14:paraId="6BB9E89A" w14:textId="561D4585" w:rsidR="00CE03EA" w:rsidRPr="00CA6FC0" w:rsidRDefault="00CE03EA" w:rsidP="0056530B">
      <w:pPr>
        <w:jc w:val="center"/>
      </w:pPr>
    </w:p>
    <w:p w14:paraId="3C00D69C" w14:textId="0735E99B" w:rsidR="00CE03EA" w:rsidRPr="00CA6FC0" w:rsidRDefault="00CE03EA">
      <w:pPr>
        <w:spacing w:after="200"/>
      </w:pPr>
      <w:r w:rsidRPr="00CA6FC0">
        <w:br w:type="page"/>
      </w:r>
    </w:p>
    <w:p w14:paraId="393A6FEF" w14:textId="77777777" w:rsidR="00AC132F" w:rsidRPr="00CA6FC0" w:rsidRDefault="00AC132F" w:rsidP="00AC132F">
      <w:pPr>
        <w:spacing w:after="200"/>
        <w:rPr>
          <w:b/>
        </w:rPr>
      </w:pPr>
    </w:p>
    <w:p w14:paraId="11E4FF17" w14:textId="77777777" w:rsidR="00AC132F" w:rsidRPr="00CA6FC0" w:rsidRDefault="00AC132F" w:rsidP="00AC132F">
      <w:pPr>
        <w:spacing w:after="200"/>
      </w:pPr>
    </w:p>
    <w:p w14:paraId="191AD1FA" w14:textId="77777777" w:rsidR="00AC132F" w:rsidRPr="00CA6FC0" w:rsidRDefault="00AC132F" w:rsidP="00AC132F">
      <w:pPr>
        <w:spacing w:after="200"/>
      </w:pPr>
    </w:p>
    <w:p w14:paraId="34F61546" w14:textId="77777777" w:rsidR="00AC132F" w:rsidRPr="00CA6FC0" w:rsidRDefault="00AC132F" w:rsidP="00AC132F">
      <w:pPr>
        <w:spacing w:after="200"/>
      </w:pPr>
    </w:p>
    <w:p w14:paraId="5F9AF3C5" w14:textId="77777777" w:rsidR="00AC132F" w:rsidRPr="00CA6FC0" w:rsidRDefault="00AC132F" w:rsidP="00AC132F">
      <w:pPr>
        <w:spacing w:after="200"/>
      </w:pPr>
    </w:p>
    <w:p w14:paraId="5686C87F" w14:textId="77777777" w:rsidR="00AC132F" w:rsidRPr="00CA6FC0" w:rsidRDefault="00AC132F" w:rsidP="00AC132F">
      <w:pPr>
        <w:spacing w:after="200"/>
      </w:pPr>
    </w:p>
    <w:p w14:paraId="0BC69A9D" w14:textId="77777777" w:rsidR="00AC132F" w:rsidRPr="00CA6FC0" w:rsidRDefault="00AC132F" w:rsidP="00AC132F">
      <w:pPr>
        <w:spacing w:after="200"/>
      </w:pPr>
    </w:p>
    <w:p w14:paraId="5D2630C8" w14:textId="77777777" w:rsidR="00AC132F" w:rsidRPr="00CA6FC0" w:rsidRDefault="00AC132F" w:rsidP="00AC132F">
      <w:pPr>
        <w:spacing w:after="200"/>
      </w:pPr>
    </w:p>
    <w:p w14:paraId="1D2A47E4" w14:textId="77777777" w:rsidR="00AC132F" w:rsidRPr="00CA6FC0" w:rsidRDefault="00AC132F" w:rsidP="00AC132F">
      <w:pPr>
        <w:spacing w:after="200"/>
      </w:pPr>
    </w:p>
    <w:p w14:paraId="7A14CA7E" w14:textId="6B27C711" w:rsidR="00AC132F" w:rsidRPr="00CA6FC0" w:rsidRDefault="00AC132F" w:rsidP="00AC132F">
      <w:pPr>
        <w:jc w:val="right"/>
        <w:rPr>
          <w:sz w:val="52"/>
          <w:szCs w:val="48"/>
        </w:rPr>
      </w:pPr>
      <w:r w:rsidRPr="00CA6FC0">
        <w:rPr>
          <w:sz w:val="52"/>
          <w:szCs w:val="48"/>
        </w:rPr>
        <w:t>Chapter 2</w:t>
      </w:r>
    </w:p>
    <w:p w14:paraId="0AA94DB8" w14:textId="26F159D3" w:rsidR="00AC132F" w:rsidRPr="00CA6FC0" w:rsidRDefault="00AC132F" w:rsidP="00AC132F">
      <w:pPr>
        <w:pStyle w:val="Titre"/>
      </w:pPr>
      <w:r w:rsidRPr="00CA6FC0">
        <w:t>Creation Mode</w:t>
      </w:r>
    </w:p>
    <w:p w14:paraId="1C174EC2" w14:textId="77777777" w:rsidR="00AC132F" w:rsidRPr="00CA6FC0" w:rsidRDefault="00AC132F" w:rsidP="00AC132F">
      <w:pPr>
        <w:jc w:val="right"/>
        <w:rPr>
          <w:sz w:val="32"/>
          <w:szCs w:val="28"/>
        </w:rPr>
      </w:pPr>
      <w:r w:rsidRPr="00CA6FC0">
        <w:rPr>
          <w:noProof/>
          <w:sz w:val="32"/>
          <w:szCs w:val="28"/>
        </w:rPr>
        <mc:AlternateContent>
          <mc:Choice Requires="wps">
            <w:drawing>
              <wp:anchor distT="0" distB="0" distL="114300" distR="114300" simplePos="0" relativeHeight="251964416" behindDoc="0" locked="0" layoutInCell="1" allowOverlap="1" wp14:anchorId="22AC03BC" wp14:editId="023FCE6F">
                <wp:simplePos x="0" y="0"/>
                <wp:positionH relativeFrom="column">
                  <wp:posOffset>4149090</wp:posOffset>
                </wp:positionH>
                <wp:positionV relativeFrom="paragraph">
                  <wp:posOffset>207119</wp:posOffset>
                </wp:positionV>
                <wp:extent cx="2190750" cy="0"/>
                <wp:effectExtent l="19050" t="19050" r="0" b="19050"/>
                <wp:wrapNone/>
                <wp:docPr id="322" name="Connecteur droit 322"/>
                <wp:cNvGraphicFramePr/>
                <a:graphic xmlns:a="http://schemas.openxmlformats.org/drawingml/2006/main">
                  <a:graphicData uri="http://schemas.microsoft.com/office/word/2010/wordprocessingShape">
                    <wps:wsp>
                      <wps:cNvCnPr/>
                      <wps:spPr>
                        <a:xfrm flipH="1">
                          <a:off x="0" y="0"/>
                          <a:ext cx="2190750" cy="0"/>
                        </a:xfrm>
                        <a:prstGeom prst="line">
                          <a:avLst/>
                        </a:prstGeom>
                        <a:ln w="38100">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342BEA5" id="Connecteur droit 322" o:spid="_x0000_s1026" style="position:absolute;flip:x;z-index:25196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7pt,16.3pt" to="499.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" strokecolor="#393737 [814]" strokeweight="3pt"/>
            </w:pict>
          </mc:Fallback>
        </mc:AlternateContent>
      </w:r>
    </w:p>
    <w:p w14:paraId="453523D2" w14:textId="77777777" w:rsidR="00AC132F" w:rsidRPr="00CA6FC0" w:rsidRDefault="00AC132F" w:rsidP="00AC132F">
      <w:pPr>
        <w:spacing w:after="200"/>
        <w:rPr>
          <w:b/>
          <w:sz w:val="22"/>
        </w:rPr>
      </w:pPr>
      <w:r w:rsidRPr="00CA6FC0">
        <w:br w:type="page"/>
      </w:r>
    </w:p>
    <w:p w14:paraId="46172B10" w14:textId="643BB0D2" w:rsidR="007B65FD" w:rsidRPr="00CA6FC0" w:rsidRDefault="00690C71" w:rsidP="004662AC">
      <w:pPr>
        <w:pStyle w:val="Titre1"/>
      </w:pPr>
      <w:bookmarkStart w:id="14" w:name="_Toc50729772"/>
      <w:r w:rsidRPr="00CA6FC0">
        <w:lastRenderedPageBreak/>
        <w:t>CREATION MODE</w:t>
      </w:r>
      <w:bookmarkEnd w:id="14"/>
      <w:r w:rsidRPr="00CA6FC0">
        <w:t xml:space="preserve"> </w:t>
      </w:r>
    </w:p>
    <w:p w14:paraId="5067D0A8" w14:textId="58CAE37A" w:rsidR="00FC296C" w:rsidRPr="00CA6FC0" w:rsidRDefault="00FC296C" w:rsidP="009D6D2D">
      <w:pPr>
        <w:pStyle w:val="Contenu"/>
      </w:pPr>
    </w:p>
    <w:p w14:paraId="3872074C" w14:textId="1B05B9EB" w:rsidR="00892451" w:rsidRPr="00CA6FC0" w:rsidRDefault="00733AA6" w:rsidP="009A32A3">
      <w:r w:rsidRPr="00CA6FC0">
        <w:t xml:space="preserve">In this mode </w:t>
      </w:r>
      <w:r w:rsidR="00A4550A" w:rsidRPr="00CA6FC0">
        <w:t>you</w:t>
      </w:r>
      <w:r w:rsidRPr="00CA6FC0">
        <w:t xml:space="preserve"> </w:t>
      </w:r>
      <w:r w:rsidR="00693C81" w:rsidRPr="00CA6FC0">
        <w:t>can</w:t>
      </w:r>
      <w:r w:rsidRPr="00CA6FC0">
        <w:t xml:space="preserve"> create</w:t>
      </w:r>
      <w:r w:rsidR="00AD738F" w:rsidRPr="00CA6FC0">
        <w:t xml:space="preserve"> the Test Case, including</w:t>
      </w:r>
      <w:r w:rsidRPr="00CA6FC0">
        <w:t xml:space="preserve"> the Test </w:t>
      </w:r>
      <w:r w:rsidR="00AE1281" w:rsidRPr="00CA6FC0">
        <w:t>s</w:t>
      </w:r>
      <w:r w:rsidRPr="00CA6FC0">
        <w:t xml:space="preserve">cript and the Expected Results. </w:t>
      </w:r>
      <w:r w:rsidR="009A32A3" w:rsidRPr="00CA6FC0">
        <w:t xml:space="preserve">The </w:t>
      </w:r>
      <w:r w:rsidR="002B00C5" w:rsidRPr="00CA6FC0">
        <w:t xml:space="preserve">main </w:t>
      </w:r>
      <w:r w:rsidR="009A32A3" w:rsidRPr="00CA6FC0">
        <w:t xml:space="preserve">window is </w:t>
      </w:r>
      <w:r w:rsidR="00E4216B" w:rsidRPr="00CA6FC0">
        <w:t>spli</w:t>
      </w:r>
      <w:r w:rsidR="002D180B" w:rsidRPr="00CA6FC0">
        <w:t>t</w:t>
      </w:r>
      <w:r w:rsidR="00E4216B" w:rsidRPr="00CA6FC0">
        <w:t>ed in</w:t>
      </w:r>
      <w:r w:rsidR="009A32A3" w:rsidRPr="00CA6FC0">
        <w:t xml:space="preserve"> two parts: the one on the </w:t>
      </w:r>
      <w:r w:rsidR="00AE1349" w:rsidRPr="00CA6FC0">
        <w:t>left</w:t>
      </w:r>
      <w:r w:rsidR="009A32A3" w:rsidRPr="00CA6FC0">
        <w:t xml:space="preserve"> </w:t>
      </w:r>
      <w:r w:rsidR="003F58EF" w:rsidRPr="00CA6FC0">
        <w:t xml:space="preserve">side is </w:t>
      </w:r>
      <w:r w:rsidR="009A32A3" w:rsidRPr="00CA6FC0">
        <w:t xml:space="preserve">dedicated to the creation of the </w:t>
      </w:r>
      <w:r w:rsidR="00F10324" w:rsidRPr="00CA6FC0">
        <w:t>T</w:t>
      </w:r>
      <w:r w:rsidR="009A32A3" w:rsidRPr="00CA6FC0">
        <w:t xml:space="preserve">est </w:t>
      </w:r>
      <w:r w:rsidR="00AE1281" w:rsidRPr="00CA6FC0">
        <w:t>s</w:t>
      </w:r>
      <w:r w:rsidR="005F2FD7" w:rsidRPr="00CA6FC0">
        <w:t>cript</w:t>
      </w:r>
      <w:r w:rsidR="009A32A3" w:rsidRPr="00CA6FC0">
        <w:t xml:space="preserve"> and the one on the </w:t>
      </w:r>
      <w:r w:rsidR="00AE1349" w:rsidRPr="00CA6FC0">
        <w:t>right</w:t>
      </w:r>
      <w:r w:rsidR="003F58EF" w:rsidRPr="00CA6FC0">
        <w:t xml:space="preserve"> side is</w:t>
      </w:r>
      <w:r w:rsidR="009A32A3" w:rsidRPr="00CA6FC0">
        <w:t xml:space="preserve"> dedicated to the creation of the </w:t>
      </w:r>
      <w:r w:rsidR="00F10324" w:rsidRPr="00CA6FC0">
        <w:t>E</w:t>
      </w:r>
      <w:r w:rsidR="009A32A3" w:rsidRPr="00CA6FC0">
        <w:t xml:space="preserve">xpected </w:t>
      </w:r>
      <w:r w:rsidR="00F10324" w:rsidRPr="00CA6FC0">
        <w:t>R</w:t>
      </w:r>
      <w:r w:rsidR="009A32A3" w:rsidRPr="00CA6FC0">
        <w:t>esult</w:t>
      </w:r>
      <w:r w:rsidR="00FD1469" w:rsidRPr="00CA6FC0">
        <w:t>s</w:t>
      </w:r>
      <w:r w:rsidR="009A32A3" w:rsidRPr="00CA6FC0">
        <w:t>.</w:t>
      </w:r>
    </w:p>
    <w:p w14:paraId="3A1149F6" w14:textId="1F2B5287" w:rsidR="009D0B24" w:rsidRPr="00CA6FC0" w:rsidRDefault="0031050E" w:rsidP="009A32A3">
      <w:r w:rsidRPr="00CA6FC0">
        <w:rPr>
          <w:noProof/>
        </w:rPr>
        <mc:AlternateContent>
          <mc:Choice Requires="wps">
            <w:drawing>
              <wp:anchor distT="0" distB="0" distL="114300" distR="114300" simplePos="0" relativeHeight="251938816" behindDoc="0" locked="0" layoutInCell="1" allowOverlap="1" wp14:anchorId="59D0B184" wp14:editId="64DF3025">
                <wp:simplePos x="0" y="0"/>
                <wp:positionH relativeFrom="column">
                  <wp:posOffset>3704685</wp:posOffset>
                </wp:positionH>
                <wp:positionV relativeFrom="paragraph">
                  <wp:posOffset>163478</wp:posOffset>
                </wp:positionV>
                <wp:extent cx="2038350" cy="532263"/>
                <wp:effectExtent l="0" t="0" r="0" b="1270"/>
                <wp:wrapNone/>
                <wp:docPr id="283" name="Zone de texte 283"/>
                <wp:cNvGraphicFramePr/>
                <a:graphic xmlns:a="http://schemas.openxmlformats.org/drawingml/2006/main">
                  <a:graphicData uri="http://schemas.microsoft.com/office/word/2010/wordprocessingShape">
                    <wps:wsp>
                      <wps:cNvSpPr txBox="1"/>
                      <wps:spPr>
                        <a:xfrm>
                          <a:off x="0" y="0"/>
                          <a:ext cx="2038350" cy="532263"/>
                        </a:xfrm>
                        <a:prstGeom prst="rect">
                          <a:avLst/>
                        </a:prstGeom>
                        <a:noFill/>
                        <a:ln w="6350">
                          <a:noFill/>
                        </a:ln>
                      </wps:spPr>
                      <wps:txbx>
                        <w:txbxContent>
                          <w:p w14:paraId="73746C6F" w14:textId="7D54E1C6" w:rsidR="007620C7" w:rsidRPr="009D0B24" w:rsidRDefault="007620C7" w:rsidP="009D0B24">
                            <w:pPr>
                              <w:jc w:val="center"/>
                              <w:rPr>
                                <w:b/>
                                <w:bCs/>
                                <w:lang w:val="fr-FR"/>
                              </w:rPr>
                            </w:pPr>
                            <w:r>
                              <w:rPr>
                                <w:b/>
                                <w:bCs/>
                                <w:lang w:val="fr-FR"/>
                              </w:rPr>
                              <w:t xml:space="preserve">(3) </w:t>
                            </w:r>
                            <w:proofErr w:type="spellStart"/>
                            <w:r>
                              <w:rPr>
                                <w:b/>
                                <w:bCs/>
                                <w:lang w:val="fr-FR"/>
                              </w:rPr>
                              <w:t>Expected</w:t>
                            </w:r>
                            <w:proofErr w:type="spellEnd"/>
                            <w:r>
                              <w:rPr>
                                <w:b/>
                                <w:bCs/>
                                <w:lang w:val="fr-FR"/>
                              </w:rPr>
                              <w:t xml:space="preserve"> </w:t>
                            </w:r>
                            <w:proofErr w:type="spellStart"/>
                            <w:r>
                              <w:rPr>
                                <w:b/>
                                <w:bCs/>
                                <w:lang w:val="fr-FR"/>
                              </w:rPr>
                              <w:t>Results</w:t>
                            </w:r>
                            <w:proofErr w:type="spellEnd"/>
                            <w:r>
                              <w:rPr>
                                <w:b/>
                                <w:bCs/>
                                <w:lang w:val="fr-FR"/>
                              </w:rPr>
                              <w:t xml:space="preserve"> script </w:t>
                            </w:r>
                            <w:proofErr w:type="spellStart"/>
                            <w:r>
                              <w:rPr>
                                <w:b/>
                                <w:bCs/>
                                <w:lang w:val="fr-FR"/>
                              </w:rPr>
                              <w:t>creation</w:t>
                            </w:r>
                            <w:proofErr w:type="spellEnd"/>
                            <w:r>
                              <w:rPr>
                                <w:b/>
                                <w:bCs/>
                                <w:lang w:val="fr-FR"/>
                              </w:rPr>
                              <w:t xml:space="preserv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0B184" id="Zone de texte 283" o:spid="_x0000_s1032" type="#_x0000_t202" style="position:absolute;left:0;text-align:left;margin-left:291.7pt;margin-top:12.85pt;width:160.5pt;height:41.9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" filled="f" stroked="f" strokeweight=".5pt">
                <v:textbox>
                  <w:txbxContent>
                    <w:p w14:paraId="73746C6F" w14:textId="7D54E1C6" w:rsidR="007620C7" w:rsidRPr="009D0B24" w:rsidRDefault="007620C7" w:rsidP="009D0B24">
                      <w:pPr>
                        <w:jc w:val="center"/>
                        <w:rPr>
                          <w:b/>
                          <w:bCs/>
                          <w:lang w:val="fr-FR"/>
                        </w:rPr>
                      </w:pPr>
                      <w:r>
                        <w:rPr>
                          <w:b/>
                          <w:bCs/>
                          <w:lang w:val="fr-FR"/>
                        </w:rPr>
                        <w:t xml:space="preserve">(3) </w:t>
                      </w:r>
                      <w:proofErr w:type="spellStart"/>
                      <w:r>
                        <w:rPr>
                          <w:b/>
                          <w:bCs/>
                          <w:lang w:val="fr-FR"/>
                        </w:rPr>
                        <w:t>Expected</w:t>
                      </w:r>
                      <w:proofErr w:type="spellEnd"/>
                      <w:r>
                        <w:rPr>
                          <w:b/>
                          <w:bCs/>
                          <w:lang w:val="fr-FR"/>
                        </w:rPr>
                        <w:t xml:space="preserve"> </w:t>
                      </w:r>
                      <w:proofErr w:type="spellStart"/>
                      <w:r>
                        <w:rPr>
                          <w:b/>
                          <w:bCs/>
                          <w:lang w:val="fr-FR"/>
                        </w:rPr>
                        <w:t>Results</w:t>
                      </w:r>
                      <w:proofErr w:type="spellEnd"/>
                      <w:r>
                        <w:rPr>
                          <w:b/>
                          <w:bCs/>
                          <w:lang w:val="fr-FR"/>
                        </w:rPr>
                        <w:t xml:space="preserve"> script </w:t>
                      </w:r>
                      <w:proofErr w:type="spellStart"/>
                      <w:r>
                        <w:rPr>
                          <w:b/>
                          <w:bCs/>
                          <w:lang w:val="fr-FR"/>
                        </w:rPr>
                        <w:t>creation</w:t>
                      </w:r>
                      <w:proofErr w:type="spellEnd"/>
                      <w:r>
                        <w:rPr>
                          <w:b/>
                          <w:bCs/>
                          <w:lang w:val="fr-FR"/>
                        </w:rPr>
                        <w:t xml:space="preserve"> table</w:t>
                      </w:r>
                    </w:p>
                  </w:txbxContent>
                </v:textbox>
              </v:shape>
            </w:pict>
          </mc:Fallback>
        </mc:AlternateContent>
      </w:r>
      <w:r w:rsidRPr="00CA6FC0">
        <w:rPr>
          <w:noProof/>
        </w:rPr>
        <mc:AlternateContent>
          <mc:Choice Requires="wps">
            <w:drawing>
              <wp:anchor distT="0" distB="0" distL="114300" distR="114300" simplePos="0" relativeHeight="251929600" behindDoc="0" locked="0" layoutInCell="1" allowOverlap="1" wp14:anchorId="32101B25" wp14:editId="6146E1A5">
                <wp:simplePos x="0" y="0"/>
                <wp:positionH relativeFrom="column">
                  <wp:posOffset>114935</wp:posOffset>
                </wp:positionH>
                <wp:positionV relativeFrom="paragraph">
                  <wp:posOffset>162882</wp:posOffset>
                </wp:positionV>
                <wp:extent cx="2038350" cy="504967"/>
                <wp:effectExtent l="0" t="0" r="0" b="0"/>
                <wp:wrapNone/>
                <wp:docPr id="249" name="Zone de texte 249"/>
                <wp:cNvGraphicFramePr/>
                <a:graphic xmlns:a="http://schemas.openxmlformats.org/drawingml/2006/main">
                  <a:graphicData uri="http://schemas.microsoft.com/office/word/2010/wordprocessingShape">
                    <wps:wsp>
                      <wps:cNvSpPr txBox="1"/>
                      <wps:spPr>
                        <a:xfrm>
                          <a:off x="0" y="0"/>
                          <a:ext cx="2038350" cy="504967"/>
                        </a:xfrm>
                        <a:prstGeom prst="rect">
                          <a:avLst/>
                        </a:prstGeom>
                        <a:noFill/>
                        <a:ln w="6350">
                          <a:noFill/>
                        </a:ln>
                      </wps:spPr>
                      <wps:txbx>
                        <w:txbxContent>
                          <w:p w14:paraId="5FBA3116" w14:textId="59E5C07B" w:rsidR="007620C7" w:rsidRDefault="007620C7" w:rsidP="00F740E5">
                            <w:pPr>
                              <w:jc w:val="center"/>
                              <w:rPr>
                                <w:b/>
                                <w:bCs/>
                                <w:lang w:val="fr-FR"/>
                              </w:rPr>
                            </w:pPr>
                            <w:r>
                              <w:rPr>
                                <w:b/>
                                <w:bCs/>
                                <w:lang w:val="fr-FR"/>
                              </w:rPr>
                              <w:t xml:space="preserve">(1) Test script </w:t>
                            </w:r>
                          </w:p>
                          <w:p w14:paraId="78CD08DF" w14:textId="0E8D59C9" w:rsidR="007620C7" w:rsidRPr="009D0B24" w:rsidRDefault="007620C7" w:rsidP="00F740E5">
                            <w:pPr>
                              <w:jc w:val="center"/>
                              <w:rPr>
                                <w:b/>
                                <w:bCs/>
                                <w:lang w:val="fr-FR"/>
                              </w:rPr>
                            </w:pPr>
                            <w:proofErr w:type="spellStart"/>
                            <w:r>
                              <w:rPr>
                                <w:b/>
                                <w:bCs/>
                                <w:lang w:val="fr-FR"/>
                              </w:rPr>
                              <w:t>creation</w:t>
                            </w:r>
                            <w:proofErr w:type="spellEnd"/>
                            <w:r>
                              <w:rPr>
                                <w:b/>
                                <w:bCs/>
                                <w:lang w:val="fr-FR"/>
                              </w:rPr>
                              <w:t xml:space="preserve">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01B25" id="Zone de texte 249" o:spid="_x0000_s1033" type="#_x0000_t202" style="position:absolute;left:0;text-align:left;margin-left:9.05pt;margin-top:12.85pt;width:160.5pt;height:39.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" filled="f" stroked="f" strokeweight=".5pt">
                <v:textbox>
                  <w:txbxContent>
                    <w:p w14:paraId="5FBA3116" w14:textId="59E5C07B" w:rsidR="007620C7" w:rsidRDefault="007620C7" w:rsidP="00F740E5">
                      <w:pPr>
                        <w:jc w:val="center"/>
                        <w:rPr>
                          <w:b/>
                          <w:bCs/>
                          <w:lang w:val="fr-FR"/>
                        </w:rPr>
                      </w:pPr>
                      <w:r>
                        <w:rPr>
                          <w:b/>
                          <w:bCs/>
                          <w:lang w:val="fr-FR"/>
                        </w:rPr>
                        <w:t xml:space="preserve">(1) Test script </w:t>
                      </w:r>
                    </w:p>
                    <w:p w14:paraId="78CD08DF" w14:textId="0E8D59C9" w:rsidR="007620C7" w:rsidRPr="009D0B24" w:rsidRDefault="007620C7" w:rsidP="00F740E5">
                      <w:pPr>
                        <w:jc w:val="center"/>
                        <w:rPr>
                          <w:b/>
                          <w:bCs/>
                          <w:lang w:val="fr-FR"/>
                        </w:rPr>
                      </w:pPr>
                      <w:proofErr w:type="spellStart"/>
                      <w:r>
                        <w:rPr>
                          <w:b/>
                          <w:bCs/>
                          <w:lang w:val="fr-FR"/>
                        </w:rPr>
                        <w:t>creation</w:t>
                      </w:r>
                      <w:proofErr w:type="spellEnd"/>
                      <w:r>
                        <w:rPr>
                          <w:b/>
                          <w:bCs/>
                          <w:lang w:val="fr-FR"/>
                        </w:rPr>
                        <w:t xml:space="preserve"> table</w:t>
                      </w:r>
                    </w:p>
                  </w:txbxContent>
                </v:textbox>
              </v:shape>
            </w:pict>
          </mc:Fallback>
        </mc:AlternateContent>
      </w:r>
    </w:p>
    <w:p w14:paraId="7F86B334" w14:textId="159B4650" w:rsidR="00C74BB0" w:rsidRPr="00CA6FC0" w:rsidRDefault="00C74BB0" w:rsidP="004B0F86"/>
    <w:p w14:paraId="30637C42" w14:textId="363C1F1A" w:rsidR="00F740E5" w:rsidRPr="00CA6FC0" w:rsidRDefault="00F740E5" w:rsidP="004B0F86"/>
    <w:p w14:paraId="4E499B06" w14:textId="0907D779" w:rsidR="00F740E5" w:rsidRPr="00CA6FC0" w:rsidRDefault="00F740E5" w:rsidP="004B0F86">
      <w:r w:rsidRPr="00CA6FC0">
        <w:rPr>
          <w:noProof/>
        </w:rPr>
        <mc:AlternateContent>
          <mc:Choice Requires="wps">
            <w:drawing>
              <wp:anchor distT="0" distB="0" distL="114300" distR="114300" simplePos="0" relativeHeight="251933696" behindDoc="0" locked="0" layoutInCell="1" allowOverlap="1" wp14:anchorId="189D7AD5" wp14:editId="774B5E7D">
                <wp:simplePos x="0" y="0"/>
                <wp:positionH relativeFrom="column">
                  <wp:posOffset>4719716</wp:posOffset>
                </wp:positionH>
                <wp:positionV relativeFrom="paragraph">
                  <wp:posOffset>85390</wp:posOffset>
                </wp:positionV>
                <wp:extent cx="0" cy="747395"/>
                <wp:effectExtent l="38100" t="38100" r="57150" b="14605"/>
                <wp:wrapNone/>
                <wp:docPr id="252" name="Connecteur droit 252"/>
                <wp:cNvGraphicFramePr/>
                <a:graphic xmlns:a="http://schemas.openxmlformats.org/drawingml/2006/main">
                  <a:graphicData uri="http://schemas.microsoft.com/office/word/2010/wordprocessingShape">
                    <wps:wsp>
                      <wps:cNvCnPr/>
                      <wps:spPr>
                        <a:xfrm flipV="1">
                          <a:off x="0" y="0"/>
                          <a:ext cx="0" cy="747395"/>
                        </a:xfrm>
                        <a:prstGeom prst="line">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30D5F3D" id="Connecteur droit 252" o:spid="_x0000_s1026" style="position:absolute;flip:y;z-index:25193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1.65pt,6.7pt" to="371.65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" strokecolor="#c00000" strokeweight="1.5pt">
                <v:stroke endarrow="oval"/>
              </v:line>
            </w:pict>
          </mc:Fallback>
        </mc:AlternateContent>
      </w:r>
      <w:r w:rsidRPr="00CA6FC0">
        <w:rPr>
          <w:noProof/>
        </w:rPr>
        <mc:AlternateContent>
          <mc:Choice Requires="wps">
            <w:drawing>
              <wp:anchor distT="0" distB="0" distL="114300" distR="114300" simplePos="0" relativeHeight="251927552" behindDoc="0" locked="0" layoutInCell="1" allowOverlap="1" wp14:anchorId="7497BE25" wp14:editId="2174E2AA">
                <wp:simplePos x="0" y="0"/>
                <wp:positionH relativeFrom="column">
                  <wp:posOffset>1152345</wp:posOffset>
                </wp:positionH>
                <wp:positionV relativeFrom="paragraph">
                  <wp:posOffset>86863</wp:posOffset>
                </wp:positionV>
                <wp:extent cx="0" cy="747395"/>
                <wp:effectExtent l="38100" t="38100" r="57150" b="14605"/>
                <wp:wrapNone/>
                <wp:docPr id="236" name="Connecteur droit 236"/>
                <wp:cNvGraphicFramePr/>
                <a:graphic xmlns:a="http://schemas.openxmlformats.org/drawingml/2006/main">
                  <a:graphicData uri="http://schemas.microsoft.com/office/word/2010/wordprocessingShape">
                    <wps:wsp>
                      <wps:cNvCnPr/>
                      <wps:spPr>
                        <a:xfrm flipV="1">
                          <a:off x="0" y="0"/>
                          <a:ext cx="0" cy="747395"/>
                        </a:xfrm>
                        <a:prstGeom prst="line">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853B553" id="Connecteur droit 236" o:spid="_x0000_s1026" style="position:absolute;flip:y;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0.75pt,6.85pt" to="90.7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" strokecolor="#c00000" strokeweight="1.5pt">
                <v:stroke endarrow="oval"/>
              </v:line>
            </w:pict>
          </mc:Fallback>
        </mc:AlternateContent>
      </w:r>
    </w:p>
    <w:p w14:paraId="726D3256" w14:textId="6542E8F9" w:rsidR="00A07E4F" w:rsidRPr="00CA6FC0" w:rsidRDefault="009D0B24" w:rsidP="00A07E4F">
      <w:pPr>
        <w:keepNext/>
        <w:jc w:val="center"/>
      </w:pPr>
      <w:r w:rsidRPr="00CA6FC0">
        <w:rPr>
          <w:noProof/>
        </w:rPr>
        <mc:AlternateContent>
          <mc:Choice Requires="wps">
            <w:drawing>
              <wp:anchor distT="0" distB="0" distL="114300" distR="114300" simplePos="0" relativeHeight="251936768" behindDoc="0" locked="0" layoutInCell="1" allowOverlap="1" wp14:anchorId="44A3E18A" wp14:editId="1C2853F9">
                <wp:simplePos x="0" y="0"/>
                <wp:positionH relativeFrom="column">
                  <wp:posOffset>1400587</wp:posOffset>
                </wp:positionH>
                <wp:positionV relativeFrom="paragraph">
                  <wp:posOffset>3510915</wp:posOffset>
                </wp:positionV>
                <wp:extent cx="838332" cy="655607"/>
                <wp:effectExtent l="38100" t="0" r="19050" b="49530"/>
                <wp:wrapNone/>
                <wp:docPr id="281" name="Connecteur : en angle 281"/>
                <wp:cNvGraphicFramePr/>
                <a:graphic xmlns:a="http://schemas.openxmlformats.org/drawingml/2006/main">
                  <a:graphicData uri="http://schemas.microsoft.com/office/word/2010/wordprocessingShape">
                    <wps:wsp>
                      <wps:cNvCnPr/>
                      <wps:spPr>
                        <a:xfrm flipH="1">
                          <a:off x="0" y="0"/>
                          <a:ext cx="838332" cy="655607"/>
                        </a:xfrm>
                        <a:prstGeom prst="bentConnector3">
                          <a:avLst>
                            <a:gd name="adj1" fmla="val 100265"/>
                          </a:avLst>
                        </a:prstGeom>
                        <a:ln w="19050">
                          <a:solidFill>
                            <a:srgbClr val="C00000"/>
                          </a:solidFill>
                          <a:headEnd type="none"/>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30F57A"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81" o:spid="_x0000_s1026" type="#_x0000_t34" style="position:absolute;margin-left:110.3pt;margin-top:276.45pt;width:66pt;height:51.6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" adj="21657" strokecolor="#c00000" strokeweight="1.5pt">
                <v:stroke endarrow="oval"/>
              </v:shape>
            </w:pict>
          </mc:Fallback>
        </mc:AlternateContent>
      </w:r>
      <w:r w:rsidR="00F740E5" w:rsidRPr="00CA6FC0">
        <w:rPr>
          <w:noProof/>
        </w:rPr>
        <mc:AlternateContent>
          <mc:Choice Requires="wps">
            <w:drawing>
              <wp:anchor distT="0" distB="0" distL="114300" distR="114300" simplePos="0" relativeHeight="251935744" behindDoc="0" locked="0" layoutInCell="1" allowOverlap="1" wp14:anchorId="023B960A" wp14:editId="522A447C">
                <wp:simplePos x="0" y="0"/>
                <wp:positionH relativeFrom="column">
                  <wp:posOffset>2235104</wp:posOffset>
                </wp:positionH>
                <wp:positionV relativeFrom="paragraph">
                  <wp:posOffset>3450842</wp:posOffset>
                </wp:positionV>
                <wp:extent cx="905163" cy="120769"/>
                <wp:effectExtent l="0" t="0" r="28575" b="12700"/>
                <wp:wrapNone/>
                <wp:docPr id="253" name="Rectangle : coins arrondis 253"/>
                <wp:cNvGraphicFramePr/>
                <a:graphic xmlns:a="http://schemas.openxmlformats.org/drawingml/2006/main">
                  <a:graphicData uri="http://schemas.microsoft.com/office/word/2010/wordprocessingShape">
                    <wps:wsp>
                      <wps:cNvSpPr/>
                      <wps:spPr>
                        <a:xfrm>
                          <a:off x="0" y="0"/>
                          <a:ext cx="905163" cy="120769"/>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6D2720" id="Rectangle : coins arrondis 253" o:spid="_x0000_s1026" style="position:absolute;margin-left:176pt;margin-top:271.7pt;width:71.25pt;height:9.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" filled="f" strokecolor="#c00000" strokeweight="1.5pt"/>
            </w:pict>
          </mc:Fallback>
        </mc:AlternateContent>
      </w:r>
      <w:r w:rsidR="00F740E5" w:rsidRPr="00CA6FC0">
        <w:rPr>
          <w:noProof/>
        </w:rPr>
        <mc:AlternateContent>
          <mc:Choice Requires="wps">
            <w:drawing>
              <wp:anchor distT="0" distB="0" distL="114300" distR="114300" simplePos="0" relativeHeight="251931648" behindDoc="0" locked="0" layoutInCell="1" allowOverlap="1" wp14:anchorId="43B127C5" wp14:editId="3A921866">
                <wp:simplePos x="0" y="0"/>
                <wp:positionH relativeFrom="column">
                  <wp:posOffset>3258580</wp:posOffset>
                </wp:positionH>
                <wp:positionV relativeFrom="paragraph">
                  <wp:posOffset>618154</wp:posOffset>
                </wp:positionV>
                <wp:extent cx="2992755" cy="2802950"/>
                <wp:effectExtent l="0" t="0" r="17145" b="16510"/>
                <wp:wrapNone/>
                <wp:docPr id="251" name="Rectangle : coins arrondis 251"/>
                <wp:cNvGraphicFramePr/>
                <a:graphic xmlns:a="http://schemas.openxmlformats.org/drawingml/2006/main">
                  <a:graphicData uri="http://schemas.microsoft.com/office/word/2010/wordprocessingShape">
                    <wps:wsp>
                      <wps:cNvSpPr/>
                      <wps:spPr>
                        <a:xfrm>
                          <a:off x="0" y="0"/>
                          <a:ext cx="2992755" cy="2802950"/>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E59470" id="Rectangle : coins arrondis 251" o:spid="_x0000_s1026" style="position:absolute;margin-left:256.6pt;margin-top:48.65pt;width:235.65pt;height:220.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" filled="f" strokecolor="#c00000" strokeweight="1.5pt"/>
            </w:pict>
          </mc:Fallback>
        </mc:AlternateContent>
      </w:r>
      <w:r w:rsidR="00F740E5" w:rsidRPr="00CA6FC0">
        <w:rPr>
          <w:noProof/>
        </w:rPr>
        <mc:AlternateContent>
          <mc:Choice Requires="wps">
            <w:drawing>
              <wp:anchor distT="0" distB="0" distL="114300" distR="114300" simplePos="0" relativeHeight="251928576" behindDoc="0" locked="0" layoutInCell="1" allowOverlap="1" wp14:anchorId="0225845A" wp14:editId="11BEC23F">
                <wp:simplePos x="0" y="0"/>
                <wp:positionH relativeFrom="column">
                  <wp:posOffset>147512</wp:posOffset>
                </wp:positionH>
                <wp:positionV relativeFrom="paragraph">
                  <wp:posOffset>621378</wp:posOffset>
                </wp:positionV>
                <wp:extent cx="2992755" cy="2802950"/>
                <wp:effectExtent l="0" t="0" r="17145" b="16510"/>
                <wp:wrapNone/>
                <wp:docPr id="239" name="Rectangle : coins arrondis 239"/>
                <wp:cNvGraphicFramePr/>
                <a:graphic xmlns:a="http://schemas.openxmlformats.org/drawingml/2006/main">
                  <a:graphicData uri="http://schemas.microsoft.com/office/word/2010/wordprocessingShape">
                    <wps:wsp>
                      <wps:cNvSpPr/>
                      <wps:spPr>
                        <a:xfrm>
                          <a:off x="0" y="0"/>
                          <a:ext cx="2992755" cy="2802950"/>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598B5" id="Rectangle : coins arrondis 239" o:spid="_x0000_s1026" style="position:absolute;margin-left:11.6pt;margin-top:48.95pt;width:235.65pt;height:220.7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" filled="f" strokecolor="#c00000" strokeweight="1.5pt"/>
            </w:pict>
          </mc:Fallback>
        </mc:AlternateContent>
      </w:r>
      <w:r w:rsidR="00DF5D86" w:rsidRPr="00CA6FC0">
        <w:rPr>
          <w:noProof/>
        </w:rPr>
        <w:drawing>
          <wp:inline distT="0" distB="0" distL="0" distR="0" wp14:anchorId="2A114A13" wp14:editId="5E2E9F69">
            <wp:extent cx="6371590" cy="3920490"/>
            <wp:effectExtent l="0" t="0" r="0" b="381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1590" cy="3920490"/>
                    </a:xfrm>
                    <a:prstGeom prst="rect">
                      <a:avLst/>
                    </a:prstGeom>
                  </pic:spPr>
                </pic:pic>
              </a:graphicData>
            </a:graphic>
          </wp:inline>
        </w:drawing>
      </w:r>
    </w:p>
    <w:p w14:paraId="6EB009FE" w14:textId="539786E7" w:rsidR="00892451" w:rsidRPr="00CA6FC0" w:rsidRDefault="0031050E" w:rsidP="00A07E4F">
      <w:pPr>
        <w:pStyle w:val="Lgende"/>
        <w:jc w:val="center"/>
      </w:pPr>
      <w:r w:rsidRPr="00CA6FC0">
        <w:rPr>
          <w:noProof/>
        </w:rPr>
        <mc:AlternateContent>
          <mc:Choice Requires="wps">
            <w:drawing>
              <wp:anchor distT="0" distB="0" distL="114300" distR="114300" simplePos="0" relativeHeight="251940864" behindDoc="0" locked="0" layoutInCell="1" allowOverlap="1" wp14:anchorId="52F4D631" wp14:editId="3DA665A6">
                <wp:simplePos x="0" y="0"/>
                <wp:positionH relativeFrom="column">
                  <wp:posOffset>374631</wp:posOffset>
                </wp:positionH>
                <wp:positionV relativeFrom="paragraph">
                  <wp:posOffset>268453</wp:posOffset>
                </wp:positionV>
                <wp:extent cx="2038350" cy="545911"/>
                <wp:effectExtent l="0" t="0" r="0" b="6985"/>
                <wp:wrapNone/>
                <wp:docPr id="54" name="Zone de texte 54"/>
                <wp:cNvGraphicFramePr/>
                <a:graphic xmlns:a="http://schemas.openxmlformats.org/drawingml/2006/main">
                  <a:graphicData uri="http://schemas.microsoft.com/office/word/2010/wordprocessingShape">
                    <wps:wsp>
                      <wps:cNvSpPr txBox="1"/>
                      <wps:spPr>
                        <a:xfrm>
                          <a:off x="0" y="0"/>
                          <a:ext cx="2038350" cy="545911"/>
                        </a:xfrm>
                        <a:prstGeom prst="rect">
                          <a:avLst/>
                        </a:prstGeom>
                        <a:noFill/>
                        <a:ln w="6350">
                          <a:noFill/>
                        </a:ln>
                      </wps:spPr>
                      <wps:txbx>
                        <w:txbxContent>
                          <w:p w14:paraId="51BA5432" w14:textId="5499B2EE" w:rsidR="007620C7" w:rsidRDefault="007620C7" w:rsidP="009D0B24">
                            <w:pPr>
                              <w:jc w:val="center"/>
                              <w:rPr>
                                <w:b/>
                                <w:bCs/>
                                <w:lang w:val="fr-FR"/>
                              </w:rPr>
                            </w:pPr>
                            <w:r>
                              <w:rPr>
                                <w:b/>
                                <w:bCs/>
                                <w:lang w:val="fr-FR"/>
                              </w:rPr>
                              <w:t xml:space="preserve">(2) </w:t>
                            </w:r>
                            <w:proofErr w:type="spellStart"/>
                            <w:r>
                              <w:rPr>
                                <w:b/>
                                <w:bCs/>
                                <w:lang w:val="fr-FR"/>
                              </w:rPr>
                              <w:t>Add</w:t>
                            </w:r>
                            <w:proofErr w:type="spellEnd"/>
                            <w:r>
                              <w:rPr>
                                <w:b/>
                                <w:bCs/>
                                <w:lang w:val="fr-FR"/>
                              </w:rPr>
                              <w:t xml:space="preserve"> end time</w:t>
                            </w:r>
                          </w:p>
                          <w:p w14:paraId="62C4E55D" w14:textId="22E54CA6" w:rsidR="007620C7" w:rsidRPr="009D0B24" w:rsidRDefault="007620C7" w:rsidP="009D0B24">
                            <w:pPr>
                              <w:jc w:val="center"/>
                              <w:rPr>
                                <w:b/>
                                <w:bCs/>
                                <w:lang w:val="fr-FR"/>
                              </w:rPr>
                            </w:pPr>
                            <w:r>
                              <w:rPr>
                                <w:b/>
                                <w:bCs/>
                                <w:lang w:val="fr-FR"/>
                              </w:rPr>
                              <w:t xml:space="preserve"> </w:t>
                            </w:r>
                            <w:proofErr w:type="spellStart"/>
                            <w:r>
                              <w:rPr>
                                <w:b/>
                                <w:bCs/>
                                <w:lang w:val="fr-FR"/>
                              </w:rPr>
                              <w:t>text</w:t>
                            </w:r>
                            <w:proofErr w:type="spellEnd"/>
                            <w:r>
                              <w:rPr>
                                <w:b/>
                                <w:bCs/>
                                <w:lang w:val="fr-FR"/>
                              </w:rPr>
                              <w:t xml:space="preserve">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4D631" id="Zone de texte 54" o:spid="_x0000_s1034" type="#_x0000_t202" style="position:absolute;left:0;text-align:left;margin-left:29.5pt;margin-top:21.15pt;width:160.5pt;height:43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" filled="f" stroked="f" strokeweight=".5pt">
                <v:textbox>
                  <w:txbxContent>
                    <w:p w14:paraId="51BA5432" w14:textId="5499B2EE" w:rsidR="007620C7" w:rsidRDefault="007620C7" w:rsidP="009D0B24">
                      <w:pPr>
                        <w:jc w:val="center"/>
                        <w:rPr>
                          <w:b/>
                          <w:bCs/>
                          <w:lang w:val="fr-FR"/>
                        </w:rPr>
                      </w:pPr>
                      <w:r>
                        <w:rPr>
                          <w:b/>
                          <w:bCs/>
                          <w:lang w:val="fr-FR"/>
                        </w:rPr>
                        <w:t xml:space="preserve">(2) </w:t>
                      </w:r>
                      <w:proofErr w:type="spellStart"/>
                      <w:r>
                        <w:rPr>
                          <w:b/>
                          <w:bCs/>
                          <w:lang w:val="fr-FR"/>
                        </w:rPr>
                        <w:t>Add</w:t>
                      </w:r>
                      <w:proofErr w:type="spellEnd"/>
                      <w:r>
                        <w:rPr>
                          <w:b/>
                          <w:bCs/>
                          <w:lang w:val="fr-FR"/>
                        </w:rPr>
                        <w:t xml:space="preserve"> end time</w:t>
                      </w:r>
                    </w:p>
                    <w:p w14:paraId="62C4E55D" w14:textId="22E54CA6" w:rsidR="007620C7" w:rsidRPr="009D0B24" w:rsidRDefault="007620C7" w:rsidP="009D0B24">
                      <w:pPr>
                        <w:jc w:val="center"/>
                        <w:rPr>
                          <w:b/>
                          <w:bCs/>
                          <w:lang w:val="fr-FR"/>
                        </w:rPr>
                      </w:pPr>
                      <w:r>
                        <w:rPr>
                          <w:b/>
                          <w:bCs/>
                          <w:lang w:val="fr-FR"/>
                        </w:rPr>
                        <w:t xml:space="preserve"> </w:t>
                      </w:r>
                      <w:proofErr w:type="spellStart"/>
                      <w:r>
                        <w:rPr>
                          <w:b/>
                          <w:bCs/>
                          <w:lang w:val="fr-FR"/>
                        </w:rPr>
                        <w:t>text</w:t>
                      </w:r>
                      <w:proofErr w:type="spellEnd"/>
                      <w:r>
                        <w:rPr>
                          <w:b/>
                          <w:bCs/>
                          <w:lang w:val="fr-FR"/>
                        </w:rPr>
                        <w:t xml:space="preserve"> box</w:t>
                      </w:r>
                    </w:p>
                  </w:txbxContent>
                </v:textbox>
              </v:shape>
            </w:pict>
          </mc:Fallback>
        </mc:AlternateContent>
      </w:r>
      <w:r w:rsidR="00A07E4F" w:rsidRPr="00CA6FC0">
        <w:t xml:space="preserve">Figure </w:t>
      </w:r>
      <w:r w:rsidR="00A07E4F" w:rsidRPr="00CA6FC0">
        <w:fldChar w:fldCharType="begin"/>
      </w:r>
      <w:r w:rsidR="00A07E4F" w:rsidRPr="00CA6FC0">
        <w:instrText xml:space="preserve"> SEQ Figure \* ARABIC </w:instrText>
      </w:r>
      <w:r w:rsidR="00A07E4F" w:rsidRPr="00CA6FC0">
        <w:fldChar w:fldCharType="separate"/>
      </w:r>
      <w:r w:rsidR="00BA35D4">
        <w:rPr>
          <w:noProof/>
        </w:rPr>
        <w:t>4</w:t>
      </w:r>
      <w:r w:rsidR="00A07E4F" w:rsidRPr="00CA6FC0">
        <w:fldChar w:fldCharType="end"/>
      </w:r>
      <w:r w:rsidR="0090592D" w:rsidRPr="00CA6FC0">
        <w:t xml:space="preserve">. </w:t>
      </w:r>
      <w:r w:rsidR="00A07E4F" w:rsidRPr="00CA6FC0">
        <w:t xml:space="preserve"> Creation Mode main window</w:t>
      </w:r>
    </w:p>
    <w:p w14:paraId="0B7B2D2F" w14:textId="7F98D4A3" w:rsidR="005F188F" w:rsidRPr="00CA6FC0" w:rsidRDefault="005F188F">
      <w:pPr>
        <w:spacing w:after="200"/>
      </w:pPr>
    </w:p>
    <w:p w14:paraId="69BE67DF" w14:textId="73AA6E9F" w:rsidR="005F188F" w:rsidRPr="00CA6FC0" w:rsidRDefault="005F188F">
      <w:pPr>
        <w:spacing w:after="200"/>
      </w:pPr>
    </w:p>
    <w:p w14:paraId="2FF9A6B6" w14:textId="6153C5F2" w:rsidR="005F188F" w:rsidRPr="00CA6FC0" w:rsidRDefault="005F188F" w:rsidP="005F188F">
      <w:r w:rsidRPr="00CA6FC0">
        <w:rPr>
          <w:b/>
          <w:bCs/>
        </w:rPr>
        <w:t xml:space="preserve">(1) </w:t>
      </w:r>
      <w:r w:rsidR="00EF066B" w:rsidRPr="00CA6FC0">
        <w:rPr>
          <w:b/>
          <w:bCs/>
        </w:rPr>
        <w:t>Test script creation table</w:t>
      </w:r>
      <w:r w:rsidRPr="00CA6FC0">
        <w:rPr>
          <w:b/>
          <w:bCs/>
        </w:rPr>
        <w:t>:</w:t>
      </w:r>
      <w:r w:rsidRPr="00CA6FC0">
        <w:t xml:space="preserve"> </w:t>
      </w:r>
      <w:r w:rsidR="00B32799" w:rsidRPr="00CA6FC0">
        <w:t>table to</w:t>
      </w:r>
      <w:r w:rsidR="00B824B6" w:rsidRPr="00CA6FC0">
        <w:t xml:space="preserve"> create </w:t>
      </w:r>
      <w:r w:rsidR="00862964" w:rsidRPr="00CA6FC0">
        <w:t>the</w:t>
      </w:r>
      <w:r w:rsidR="00B824B6" w:rsidRPr="00CA6FC0">
        <w:t xml:space="preserve"> Test script (SetA, </w:t>
      </w:r>
      <w:r w:rsidR="001873DB" w:rsidRPr="00CA6FC0">
        <w:t xml:space="preserve">SetP, </w:t>
      </w:r>
      <w:r w:rsidR="00B824B6" w:rsidRPr="00CA6FC0">
        <w:t xml:space="preserve">SendLFD…). </w:t>
      </w:r>
      <w:r w:rsidRPr="00CA6FC0">
        <w:t xml:space="preserve"> </w:t>
      </w:r>
    </w:p>
    <w:p w14:paraId="180763A7" w14:textId="77777777" w:rsidR="00EF066B" w:rsidRPr="00CA6FC0" w:rsidRDefault="00EF066B" w:rsidP="00EF066B">
      <w:pPr>
        <w:rPr>
          <w:b/>
          <w:bCs/>
        </w:rPr>
      </w:pPr>
    </w:p>
    <w:p w14:paraId="51EA98B8" w14:textId="3687E4D6" w:rsidR="00EF066B" w:rsidRPr="00CA6FC0" w:rsidRDefault="00EF066B" w:rsidP="00EF066B">
      <w:r w:rsidRPr="00CA6FC0">
        <w:rPr>
          <w:b/>
          <w:bCs/>
        </w:rPr>
        <w:t>(2) Expected Results script creation table:</w:t>
      </w:r>
      <w:r w:rsidRPr="00CA6FC0">
        <w:t xml:space="preserve"> </w:t>
      </w:r>
      <w:r w:rsidR="00B824B6" w:rsidRPr="00CA6FC0">
        <w:t xml:space="preserve">table to create </w:t>
      </w:r>
      <w:r w:rsidR="00862964" w:rsidRPr="00CA6FC0">
        <w:t>the Expected Results script (</w:t>
      </w:r>
      <w:r w:rsidR="00641766" w:rsidRPr="00CA6FC0">
        <w:t xml:space="preserve">with check functions for the analysis). </w:t>
      </w:r>
    </w:p>
    <w:p w14:paraId="139BBA52" w14:textId="77777777" w:rsidR="00EF066B" w:rsidRPr="00CA6FC0" w:rsidRDefault="00EF066B" w:rsidP="00EF066B">
      <w:pPr>
        <w:rPr>
          <w:b/>
          <w:bCs/>
        </w:rPr>
      </w:pPr>
    </w:p>
    <w:p w14:paraId="2FF1A85B" w14:textId="3AAF136A" w:rsidR="00EF066B" w:rsidRPr="00CA6FC0" w:rsidRDefault="00EF066B" w:rsidP="00EF066B">
      <w:r w:rsidRPr="00CA6FC0">
        <w:rPr>
          <w:b/>
          <w:bCs/>
        </w:rPr>
        <w:t xml:space="preserve">(3) </w:t>
      </w:r>
      <w:r w:rsidR="00F60EC1" w:rsidRPr="00CA6FC0">
        <w:rPr>
          <w:b/>
          <w:bCs/>
        </w:rPr>
        <w:t>Add end time text box</w:t>
      </w:r>
      <w:r w:rsidRPr="00CA6FC0">
        <w:rPr>
          <w:b/>
          <w:bCs/>
        </w:rPr>
        <w:t>:</w:t>
      </w:r>
      <w:r w:rsidRPr="00CA6FC0">
        <w:t xml:space="preserve"> </w:t>
      </w:r>
      <w:r w:rsidR="00FF5134" w:rsidRPr="00CA6FC0">
        <w:t xml:space="preserve">text box to add some extra time to your Test script. </w:t>
      </w:r>
    </w:p>
    <w:p w14:paraId="18131AD9" w14:textId="77777777" w:rsidR="005F188F" w:rsidRPr="00CA6FC0" w:rsidRDefault="005F188F">
      <w:pPr>
        <w:spacing w:after="200"/>
      </w:pPr>
    </w:p>
    <w:p w14:paraId="37E72141" w14:textId="3C484689" w:rsidR="005F188F" w:rsidRPr="00CA6FC0" w:rsidRDefault="00F11DE9">
      <w:pPr>
        <w:spacing w:after="200"/>
      </w:pPr>
      <w:r w:rsidRPr="00CA6FC0">
        <w:br w:type="page"/>
      </w:r>
    </w:p>
    <w:p w14:paraId="284B2ECB" w14:textId="0F8C1DF9" w:rsidR="004736FC" w:rsidRPr="00CA6FC0" w:rsidRDefault="00581429" w:rsidP="004736FC">
      <w:pPr>
        <w:pStyle w:val="Titre2"/>
      </w:pPr>
      <w:bookmarkStart w:id="15" w:name="_Toc50729773"/>
      <w:r w:rsidRPr="00CA6FC0">
        <w:lastRenderedPageBreak/>
        <w:t xml:space="preserve">Test </w:t>
      </w:r>
      <w:r w:rsidR="00ED78DC" w:rsidRPr="00CA6FC0">
        <w:t>s</w:t>
      </w:r>
      <w:r w:rsidR="00D32BA0" w:rsidRPr="00CA6FC0">
        <w:t>c</w:t>
      </w:r>
      <w:r w:rsidRPr="00CA6FC0">
        <w:t>ript creation</w:t>
      </w:r>
      <w:bookmarkEnd w:id="15"/>
      <w:r w:rsidRPr="00CA6FC0">
        <w:t xml:space="preserve"> </w:t>
      </w:r>
    </w:p>
    <w:p w14:paraId="6F4416B2" w14:textId="0E87BA67" w:rsidR="002A2CE9" w:rsidRPr="00CA6FC0" w:rsidRDefault="000B5309" w:rsidP="002A2CE9">
      <w:r w:rsidRPr="00CA6FC0">
        <w:t xml:space="preserve">Located at the left side of </w:t>
      </w:r>
      <w:r w:rsidR="00F91A8F" w:rsidRPr="00CA6FC0">
        <w:t>the</w:t>
      </w:r>
      <w:r w:rsidRPr="00CA6FC0">
        <w:t xml:space="preserve"> window, this panel </w:t>
      </w:r>
      <w:r w:rsidR="007B23F3" w:rsidRPr="00CA6FC0">
        <w:t xml:space="preserve">allows </w:t>
      </w:r>
      <w:r w:rsidR="00F8570B" w:rsidRPr="00CA6FC0">
        <w:t xml:space="preserve">you </w:t>
      </w:r>
      <w:r w:rsidR="007B23F3" w:rsidRPr="00CA6FC0">
        <w:t xml:space="preserve">to create the </w:t>
      </w:r>
      <w:r w:rsidR="00AE1281" w:rsidRPr="00CA6FC0">
        <w:t>T</w:t>
      </w:r>
      <w:r w:rsidR="007B23F3" w:rsidRPr="00CA6FC0">
        <w:t xml:space="preserve">est script. </w:t>
      </w:r>
      <w:r w:rsidR="004378FC" w:rsidRPr="00CA6FC0">
        <w:t xml:space="preserve">The </w:t>
      </w:r>
      <w:r w:rsidR="00AE1281" w:rsidRPr="00CA6FC0">
        <w:t>T</w:t>
      </w:r>
      <w:r w:rsidR="004378FC" w:rsidRPr="00CA6FC0">
        <w:t xml:space="preserve">est script </w:t>
      </w:r>
      <w:r w:rsidR="00AA76A6" w:rsidRPr="00CA6FC0">
        <w:t xml:space="preserve">contains </w:t>
      </w:r>
      <w:r w:rsidR="00B958F0" w:rsidRPr="00CA6FC0">
        <w:t>all the</w:t>
      </w:r>
      <w:r w:rsidR="00AA76A6" w:rsidRPr="00CA6FC0">
        <w:t xml:space="preserve"> commands (set acceleration, set pressure, send LFD…) </w:t>
      </w:r>
      <w:r w:rsidR="00B958F0" w:rsidRPr="00CA6FC0">
        <w:t xml:space="preserve">that will be executed by the bench during the test. </w:t>
      </w:r>
    </w:p>
    <w:p w14:paraId="1E24FE39" w14:textId="77777777" w:rsidR="008737D4" w:rsidRPr="00CA6FC0" w:rsidRDefault="008737D4" w:rsidP="002A2CE9"/>
    <w:p w14:paraId="26F56FF5" w14:textId="7035B7AC" w:rsidR="0088799F" w:rsidRPr="00CA6FC0" w:rsidRDefault="00C07D20" w:rsidP="0088799F">
      <w:pPr>
        <w:pStyle w:val="Titre3"/>
      </w:pPr>
      <w:bookmarkStart w:id="16" w:name="_Create_a_new"/>
      <w:bookmarkStart w:id="17" w:name="_Ref50020619"/>
      <w:bookmarkStart w:id="18" w:name="_Ref50020663"/>
      <w:bookmarkStart w:id="19" w:name="_Toc50729774"/>
      <w:bookmarkEnd w:id="16"/>
      <w:r w:rsidRPr="00CA6FC0">
        <w:t xml:space="preserve">Create </w:t>
      </w:r>
      <w:r w:rsidR="00512F2B" w:rsidRPr="00CA6FC0">
        <w:t>a new command</w:t>
      </w:r>
      <w:bookmarkEnd w:id="17"/>
      <w:bookmarkEnd w:id="18"/>
      <w:bookmarkEnd w:id="19"/>
      <w:r w:rsidRPr="00CA6FC0">
        <w:t xml:space="preserve"> </w:t>
      </w:r>
    </w:p>
    <w:p w14:paraId="6328EC13" w14:textId="77777777" w:rsidR="00106CC7" w:rsidRPr="00CA6FC0" w:rsidRDefault="00106CC7" w:rsidP="00106CC7"/>
    <w:p w14:paraId="443493C3" w14:textId="53855C72" w:rsidR="00B958F0" w:rsidRPr="00CA6FC0" w:rsidRDefault="00235E43" w:rsidP="0088799F">
      <w:r w:rsidRPr="00CA6FC0">
        <w:rPr>
          <w:noProof/>
        </w:rPr>
        <w:drawing>
          <wp:anchor distT="0" distB="0" distL="114300" distR="114300" simplePos="0" relativeHeight="251677696" behindDoc="0" locked="0" layoutInCell="1" allowOverlap="1" wp14:anchorId="1AC30CF9" wp14:editId="3396575D">
            <wp:simplePos x="0" y="0"/>
            <wp:positionH relativeFrom="column">
              <wp:posOffset>1063</wp:posOffset>
            </wp:positionH>
            <wp:positionV relativeFrom="paragraph">
              <wp:posOffset>2673</wp:posOffset>
            </wp:positionV>
            <wp:extent cx="1233377" cy="1341568"/>
            <wp:effectExtent l="0" t="0" r="508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33377" cy="1341568"/>
                    </a:xfrm>
                    <a:prstGeom prst="rect">
                      <a:avLst/>
                    </a:prstGeom>
                  </pic:spPr>
                </pic:pic>
              </a:graphicData>
            </a:graphic>
          </wp:anchor>
        </w:drawing>
      </w:r>
      <w:r w:rsidR="00E30DE2" w:rsidRPr="00CA6FC0">
        <w:t xml:space="preserve">A right click on the table </w:t>
      </w:r>
      <w:r w:rsidR="0044222E" w:rsidRPr="00CA6FC0">
        <w:t>gives</w:t>
      </w:r>
      <w:r w:rsidR="00E30DE2" w:rsidRPr="00CA6FC0">
        <w:t xml:space="preserve"> you </w:t>
      </w:r>
      <w:r w:rsidR="00975C78" w:rsidRPr="00CA6FC0">
        <w:t>acces</w:t>
      </w:r>
      <w:r w:rsidR="0044222E" w:rsidRPr="00CA6FC0">
        <w:t xml:space="preserve">s to several </w:t>
      </w:r>
      <w:r w:rsidR="00DC526F" w:rsidRPr="00CA6FC0">
        <w:t xml:space="preserve">features. </w:t>
      </w:r>
    </w:p>
    <w:p w14:paraId="3E3873E8" w14:textId="2B2CEE6C" w:rsidR="00F74911" w:rsidRPr="00CA6FC0" w:rsidRDefault="009F03B5" w:rsidP="0088799F">
      <w:r w:rsidRPr="00CA6FC0">
        <w:t xml:space="preserve">Click on </w:t>
      </w:r>
      <w:r w:rsidRPr="00CA6FC0">
        <w:rPr>
          <w:b/>
          <w:bCs/>
          <w:i/>
          <w:iCs/>
        </w:rPr>
        <w:t>Creates Steps</w:t>
      </w:r>
      <w:r w:rsidRPr="00CA6FC0">
        <w:t xml:space="preserve"> to </w:t>
      </w:r>
      <w:r w:rsidR="00BD328E" w:rsidRPr="00CA6FC0">
        <w:t xml:space="preserve">add a step to your table. </w:t>
      </w:r>
    </w:p>
    <w:p w14:paraId="75C37DCC" w14:textId="67BDEFC5" w:rsidR="00BD328E" w:rsidRPr="00CA6FC0" w:rsidRDefault="00BD328E" w:rsidP="0088799F"/>
    <w:p w14:paraId="7CA451B9" w14:textId="66D50917" w:rsidR="00BD328E" w:rsidRPr="00CA6FC0" w:rsidRDefault="00BD328E" w:rsidP="0088799F">
      <w:r w:rsidRPr="00CA6FC0">
        <w:t>A</w:t>
      </w:r>
      <w:r w:rsidR="009D0305" w:rsidRPr="00CA6FC0">
        <w:t xml:space="preserve"> new window </w:t>
      </w:r>
      <w:r w:rsidR="002D16A6" w:rsidRPr="00CA6FC0">
        <w:t xml:space="preserve">titled “Script definition” </w:t>
      </w:r>
      <w:r w:rsidR="009D0305" w:rsidRPr="00CA6FC0">
        <w:t>appears</w:t>
      </w:r>
      <w:r w:rsidR="002E4885" w:rsidRPr="00CA6FC0">
        <w:t xml:space="preserve">, as presented above in the </w:t>
      </w:r>
      <w:r w:rsidR="00F416A3" w:rsidRPr="00CA6FC0">
        <w:t xml:space="preserve"> </w:t>
      </w:r>
      <w:r w:rsidR="00926D06" w:rsidRPr="00CA6FC0">
        <w:fldChar w:fldCharType="begin"/>
      </w:r>
      <w:r w:rsidR="00926D06" w:rsidRPr="00CA6FC0">
        <w:instrText xml:space="preserve"> REF _Ref50023383 \h </w:instrText>
      </w:r>
      <w:r w:rsidR="00926D06" w:rsidRPr="00CA6FC0">
        <w:fldChar w:fldCharType="separate"/>
      </w:r>
      <w:r w:rsidR="00BA35D4" w:rsidRPr="00CA6FC0">
        <w:t xml:space="preserve">Figure </w:t>
      </w:r>
      <w:r w:rsidR="00BA35D4">
        <w:rPr>
          <w:noProof/>
        </w:rPr>
        <w:t>5</w:t>
      </w:r>
      <w:r w:rsidR="00926D06" w:rsidRPr="00CA6FC0">
        <w:fldChar w:fldCharType="end"/>
      </w:r>
      <w:r w:rsidR="00926D06" w:rsidRPr="00CA6FC0">
        <w:t>.</w:t>
      </w:r>
    </w:p>
    <w:p w14:paraId="283199D7" w14:textId="11E7A334" w:rsidR="00B958F0" w:rsidRPr="00CA6FC0" w:rsidRDefault="00B958F0" w:rsidP="0088799F"/>
    <w:p w14:paraId="7E6CAA0C" w14:textId="03C18FFB" w:rsidR="00B958F0" w:rsidRPr="00CA6FC0" w:rsidRDefault="00B958F0" w:rsidP="0088799F"/>
    <w:p w14:paraId="33BD3FB0" w14:textId="7E4122EB" w:rsidR="00E30DE2" w:rsidRPr="00CA6FC0" w:rsidRDefault="00E30DE2" w:rsidP="0088799F"/>
    <w:p w14:paraId="11025C0B" w14:textId="77777777" w:rsidR="002E4885" w:rsidRPr="00CA6FC0" w:rsidRDefault="00483F81" w:rsidP="00B65AC7">
      <w:pPr>
        <w:keepNext/>
        <w:jc w:val="center"/>
      </w:pPr>
      <w:r w:rsidRPr="00CA6FC0">
        <w:rPr>
          <w:noProof/>
        </w:rPr>
        <mc:AlternateContent>
          <mc:Choice Requires="wps">
            <w:drawing>
              <wp:anchor distT="0" distB="0" distL="114300" distR="114300" simplePos="0" relativeHeight="251680768" behindDoc="0" locked="0" layoutInCell="1" allowOverlap="1" wp14:anchorId="4FAD253F" wp14:editId="29A25E42">
                <wp:simplePos x="0" y="0"/>
                <wp:positionH relativeFrom="column">
                  <wp:posOffset>153035</wp:posOffset>
                </wp:positionH>
                <wp:positionV relativeFrom="paragraph">
                  <wp:posOffset>251764</wp:posOffset>
                </wp:positionV>
                <wp:extent cx="1955800" cy="317445"/>
                <wp:effectExtent l="0" t="0" r="6350" b="6985"/>
                <wp:wrapNone/>
                <wp:docPr id="200" name="Rectangle 200"/>
                <wp:cNvGraphicFramePr/>
                <a:graphic xmlns:a="http://schemas.openxmlformats.org/drawingml/2006/main">
                  <a:graphicData uri="http://schemas.microsoft.com/office/word/2010/wordprocessingShape">
                    <wps:wsp>
                      <wps:cNvSpPr/>
                      <wps:spPr>
                        <a:xfrm>
                          <a:off x="0" y="0"/>
                          <a:ext cx="1955800" cy="317445"/>
                        </a:xfrm>
                        <a:prstGeom prst="rect">
                          <a:avLst/>
                        </a:prstGeom>
                        <a:solidFill>
                          <a:srgbClr val="C0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3D88CA" w14:textId="1CD05721" w:rsidR="007620C7" w:rsidRPr="00EC13FA" w:rsidRDefault="007620C7" w:rsidP="00C971FF">
                            <w:pPr>
                              <w:jc w:val="center"/>
                              <w:rPr>
                                <w:b/>
                                <w:bCs/>
                                <w:color w:val="0F0D29" w:themeColor="text1"/>
                                <w:sz w:val="32"/>
                                <w:szCs w:val="28"/>
                                <w:lang w:val="fr-FR"/>
                              </w:rPr>
                            </w:pPr>
                            <w:r w:rsidRPr="00EC13FA">
                              <w:rPr>
                                <w:b/>
                                <w:bCs/>
                                <w:color w:val="0F0D29" w:themeColor="text1"/>
                                <w:sz w:val="32"/>
                                <w:szCs w:val="28"/>
                                <w:lang w:val="fr-F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D253F" id="Rectangle 200" o:spid="_x0000_s1035" style="position:absolute;left:0;text-align:left;margin-left:12.05pt;margin-top:19.8pt;width:154pt;height: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" fillcolor="#c00000" stroked="f" strokeweight="2pt">
                <v:fill opacity="19789f"/>
                <v:textbox>
                  <w:txbxContent>
                    <w:p w14:paraId="643D88CA" w14:textId="1CD05721" w:rsidR="007620C7" w:rsidRPr="00EC13FA" w:rsidRDefault="007620C7" w:rsidP="00C971FF">
                      <w:pPr>
                        <w:jc w:val="center"/>
                        <w:rPr>
                          <w:b/>
                          <w:bCs/>
                          <w:color w:val="0F0D29" w:themeColor="text1"/>
                          <w:sz w:val="32"/>
                          <w:szCs w:val="28"/>
                          <w:lang w:val="fr-FR"/>
                        </w:rPr>
                      </w:pPr>
                      <w:r w:rsidRPr="00EC13FA">
                        <w:rPr>
                          <w:b/>
                          <w:bCs/>
                          <w:color w:val="0F0D29" w:themeColor="text1"/>
                          <w:sz w:val="32"/>
                          <w:szCs w:val="28"/>
                          <w:lang w:val="fr-FR"/>
                        </w:rPr>
                        <w:t>1</w:t>
                      </w:r>
                    </w:p>
                  </w:txbxContent>
                </v:textbox>
              </v:rect>
            </w:pict>
          </mc:Fallback>
        </mc:AlternateContent>
      </w:r>
      <w:r w:rsidR="0045586A" w:rsidRPr="00CA6FC0">
        <w:rPr>
          <w:noProof/>
        </w:rPr>
        <mc:AlternateContent>
          <mc:Choice Requires="wps">
            <w:drawing>
              <wp:anchor distT="0" distB="0" distL="114300" distR="114300" simplePos="0" relativeHeight="251688960" behindDoc="0" locked="0" layoutInCell="1" allowOverlap="1" wp14:anchorId="799C828D" wp14:editId="5506CACA">
                <wp:simplePos x="0" y="0"/>
                <wp:positionH relativeFrom="column">
                  <wp:posOffset>5353216</wp:posOffset>
                </wp:positionH>
                <wp:positionV relativeFrom="paragraph">
                  <wp:posOffset>3744126</wp:posOffset>
                </wp:positionV>
                <wp:extent cx="787179" cy="659958"/>
                <wp:effectExtent l="0" t="0" r="0" b="6985"/>
                <wp:wrapNone/>
                <wp:docPr id="204" name="Rectangle 204"/>
                <wp:cNvGraphicFramePr/>
                <a:graphic xmlns:a="http://schemas.openxmlformats.org/drawingml/2006/main">
                  <a:graphicData uri="http://schemas.microsoft.com/office/word/2010/wordprocessingShape">
                    <wps:wsp>
                      <wps:cNvSpPr/>
                      <wps:spPr>
                        <a:xfrm>
                          <a:off x="0" y="0"/>
                          <a:ext cx="787179" cy="659958"/>
                        </a:xfrm>
                        <a:prstGeom prst="rect">
                          <a:avLst/>
                        </a:prstGeom>
                        <a:solidFill>
                          <a:srgbClr val="FFFF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712368" w14:textId="6772FE5A" w:rsidR="007620C7" w:rsidRPr="00EC13FA" w:rsidRDefault="007620C7" w:rsidP="00EC13FA">
                            <w:pPr>
                              <w:jc w:val="center"/>
                              <w:rPr>
                                <w:b/>
                                <w:bCs/>
                                <w:color w:val="0F0D29" w:themeColor="text1"/>
                                <w:sz w:val="32"/>
                                <w:szCs w:val="28"/>
                                <w:lang w:val="fr-FR"/>
                              </w:rPr>
                            </w:pPr>
                            <w:r w:rsidRPr="00EC13FA">
                              <w:rPr>
                                <w:b/>
                                <w:bCs/>
                                <w:color w:val="0F0D29" w:themeColor="text1"/>
                                <w:sz w:val="32"/>
                                <w:szCs w:val="28"/>
                                <w:lang w:val="fr-FR"/>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C828D" id="Rectangle 204" o:spid="_x0000_s1036" style="position:absolute;left:0;text-align:left;margin-left:421.5pt;margin-top:294.8pt;width:62pt;height:5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" fillcolor="yellow" stroked="f" strokeweight="2pt">
                <v:fill opacity="19789f"/>
                <v:textbox>
                  <w:txbxContent>
                    <w:p w14:paraId="5C712368" w14:textId="6772FE5A" w:rsidR="007620C7" w:rsidRPr="00EC13FA" w:rsidRDefault="007620C7" w:rsidP="00EC13FA">
                      <w:pPr>
                        <w:jc w:val="center"/>
                        <w:rPr>
                          <w:b/>
                          <w:bCs/>
                          <w:color w:val="0F0D29" w:themeColor="text1"/>
                          <w:sz w:val="32"/>
                          <w:szCs w:val="28"/>
                          <w:lang w:val="fr-FR"/>
                        </w:rPr>
                      </w:pPr>
                      <w:r w:rsidRPr="00EC13FA">
                        <w:rPr>
                          <w:b/>
                          <w:bCs/>
                          <w:color w:val="0F0D29" w:themeColor="text1"/>
                          <w:sz w:val="32"/>
                          <w:szCs w:val="28"/>
                          <w:lang w:val="fr-FR"/>
                        </w:rPr>
                        <w:t>5</w:t>
                      </w:r>
                    </w:p>
                  </w:txbxContent>
                </v:textbox>
              </v:rect>
            </w:pict>
          </mc:Fallback>
        </mc:AlternateContent>
      </w:r>
      <w:r w:rsidR="0045586A" w:rsidRPr="00CA6FC0">
        <w:rPr>
          <w:noProof/>
        </w:rPr>
        <mc:AlternateContent>
          <mc:Choice Requires="wps">
            <w:drawing>
              <wp:anchor distT="0" distB="0" distL="114300" distR="114300" simplePos="0" relativeHeight="251686912" behindDoc="0" locked="0" layoutInCell="1" allowOverlap="1" wp14:anchorId="5DA15978" wp14:editId="009E85CC">
                <wp:simplePos x="0" y="0"/>
                <wp:positionH relativeFrom="column">
                  <wp:posOffset>2419183</wp:posOffset>
                </wp:positionH>
                <wp:positionV relativeFrom="paragraph">
                  <wp:posOffset>293261</wp:posOffset>
                </wp:positionV>
                <wp:extent cx="2504219" cy="310100"/>
                <wp:effectExtent l="0" t="0" r="0" b="0"/>
                <wp:wrapNone/>
                <wp:docPr id="203" name="Rectangle 203"/>
                <wp:cNvGraphicFramePr/>
                <a:graphic xmlns:a="http://schemas.openxmlformats.org/drawingml/2006/main">
                  <a:graphicData uri="http://schemas.microsoft.com/office/word/2010/wordprocessingShape">
                    <wps:wsp>
                      <wps:cNvSpPr/>
                      <wps:spPr>
                        <a:xfrm>
                          <a:off x="0" y="0"/>
                          <a:ext cx="2504219" cy="310100"/>
                        </a:xfrm>
                        <a:prstGeom prst="rect">
                          <a:avLst/>
                        </a:prstGeom>
                        <a:solidFill>
                          <a:srgbClr val="92D05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183" id="Rectangle 203" o:spid="_x0000_s1026" style="position:absolute;margin-left:190.5pt;margin-top:23.1pt;width:197.2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" fillcolor="#92d050" stroked="f" strokeweight="2pt">
                <v:fill opacity="19789f"/>
              </v:rect>
            </w:pict>
          </mc:Fallback>
        </mc:AlternateContent>
      </w:r>
      <w:r w:rsidR="0045586A" w:rsidRPr="00CA6FC0">
        <w:rPr>
          <w:noProof/>
        </w:rPr>
        <mc:AlternateContent>
          <mc:Choice Requires="wps">
            <w:drawing>
              <wp:anchor distT="0" distB="0" distL="114300" distR="114300" simplePos="0" relativeHeight="251684864" behindDoc="0" locked="0" layoutInCell="1" allowOverlap="1" wp14:anchorId="21FEF607" wp14:editId="5C7F917D">
                <wp:simplePos x="0" y="0"/>
                <wp:positionH relativeFrom="column">
                  <wp:posOffset>1082979</wp:posOffset>
                </wp:positionH>
                <wp:positionV relativeFrom="paragraph">
                  <wp:posOffset>1978660</wp:posOffset>
                </wp:positionV>
                <wp:extent cx="4031311" cy="2449002"/>
                <wp:effectExtent l="0" t="0" r="7620" b="8890"/>
                <wp:wrapNone/>
                <wp:docPr id="202" name="Rectangle 202"/>
                <wp:cNvGraphicFramePr/>
                <a:graphic xmlns:a="http://schemas.openxmlformats.org/drawingml/2006/main">
                  <a:graphicData uri="http://schemas.microsoft.com/office/word/2010/wordprocessingShape">
                    <wps:wsp>
                      <wps:cNvSpPr/>
                      <wps:spPr>
                        <a:xfrm>
                          <a:off x="0" y="0"/>
                          <a:ext cx="4031311" cy="2449002"/>
                        </a:xfrm>
                        <a:prstGeom prst="rect">
                          <a:avLst/>
                        </a:prstGeom>
                        <a:solidFill>
                          <a:srgbClr val="7030A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A13CD4" w14:textId="48423F27" w:rsidR="007620C7" w:rsidRPr="00EC13FA" w:rsidRDefault="007620C7" w:rsidP="00EC13FA">
                            <w:pPr>
                              <w:jc w:val="center"/>
                              <w:rPr>
                                <w:b/>
                                <w:bCs/>
                                <w:color w:val="0F0D29" w:themeColor="text1"/>
                                <w:sz w:val="32"/>
                                <w:szCs w:val="28"/>
                                <w:lang w:val="fr-FR"/>
                              </w:rPr>
                            </w:pPr>
                            <w:r w:rsidRPr="00EC13FA">
                              <w:rPr>
                                <w:b/>
                                <w:bCs/>
                                <w:color w:val="0F0D29" w:themeColor="text1"/>
                                <w:sz w:val="32"/>
                                <w:szCs w:val="28"/>
                                <w:lang w:val="fr-FR"/>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EF607" id="Rectangle 202" o:spid="_x0000_s1037" style="position:absolute;left:0;text-align:left;margin-left:85.25pt;margin-top:155.8pt;width:317.45pt;height:192.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" fillcolor="#7030a0" stroked="f" strokeweight="2pt">
                <v:fill opacity="19789f"/>
                <v:textbox>
                  <w:txbxContent>
                    <w:p w14:paraId="52A13CD4" w14:textId="48423F27" w:rsidR="007620C7" w:rsidRPr="00EC13FA" w:rsidRDefault="007620C7" w:rsidP="00EC13FA">
                      <w:pPr>
                        <w:jc w:val="center"/>
                        <w:rPr>
                          <w:b/>
                          <w:bCs/>
                          <w:color w:val="0F0D29" w:themeColor="text1"/>
                          <w:sz w:val="32"/>
                          <w:szCs w:val="28"/>
                          <w:lang w:val="fr-FR"/>
                        </w:rPr>
                      </w:pPr>
                      <w:r w:rsidRPr="00EC13FA">
                        <w:rPr>
                          <w:b/>
                          <w:bCs/>
                          <w:color w:val="0F0D29" w:themeColor="text1"/>
                          <w:sz w:val="32"/>
                          <w:szCs w:val="28"/>
                          <w:lang w:val="fr-FR"/>
                        </w:rPr>
                        <w:t>4</w:t>
                      </w:r>
                    </w:p>
                  </w:txbxContent>
                </v:textbox>
              </v:rect>
            </w:pict>
          </mc:Fallback>
        </mc:AlternateContent>
      </w:r>
      <w:r w:rsidR="00D14B3E" w:rsidRPr="00CA6FC0">
        <w:rPr>
          <w:noProof/>
        </w:rPr>
        <mc:AlternateContent>
          <mc:Choice Requires="wps">
            <w:drawing>
              <wp:anchor distT="0" distB="0" distL="114300" distR="114300" simplePos="0" relativeHeight="251682816" behindDoc="0" locked="0" layoutInCell="1" allowOverlap="1" wp14:anchorId="5028EA65" wp14:editId="24FD52F6">
                <wp:simplePos x="0" y="0"/>
                <wp:positionH relativeFrom="column">
                  <wp:posOffset>1083365</wp:posOffset>
                </wp:positionH>
                <wp:positionV relativeFrom="paragraph">
                  <wp:posOffset>603360</wp:posOffset>
                </wp:positionV>
                <wp:extent cx="5192202" cy="1327868"/>
                <wp:effectExtent l="0" t="0" r="8890" b="5715"/>
                <wp:wrapNone/>
                <wp:docPr id="201" name="Rectangle 201"/>
                <wp:cNvGraphicFramePr/>
                <a:graphic xmlns:a="http://schemas.openxmlformats.org/drawingml/2006/main">
                  <a:graphicData uri="http://schemas.microsoft.com/office/word/2010/wordprocessingShape">
                    <wps:wsp>
                      <wps:cNvSpPr/>
                      <wps:spPr>
                        <a:xfrm>
                          <a:off x="0" y="0"/>
                          <a:ext cx="5192202" cy="1327868"/>
                        </a:xfrm>
                        <a:prstGeom prst="rect">
                          <a:avLst/>
                        </a:prstGeom>
                        <a:solidFill>
                          <a:srgbClr val="92D05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EA861B" w14:textId="7849B99F" w:rsidR="007620C7" w:rsidRPr="00EC13FA" w:rsidRDefault="007620C7" w:rsidP="00EC13FA">
                            <w:pPr>
                              <w:jc w:val="center"/>
                              <w:rPr>
                                <w:b/>
                                <w:bCs/>
                                <w:color w:val="0F0D29" w:themeColor="text1"/>
                                <w:sz w:val="32"/>
                                <w:szCs w:val="28"/>
                                <w:lang w:val="fr-FR"/>
                              </w:rPr>
                            </w:pPr>
                            <w:r w:rsidRPr="00EC13FA">
                              <w:rPr>
                                <w:b/>
                                <w:bCs/>
                                <w:color w:val="0F0D29" w:themeColor="text1"/>
                                <w:sz w:val="32"/>
                                <w:szCs w:val="28"/>
                                <w:lang w:val="fr-FR"/>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8EA65" id="Rectangle 201" o:spid="_x0000_s1038" style="position:absolute;left:0;text-align:left;margin-left:85.3pt;margin-top:47.5pt;width:408.85pt;height:104.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" fillcolor="#92d050" stroked="f" strokeweight="2pt">
                <v:fill opacity="19789f"/>
                <v:textbox>
                  <w:txbxContent>
                    <w:p w14:paraId="37EA861B" w14:textId="7849B99F" w:rsidR="007620C7" w:rsidRPr="00EC13FA" w:rsidRDefault="007620C7" w:rsidP="00EC13FA">
                      <w:pPr>
                        <w:jc w:val="center"/>
                        <w:rPr>
                          <w:b/>
                          <w:bCs/>
                          <w:color w:val="0F0D29" w:themeColor="text1"/>
                          <w:sz w:val="32"/>
                          <w:szCs w:val="28"/>
                          <w:lang w:val="fr-FR"/>
                        </w:rPr>
                      </w:pPr>
                      <w:r w:rsidRPr="00EC13FA">
                        <w:rPr>
                          <w:b/>
                          <w:bCs/>
                          <w:color w:val="0F0D29" w:themeColor="text1"/>
                          <w:sz w:val="32"/>
                          <w:szCs w:val="28"/>
                          <w:lang w:val="fr-FR"/>
                        </w:rPr>
                        <w:t>3</w:t>
                      </w:r>
                    </w:p>
                  </w:txbxContent>
                </v:textbox>
              </v:rect>
            </w:pict>
          </mc:Fallback>
        </mc:AlternateContent>
      </w:r>
      <w:r w:rsidR="00D14B3E" w:rsidRPr="00CA6FC0">
        <w:rPr>
          <w:noProof/>
        </w:rPr>
        <mc:AlternateContent>
          <mc:Choice Requires="wps">
            <w:drawing>
              <wp:anchor distT="0" distB="0" distL="114300" distR="114300" simplePos="0" relativeHeight="251678720" behindDoc="0" locked="0" layoutInCell="1" allowOverlap="1" wp14:anchorId="242C02BE" wp14:editId="2564718C">
                <wp:simplePos x="0" y="0"/>
                <wp:positionH relativeFrom="column">
                  <wp:posOffset>137160</wp:posOffset>
                </wp:positionH>
                <wp:positionV relativeFrom="paragraph">
                  <wp:posOffset>603360</wp:posOffset>
                </wp:positionV>
                <wp:extent cx="898497" cy="644056"/>
                <wp:effectExtent l="0" t="0" r="0" b="3810"/>
                <wp:wrapNone/>
                <wp:docPr id="196" name="Rectangle 196"/>
                <wp:cNvGraphicFramePr/>
                <a:graphic xmlns:a="http://schemas.openxmlformats.org/drawingml/2006/main">
                  <a:graphicData uri="http://schemas.microsoft.com/office/word/2010/wordprocessingShape">
                    <wps:wsp>
                      <wps:cNvSpPr/>
                      <wps:spPr>
                        <a:xfrm>
                          <a:off x="0" y="0"/>
                          <a:ext cx="898497" cy="644056"/>
                        </a:xfrm>
                        <a:prstGeom prst="rect">
                          <a:avLst/>
                        </a:prstGeom>
                        <a:solidFill>
                          <a:srgbClr val="34ABA2">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B29352" w14:textId="787F7EEB" w:rsidR="007620C7" w:rsidRPr="00EC13FA" w:rsidRDefault="007620C7" w:rsidP="00483F81">
                            <w:pPr>
                              <w:jc w:val="center"/>
                              <w:rPr>
                                <w:b/>
                                <w:bCs/>
                                <w:color w:val="0F0D29" w:themeColor="text1"/>
                                <w:sz w:val="32"/>
                                <w:szCs w:val="28"/>
                                <w:lang w:val="fr-FR"/>
                              </w:rPr>
                            </w:pPr>
                            <w:r w:rsidRPr="00EC13FA">
                              <w:rPr>
                                <w:b/>
                                <w:bCs/>
                                <w:color w:val="0F0D29" w:themeColor="text1"/>
                                <w:sz w:val="32"/>
                                <w:szCs w:val="28"/>
                                <w:lang w:val="fr-F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2C02BE" id="Rectangle 196" o:spid="_x0000_s1039" style="position:absolute;left:0;text-align:left;margin-left:10.8pt;margin-top:47.5pt;width:70.75pt;height:50.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" fillcolor="#34aba2" stroked="f" strokeweight="2pt">
                <v:fill opacity="19789f"/>
                <v:textbox>
                  <w:txbxContent>
                    <w:p w14:paraId="64B29352" w14:textId="787F7EEB" w:rsidR="007620C7" w:rsidRPr="00EC13FA" w:rsidRDefault="007620C7" w:rsidP="00483F81">
                      <w:pPr>
                        <w:jc w:val="center"/>
                        <w:rPr>
                          <w:b/>
                          <w:bCs/>
                          <w:color w:val="0F0D29" w:themeColor="text1"/>
                          <w:sz w:val="32"/>
                          <w:szCs w:val="28"/>
                          <w:lang w:val="fr-FR"/>
                        </w:rPr>
                      </w:pPr>
                      <w:r w:rsidRPr="00EC13FA">
                        <w:rPr>
                          <w:b/>
                          <w:bCs/>
                          <w:color w:val="0F0D29" w:themeColor="text1"/>
                          <w:sz w:val="32"/>
                          <w:szCs w:val="28"/>
                          <w:lang w:val="fr-FR"/>
                        </w:rPr>
                        <w:t>2</w:t>
                      </w:r>
                    </w:p>
                  </w:txbxContent>
                </v:textbox>
              </v:rect>
            </w:pict>
          </mc:Fallback>
        </mc:AlternateContent>
      </w:r>
      <w:r w:rsidR="00E50CD3" w:rsidRPr="00CA6FC0">
        <w:rPr>
          <w:noProof/>
        </w:rPr>
        <w:drawing>
          <wp:inline distT="0" distB="0" distL="0" distR="0" wp14:anchorId="3FBB2484" wp14:editId="1964DAF5">
            <wp:extent cx="6315268" cy="4593265"/>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15268" cy="4593265"/>
                    </a:xfrm>
                    <a:prstGeom prst="rect">
                      <a:avLst/>
                    </a:prstGeom>
                  </pic:spPr>
                </pic:pic>
              </a:graphicData>
            </a:graphic>
          </wp:inline>
        </w:drawing>
      </w:r>
    </w:p>
    <w:p w14:paraId="018D61E1" w14:textId="06967D14" w:rsidR="00DC526F" w:rsidRPr="00CA6FC0" w:rsidRDefault="002E4885" w:rsidP="002E4885">
      <w:pPr>
        <w:pStyle w:val="Lgende"/>
        <w:jc w:val="center"/>
      </w:pPr>
      <w:bookmarkStart w:id="20" w:name="_Ref50023383"/>
      <w:r w:rsidRPr="00CA6FC0">
        <w:t xml:space="preserve">Figure </w:t>
      </w:r>
      <w:r w:rsidRPr="00CA6FC0">
        <w:fldChar w:fldCharType="begin"/>
      </w:r>
      <w:r w:rsidRPr="00CA6FC0">
        <w:instrText xml:space="preserve"> SEQ Figure \* ARABIC </w:instrText>
      </w:r>
      <w:r w:rsidRPr="00CA6FC0">
        <w:fldChar w:fldCharType="separate"/>
      </w:r>
      <w:r w:rsidR="00BA35D4">
        <w:rPr>
          <w:noProof/>
        </w:rPr>
        <w:t>5</w:t>
      </w:r>
      <w:r w:rsidRPr="00CA6FC0">
        <w:fldChar w:fldCharType="end"/>
      </w:r>
      <w:bookmarkEnd w:id="20"/>
      <w:r w:rsidR="0090592D" w:rsidRPr="00CA6FC0">
        <w:t xml:space="preserve">. </w:t>
      </w:r>
      <w:r w:rsidRPr="00CA6FC0">
        <w:t>Script definition window</w:t>
      </w:r>
    </w:p>
    <w:p w14:paraId="7DF512B8" w14:textId="5DB679CD" w:rsidR="00DC526F" w:rsidRPr="00CA6FC0" w:rsidRDefault="00DC526F" w:rsidP="0088799F"/>
    <w:p w14:paraId="092F506A" w14:textId="77777777" w:rsidR="00F11DE9" w:rsidRPr="00CA6FC0" w:rsidRDefault="00F11DE9" w:rsidP="0088799F"/>
    <w:p w14:paraId="078F3EB9" w14:textId="77777777" w:rsidR="00F11DE9" w:rsidRPr="00CA6FC0" w:rsidRDefault="00F11DE9" w:rsidP="0088799F"/>
    <w:p w14:paraId="3C6B8CEF" w14:textId="1D65E965" w:rsidR="00B65AC7" w:rsidRPr="00CA6FC0" w:rsidRDefault="00B65AC7" w:rsidP="0088799F">
      <w:r w:rsidRPr="00CA6FC0">
        <w:lastRenderedPageBreak/>
        <w:t>The window is divide</w:t>
      </w:r>
      <w:r w:rsidR="002D279A" w:rsidRPr="00CA6FC0">
        <w:t>d</w:t>
      </w:r>
      <w:r w:rsidRPr="00CA6FC0">
        <w:t xml:space="preserve"> as follow: </w:t>
      </w:r>
    </w:p>
    <w:p w14:paraId="5770537F" w14:textId="0B401FE8" w:rsidR="00B65AC7" w:rsidRPr="00CA6FC0" w:rsidRDefault="00B65AC7" w:rsidP="0088799F"/>
    <w:p w14:paraId="3614C8EB" w14:textId="2B358005" w:rsidR="00B65AC7" w:rsidRPr="00CA6FC0" w:rsidRDefault="00B65AC7" w:rsidP="006F07FC">
      <w:pPr>
        <w:ind w:left="720" w:hanging="720"/>
      </w:pPr>
      <w:r w:rsidRPr="00CA6FC0">
        <w:rPr>
          <w:b/>
          <w:bCs/>
          <w:sz w:val="28"/>
          <w:szCs w:val="24"/>
        </w:rPr>
        <w:t>(1)</w:t>
      </w:r>
      <w:r w:rsidR="00C7403E" w:rsidRPr="00CA6FC0">
        <w:rPr>
          <w:b/>
          <w:bCs/>
        </w:rPr>
        <w:tab/>
      </w:r>
      <w:r w:rsidR="001F2C33" w:rsidRPr="00CA6FC0">
        <w:rPr>
          <w:b/>
          <w:bCs/>
        </w:rPr>
        <w:t>Function selection</w:t>
      </w:r>
      <w:r w:rsidR="00BF34B9" w:rsidRPr="00CA6FC0">
        <w:rPr>
          <w:b/>
          <w:bCs/>
        </w:rPr>
        <w:t xml:space="preserve">: </w:t>
      </w:r>
      <w:r w:rsidR="00955ADC" w:rsidRPr="00CA6FC0">
        <w:t xml:space="preserve">this contextual menu allows you </w:t>
      </w:r>
      <w:r w:rsidR="008124E0" w:rsidRPr="00CA6FC0">
        <w:t>to choose</w:t>
      </w:r>
      <w:r w:rsidR="00955ADC" w:rsidRPr="00CA6FC0">
        <w:t xml:space="preserve"> </w:t>
      </w:r>
      <w:r w:rsidR="00631D96" w:rsidRPr="00CA6FC0">
        <w:t xml:space="preserve">the </w:t>
      </w:r>
      <w:r w:rsidR="00490402" w:rsidRPr="00CA6FC0">
        <w:t xml:space="preserve">command </w:t>
      </w:r>
      <w:r w:rsidR="006F07FC" w:rsidRPr="00CA6FC0">
        <w:t>to be executed</w:t>
      </w:r>
      <w:r w:rsidR="00BF281E" w:rsidRPr="00CA6FC0">
        <w:t xml:space="preserve">: </w:t>
      </w:r>
      <w:r w:rsidR="006F07FC" w:rsidRPr="00CA6FC0">
        <w:t>(SetA, SetP, Se</w:t>
      </w:r>
      <w:r w:rsidR="000026AC" w:rsidRPr="00CA6FC0">
        <w:t xml:space="preserve">ndLFD, StopLFD, Label…). </w:t>
      </w:r>
      <w:r w:rsidR="006C570D" w:rsidRPr="00CA6FC0">
        <w:t>The</w:t>
      </w:r>
      <w:r w:rsidR="00B112F8" w:rsidRPr="00CA6FC0">
        <w:t xml:space="preserve"> </w:t>
      </w:r>
      <w:r w:rsidR="00C71031" w:rsidRPr="00CA6FC0">
        <w:t xml:space="preserve">various commands are detailed in the </w:t>
      </w:r>
      <w:r w:rsidR="00362CF7" w:rsidRPr="00CA6FC0">
        <w:rPr>
          <w:i/>
          <w:iCs/>
          <w:color w:val="34ABA2" w:themeColor="accent6"/>
        </w:rPr>
        <w:fldChar w:fldCharType="begin"/>
      </w:r>
      <w:r w:rsidR="00362CF7" w:rsidRPr="00CA6FC0">
        <w:rPr>
          <w:i/>
          <w:iCs/>
          <w:color w:val="34ABA2" w:themeColor="accent6"/>
        </w:rPr>
        <w:instrText xml:space="preserve"> REF _Ref50035707 \h  \* MERGEFORMAT </w:instrText>
      </w:r>
      <w:r w:rsidR="00362CF7" w:rsidRPr="00CA6FC0">
        <w:rPr>
          <w:i/>
          <w:iCs/>
          <w:color w:val="34ABA2" w:themeColor="accent6"/>
        </w:rPr>
      </w:r>
      <w:r w:rsidR="00362CF7" w:rsidRPr="00CA6FC0">
        <w:rPr>
          <w:i/>
          <w:iCs/>
          <w:color w:val="34ABA2" w:themeColor="accent6"/>
        </w:rPr>
        <w:fldChar w:fldCharType="separate"/>
      </w:r>
      <w:r w:rsidR="00BA35D4" w:rsidRPr="00BA35D4">
        <w:rPr>
          <w:i/>
          <w:iCs/>
          <w:color w:val="34ABA2" w:themeColor="accent6"/>
        </w:rPr>
        <w:t>Commands details</w:t>
      </w:r>
      <w:r w:rsidR="00362CF7" w:rsidRPr="00CA6FC0">
        <w:rPr>
          <w:i/>
          <w:iCs/>
          <w:color w:val="34ABA2" w:themeColor="accent6"/>
        </w:rPr>
        <w:fldChar w:fldCharType="end"/>
      </w:r>
      <w:r w:rsidR="00362CF7" w:rsidRPr="00CA6FC0">
        <w:rPr>
          <w:color w:val="34ABA2" w:themeColor="accent6"/>
        </w:rPr>
        <w:t xml:space="preserve"> </w:t>
      </w:r>
      <w:r w:rsidR="00362CF7" w:rsidRPr="00CA6FC0">
        <w:t xml:space="preserve">section. </w:t>
      </w:r>
    </w:p>
    <w:p w14:paraId="03CBEECD" w14:textId="77777777" w:rsidR="000026AC" w:rsidRPr="00CA6FC0" w:rsidRDefault="000026AC" w:rsidP="006F07FC">
      <w:pPr>
        <w:ind w:left="720" w:hanging="720"/>
      </w:pPr>
    </w:p>
    <w:p w14:paraId="6278062C" w14:textId="7E42017D" w:rsidR="00746A79" w:rsidRPr="00CA6FC0" w:rsidRDefault="000026AC" w:rsidP="00746A79">
      <w:pPr>
        <w:ind w:left="720" w:hanging="720"/>
        <w:rPr>
          <w:szCs w:val="24"/>
        </w:rPr>
      </w:pPr>
      <w:r w:rsidRPr="00CA6FC0">
        <w:rPr>
          <w:b/>
          <w:bCs/>
          <w:sz w:val="28"/>
          <w:szCs w:val="24"/>
        </w:rPr>
        <w:t>(2)</w:t>
      </w:r>
      <w:r w:rsidRPr="00CA6FC0">
        <w:rPr>
          <w:b/>
          <w:bCs/>
        </w:rPr>
        <w:tab/>
      </w:r>
      <w:r w:rsidR="0060672E" w:rsidRPr="00CA6FC0">
        <w:rPr>
          <w:b/>
          <w:bCs/>
        </w:rPr>
        <w:t xml:space="preserve">Type of </w:t>
      </w:r>
      <w:r w:rsidR="005E1716" w:rsidRPr="00CA6FC0">
        <w:rPr>
          <w:b/>
          <w:bCs/>
        </w:rPr>
        <w:t>command</w:t>
      </w:r>
      <w:r w:rsidRPr="00CA6FC0">
        <w:rPr>
          <w:b/>
          <w:bCs/>
        </w:rPr>
        <w:t xml:space="preserve">: </w:t>
      </w:r>
      <w:r w:rsidRPr="00CA6FC0">
        <w:t xml:space="preserve">this </w:t>
      </w:r>
      <w:r w:rsidR="00143407" w:rsidRPr="00CA6FC0">
        <w:t xml:space="preserve">panel allows you to select </w:t>
      </w:r>
      <w:r w:rsidR="00AC547E" w:rsidRPr="00CA6FC0">
        <w:t xml:space="preserve">the type of </w:t>
      </w:r>
      <w:r w:rsidR="005E1716" w:rsidRPr="00CA6FC0">
        <w:t>command</w:t>
      </w:r>
      <w:r w:rsidR="00752E06" w:rsidRPr="00CA6FC0">
        <w:t xml:space="preserve">. Three types are </w:t>
      </w:r>
      <w:r w:rsidR="00752E06" w:rsidRPr="00CA6FC0">
        <w:rPr>
          <w:szCs w:val="24"/>
        </w:rPr>
        <w:t>def</w:t>
      </w:r>
      <w:r w:rsidR="00746A79" w:rsidRPr="00CA6FC0">
        <w:rPr>
          <w:szCs w:val="24"/>
        </w:rPr>
        <w:t xml:space="preserve">ined: </w:t>
      </w:r>
      <w:r w:rsidR="00746A79" w:rsidRPr="00CA6FC0">
        <w:rPr>
          <w:szCs w:val="24"/>
        </w:rPr>
        <w:tab/>
      </w:r>
      <w:r w:rsidR="000752EB" w:rsidRPr="00CA6FC0">
        <w:rPr>
          <w:szCs w:val="24"/>
        </w:rPr>
        <w:t xml:space="preserve">- </w:t>
      </w:r>
      <w:r w:rsidR="000752EB" w:rsidRPr="00CA6FC0">
        <w:rPr>
          <w:b/>
          <w:bCs/>
          <w:i/>
          <w:iCs/>
          <w:szCs w:val="24"/>
        </w:rPr>
        <w:t>Pre condition</w:t>
      </w:r>
      <w:r w:rsidR="000752EB" w:rsidRPr="00CA6FC0">
        <w:rPr>
          <w:b/>
          <w:bCs/>
          <w:szCs w:val="24"/>
        </w:rPr>
        <w:t>:</w:t>
      </w:r>
      <w:r w:rsidR="000752EB" w:rsidRPr="00CA6FC0">
        <w:rPr>
          <w:szCs w:val="24"/>
        </w:rPr>
        <w:t xml:space="preserve"> command to be executed before the </w:t>
      </w:r>
      <w:r w:rsidR="00DA66C7" w:rsidRPr="00CA6FC0">
        <w:rPr>
          <w:szCs w:val="24"/>
        </w:rPr>
        <w:t xml:space="preserve">test. </w:t>
      </w:r>
      <w:r w:rsidR="00746A79" w:rsidRPr="00CA6FC0">
        <w:rPr>
          <w:szCs w:val="24"/>
        </w:rPr>
        <w:t xml:space="preserve"> </w:t>
      </w:r>
    </w:p>
    <w:p w14:paraId="76049C99" w14:textId="2E197BE4" w:rsidR="00746A79" w:rsidRPr="00CA6FC0" w:rsidRDefault="00746A79" w:rsidP="000026AC">
      <w:pPr>
        <w:ind w:left="720" w:hanging="720"/>
        <w:rPr>
          <w:szCs w:val="24"/>
        </w:rPr>
      </w:pPr>
      <w:r w:rsidRPr="00CA6FC0">
        <w:rPr>
          <w:szCs w:val="24"/>
        </w:rPr>
        <w:tab/>
      </w:r>
      <w:r w:rsidRPr="00CA6FC0">
        <w:rPr>
          <w:szCs w:val="24"/>
        </w:rPr>
        <w:tab/>
      </w:r>
      <w:r w:rsidRPr="00CA6FC0">
        <w:rPr>
          <w:szCs w:val="24"/>
        </w:rPr>
        <w:tab/>
        <w:t xml:space="preserve">- </w:t>
      </w:r>
      <w:r w:rsidRPr="00CA6FC0">
        <w:rPr>
          <w:b/>
          <w:bCs/>
          <w:i/>
          <w:iCs/>
          <w:szCs w:val="24"/>
        </w:rPr>
        <w:t>Script</w:t>
      </w:r>
      <w:r w:rsidRPr="00CA6FC0">
        <w:rPr>
          <w:b/>
          <w:bCs/>
          <w:szCs w:val="24"/>
        </w:rPr>
        <w:t>:</w:t>
      </w:r>
      <w:r w:rsidRPr="00CA6FC0">
        <w:rPr>
          <w:szCs w:val="24"/>
        </w:rPr>
        <w:t xml:space="preserve"> </w:t>
      </w:r>
      <w:r w:rsidR="00DA66C7" w:rsidRPr="00CA6FC0">
        <w:rPr>
          <w:szCs w:val="24"/>
        </w:rPr>
        <w:t xml:space="preserve">command to be </w:t>
      </w:r>
      <w:r w:rsidR="00E52DBA" w:rsidRPr="00CA6FC0">
        <w:rPr>
          <w:szCs w:val="24"/>
        </w:rPr>
        <w:t xml:space="preserve">executed during the test. </w:t>
      </w:r>
    </w:p>
    <w:p w14:paraId="22B2B88A" w14:textId="6EBA5B00" w:rsidR="00E52DBA" w:rsidRPr="00CA6FC0" w:rsidRDefault="00E52DBA" w:rsidP="000026AC">
      <w:pPr>
        <w:ind w:left="720" w:hanging="720"/>
        <w:rPr>
          <w:szCs w:val="24"/>
        </w:rPr>
      </w:pPr>
      <w:r w:rsidRPr="00CA6FC0">
        <w:rPr>
          <w:szCs w:val="24"/>
        </w:rPr>
        <w:tab/>
      </w:r>
      <w:r w:rsidRPr="00CA6FC0">
        <w:rPr>
          <w:szCs w:val="24"/>
        </w:rPr>
        <w:tab/>
      </w:r>
      <w:r w:rsidRPr="00CA6FC0">
        <w:rPr>
          <w:szCs w:val="24"/>
        </w:rPr>
        <w:tab/>
        <w:t xml:space="preserve">- </w:t>
      </w:r>
      <w:r w:rsidRPr="00CA6FC0">
        <w:rPr>
          <w:b/>
          <w:bCs/>
          <w:i/>
          <w:iCs/>
          <w:szCs w:val="24"/>
        </w:rPr>
        <w:t>Post condition</w:t>
      </w:r>
      <w:r w:rsidRPr="00CA6FC0">
        <w:rPr>
          <w:b/>
          <w:bCs/>
          <w:szCs w:val="24"/>
        </w:rPr>
        <w:t>:</w:t>
      </w:r>
      <w:r w:rsidRPr="00CA6FC0">
        <w:rPr>
          <w:szCs w:val="24"/>
        </w:rPr>
        <w:t xml:space="preserve"> command to be executed after the test.  </w:t>
      </w:r>
    </w:p>
    <w:p w14:paraId="6540FE7D" w14:textId="096FEDD6" w:rsidR="00253F4D" w:rsidRPr="00CA6FC0" w:rsidRDefault="00253F4D" w:rsidP="000026AC">
      <w:pPr>
        <w:ind w:left="720" w:hanging="720"/>
      </w:pPr>
    </w:p>
    <w:p w14:paraId="7C7C8701" w14:textId="5A628F19" w:rsidR="00253F4D" w:rsidRPr="00CA6FC0" w:rsidRDefault="00253F4D" w:rsidP="006C7EB9">
      <w:pPr>
        <w:ind w:left="720" w:hanging="720"/>
      </w:pPr>
      <w:r w:rsidRPr="00CA6FC0">
        <w:rPr>
          <w:b/>
          <w:bCs/>
          <w:sz w:val="28"/>
          <w:szCs w:val="24"/>
        </w:rPr>
        <w:t>(3)</w:t>
      </w:r>
      <w:r w:rsidRPr="00CA6FC0">
        <w:rPr>
          <w:b/>
          <w:bCs/>
        </w:rPr>
        <w:tab/>
      </w:r>
      <w:r w:rsidR="00AF5CA0" w:rsidRPr="00CA6FC0">
        <w:rPr>
          <w:b/>
          <w:bCs/>
        </w:rPr>
        <w:t>Parameters edition</w:t>
      </w:r>
      <w:r w:rsidRPr="00CA6FC0">
        <w:rPr>
          <w:b/>
          <w:bCs/>
        </w:rPr>
        <w:t xml:space="preserve">: </w:t>
      </w:r>
      <w:r w:rsidRPr="00CA6FC0">
        <w:t xml:space="preserve">this </w:t>
      </w:r>
      <w:r w:rsidR="00AF5CA0" w:rsidRPr="00CA6FC0">
        <w:t>panel</w:t>
      </w:r>
      <w:r w:rsidRPr="00CA6FC0">
        <w:t xml:space="preserve"> </w:t>
      </w:r>
      <w:r w:rsidR="00AF5CA0" w:rsidRPr="00CA6FC0">
        <w:t xml:space="preserve">allows you to </w:t>
      </w:r>
      <w:r w:rsidR="00D4659D" w:rsidRPr="00CA6FC0">
        <w:t xml:space="preserve">configure </w:t>
      </w:r>
      <w:r w:rsidR="00664074" w:rsidRPr="00CA6FC0">
        <w:t>all</w:t>
      </w:r>
      <w:r w:rsidR="00C11C82" w:rsidRPr="00CA6FC0">
        <w:t xml:space="preserve"> parameters </w:t>
      </w:r>
      <w:r w:rsidR="004D2F1A" w:rsidRPr="00CA6FC0">
        <w:t xml:space="preserve">linked with the command selected. </w:t>
      </w:r>
      <w:r w:rsidR="00E237D7" w:rsidRPr="00CA6FC0">
        <w:t xml:space="preserve">The parameters </w:t>
      </w:r>
      <w:r w:rsidR="006C7EB9" w:rsidRPr="00CA6FC0">
        <w:t xml:space="preserve">are dimmed or not, according to the selected command. </w:t>
      </w:r>
      <w:r w:rsidR="00953F4E" w:rsidRPr="00CA6FC0">
        <w:t xml:space="preserve">To enter a new parameter value, </w:t>
      </w:r>
      <w:r w:rsidR="007E2985" w:rsidRPr="00CA6FC0">
        <w:t xml:space="preserve">you </w:t>
      </w:r>
      <w:r w:rsidR="00A03E96" w:rsidRPr="00CA6FC0">
        <w:t>must</w:t>
      </w:r>
      <w:r w:rsidR="007E2985" w:rsidRPr="00CA6FC0">
        <w:t xml:space="preserve"> use the numeric keypad, presented </w:t>
      </w:r>
      <w:r w:rsidR="00E16869" w:rsidRPr="00CA6FC0">
        <w:t xml:space="preserve">in </w:t>
      </w:r>
      <w:r w:rsidR="00A03E96" w:rsidRPr="00CA6FC0">
        <w:t xml:space="preserve">section 4. </w:t>
      </w:r>
    </w:p>
    <w:p w14:paraId="6DDFC02C" w14:textId="77777777" w:rsidR="00A03E96" w:rsidRPr="00CA6FC0" w:rsidRDefault="00A03E96" w:rsidP="006C7EB9">
      <w:pPr>
        <w:ind w:left="720" w:hanging="720"/>
      </w:pPr>
    </w:p>
    <w:p w14:paraId="5812738B" w14:textId="31CE537F" w:rsidR="00A03E96" w:rsidRPr="00CA6FC0" w:rsidRDefault="00A03E96" w:rsidP="00A03E96">
      <w:pPr>
        <w:ind w:left="720" w:hanging="720"/>
      </w:pPr>
      <w:r w:rsidRPr="00CA6FC0">
        <w:rPr>
          <w:b/>
          <w:bCs/>
          <w:sz w:val="28"/>
          <w:szCs w:val="24"/>
        </w:rPr>
        <w:t>(4)</w:t>
      </w:r>
      <w:r w:rsidRPr="00CA6FC0">
        <w:rPr>
          <w:b/>
          <w:bCs/>
        </w:rPr>
        <w:tab/>
        <w:t xml:space="preserve">Numeric keypad: </w:t>
      </w:r>
      <w:r w:rsidR="005C6B45" w:rsidRPr="00CA6FC0">
        <w:t>the</w:t>
      </w:r>
      <w:r w:rsidRPr="00CA6FC0">
        <w:t xml:space="preserve"> </w:t>
      </w:r>
      <w:r w:rsidR="00567A4F" w:rsidRPr="00CA6FC0">
        <w:t>numeric keypad</w:t>
      </w:r>
      <w:r w:rsidR="005C6B45" w:rsidRPr="00CA6FC0">
        <w:t xml:space="preserve">, presented below in the  </w:t>
      </w:r>
      <w:r w:rsidR="005C6B45" w:rsidRPr="00CA6FC0">
        <w:fldChar w:fldCharType="begin"/>
      </w:r>
      <w:r w:rsidR="005C6B45" w:rsidRPr="00CA6FC0">
        <w:instrText xml:space="preserve"> REF _Ref50026300 \h </w:instrText>
      </w:r>
      <w:r w:rsidR="005C6B45" w:rsidRPr="00CA6FC0">
        <w:fldChar w:fldCharType="separate"/>
      </w:r>
      <w:r w:rsidR="00BA35D4" w:rsidRPr="00CA6FC0">
        <w:t xml:space="preserve">Figure </w:t>
      </w:r>
      <w:r w:rsidR="00BA35D4">
        <w:rPr>
          <w:noProof/>
        </w:rPr>
        <w:t>6</w:t>
      </w:r>
      <w:r w:rsidR="005C6B45" w:rsidRPr="00CA6FC0">
        <w:fldChar w:fldCharType="end"/>
      </w:r>
      <w:r w:rsidR="005C6B45" w:rsidRPr="00CA6FC0">
        <w:t>,</w:t>
      </w:r>
      <w:r w:rsidR="00245453" w:rsidRPr="00CA6FC0">
        <w:t xml:space="preserve"> a</w:t>
      </w:r>
      <w:r w:rsidR="00171C7C" w:rsidRPr="00CA6FC0">
        <w:t xml:space="preserve">llows you </w:t>
      </w:r>
      <w:r w:rsidR="00AB67E9" w:rsidRPr="00CA6FC0">
        <w:t xml:space="preserve">to </w:t>
      </w:r>
      <w:r w:rsidR="00171C7C" w:rsidRPr="00CA6FC0">
        <w:t xml:space="preserve">enter the value of a </w:t>
      </w:r>
      <w:r w:rsidR="00567A4F" w:rsidRPr="00CA6FC0">
        <w:t>parameter</w:t>
      </w:r>
      <w:r w:rsidR="00CA5F7D" w:rsidRPr="00CA6FC0">
        <w:t xml:space="preserve"> (Time, Duration, Pressure…)</w:t>
      </w:r>
      <w:r w:rsidR="00567A4F" w:rsidRPr="00CA6FC0">
        <w:t xml:space="preserve">. </w:t>
      </w:r>
    </w:p>
    <w:p w14:paraId="7A5DC723" w14:textId="7AAD7529" w:rsidR="00F56E08" w:rsidRPr="00CA6FC0" w:rsidRDefault="00F56E08" w:rsidP="00A03E96">
      <w:pPr>
        <w:ind w:left="720" w:hanging="720"/>
      </w:pPr>
    </w:p>
    <w:p w14:paraId="3FCF4E62" w14:textId="5BA1481C" w:rsidR="00D209F2" w:rsidRPr="00CA6FC0" w:rsidRDefault="00D523DF" w:rsidP="00D209F2">
      <w:pPr>
        <w:keepNext/>
        <w:ind w:left="720" w:hanging="720"/>
        <w:jc w:val="center"/>
      </w:pPr>
      <w:r w:rsidRPr="00CA6FC0">
        <w:rPr>
          <w:noProof/>
        </w:rPr>
        <mc:AlternateContent>
          <mc:Choice Requires="wps">
            <w:drawing>
              <wp:anchor distT="0" distB="0" distL="114300" distR="114300" simplePos="0" relativeHeight="251692032" behindDoc="0" locked="0" layoutInCell="1" allowOverlap="1" wp14:anchorId="40D41251" wp14:editId="4D30AD57">
                <wp:simplePos x="0" y="0"/>
                <wp:positionH relativeFrom="column">
                  <wp:posOffset>3435985</wp:posOffset>
                </wp:positionH>
                <wp:positionV relativeFrom="paragraph">
                  <wp:posOffset>1520870</wp:posOffset>
                </wp:positionV>
                <wp:extent cx="431597" cy="236499"/>
                <wp:effectExtent l="0" t="0" r="26035" b="11430"/>
                <wp:wrapNone/>
                <wp:docPr id="209" name="Rectangle 209"/>
                <wp:cNvGraphicFramePr/>
                <a:graphic xmlns:a="http://schemas.openxmlformats.org/drawingml/2006/main">
                  <a:graphicData uri="http://schemas.microsoft.com/office/word/2010/wordprocessingShape">
                    <wps:wsp>
                      <wps:cNvSpPr/>
                      <wps:spPr>
                        <a:xfrm>
                          <a:off x="0" y="0"/>
                          <a:ext cx="431597" cy="236499"/>
                        </a:xfrm>
                        <a:prstGeom prst="rect">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78D3A" id="Rectangle 209" o:spid="_x0000_s1026" style="position:absolute;margin-left:270.55pt;margin-top:119.75pt;width:34pt;height:18.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" filled="f" strokecolor="#34aba2 [3209]" strokeweight="1.5pt"/>
            </w:pict>
          </mc:Fallback>
        </mc:AlternateContent>
      </w:r>
      <w:r w:rsidRPr="00CA6FC0">
        <w:rPr>
          <w:noProof/>
        </w:rPr>
        <mc:AlternateContent>
          <mc:Choice Requires="wps">
            <w:drawing>
              <wp:anchor distT="0" distB="0" distL="114300" distR="114300" simplePos="0" relativeHeight="251689984" behindDoc="0" locked="0" layoutInCell="1" allowOverlap="1" wp14:anchorId="2711908D" wp14:editId="5F76AF41">
                <wp:simplePos x="0" y="0"/>
                <wp:positionH relativeFrom="column">
                  <wp:posOffset>2176780</wp:posOffset>
                </wp:positionH>
                <wp:positionV relativeFrom="paragraph">
                  <wp:posOffset>220015</wp:posOffset>
                </wp:positionV>
                <wp:extent cx="1121741" cy="124358"/>
                <wp:effectExtent l="0" t="0" r="21590" b="28575"/>
                <wp:wrapNone/>
                <wp:docPr id="208" name="Rectangle 208"/>
                <wp:cNvGraphicFramePr/>
                <a:graphic xmlns:a="http://schemas.openxmlformats.org/drawingml/2006/main">
                  <a:graphicData uri="http://schemas.microsoft.com/office/word/2010/wordprocessingShape">
                    <wps:wsp>
                      <wps:cNvSpPr/>
                      <wps:spPr>
                        <a:xfrm>
                          <a:off x="0" y="0"/>
                          <a:ext cx="1121741" cy="124358"/>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BA899" id="Rectangle 208" o:spid="_x0000_s1026" style="position:absolute;margin-left:171.4pt;margin-top:17.3pt;width:88.35pt;height: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" filled="f" strokecolor="#c00000" strokeweight="1.5pt"/>
            </w:pict>
          </mc:Fallback>
        </mc:AlternateContent>
      </w:r>
      <w:r w:rsidR="00C259FE" w:rsidRPr="00CA6FC0">
        <w:rPr>
          <w:noProof/>
        </w:rPr>
        <w:drawing>
          <wp:inline distT="0" distB="0" distL="0" distR="0" wp14:anchorId="07A14835" wp14:editId="672E49D8">
            <wp:extent cx="3088257" cy="1883084"/>
            <wp:effectExtent l="0" t="0" r="0" b="317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4705" cy="1899211"/>
                    </a:xfrm>
                    <a:prstGeom prst="rect">
                      <a:avLst/>
                    </a:prstGeom>
                  </pic:spPr>
                </pic:pic>
              </a:graphicData>
            </a:graphic>
          </wp:inline>
        </w:drawing>
      </w:r>
    </w:p>
    <w:p w14:paraId="6B749204" w14:textId="1D68D907" w:rsidR="00F56E08" w:rsidRPr="00CA6FC0" w:rsidRDefault="00D209F2" w:rsidP="00D209F2">
      <w:pPr>
        <w:pStyle w:val="Lgende"/>
        <w:jc w:val="center"/>
      </w:pPr>
      <w:bookmarkStart w:id="21" w:name="_Ref50026300"/>
      <w:r w:rsidRPr="00CA6FC0">
        <w:t xml:space="preserve">Figure </w:t>
      </w:r>
      <w:r w:rsidRPr="00CA6FC0">
        <w:fldChar w:fldCharType="begin"/>
      </w:r>
      <w:r w:rsidRPr="00CA6FC0">
        <w:instrText xml:space="preserve"> SEQ Figure \* ARABIC </w:instrText>
      </w:r>
      <w:r w:rsidRPr="00CA6FC0">
        <w:fldChar w:fldCharType="separate"/>
      </w:r>
      <w:r w:rsidR="00BA35D4">
        <w:rPr>
          <w:noProof/>
        </w:rPr>
        <w:t>6</w:t>
      </w:r>
      <w:r w:rsidRPr="00CA6FC0">
        <w:fldChar w:fldCharType="end"/>
      </w:r>
      <w:bookmarkEnd w:id="21"/>
      <w:r w:rsidR="0090592D" w:rsidRPr="00CA6FC0">
        <w:t xml:space="preserve">. </w:t>
      </w:r>
      <w:r w:rsidR="00C259FE" w:rsidRPr="00CA6FC0">
        <w:t xml:space="preserve">Numeric keypad for </w:t>
      </w:r>
      <w:r w:rsidR="005500AE" w:rsidRPr="00CA6FC0">
        <w:t xml:space="preserve">Test </w:t>
      </w:r>
      <w:r w:rsidR="00D32BA0" w:rsidRPr="00CA6FC0">
        <w:t>s</w:t>
      </w:r>
      <w:r w:rsidR="00E07B6C" w:rsidRPr="00CA6FC0">
        <w:t>cript Creation</w:t>
      </w:r>
    </w:p>
    <w:p w14:paraId="04C7566C" w14:textId="77777777" w:rsidR="00CA5F7D" w:rsidRPr="00CA6FC0" w:rsidRDefault="00EE5BF9" w:rsidP="006C7EB9">
      <w:pPr>
        <w:ind w:left="720" w:hanging="720"/>
      </w:pPr>
      <w:r w:rsidRPr="00CA6FC0">
        <w:tab/>
      </w:r>
    </w:p>
    <w:p w14:paraId="1F6DF310" w14:textId="3FFC32D4" w:rsidR="00A03E96" w:rsidRPr="00CA6FC0" w:rsidRDefault="00CA5F7D" w:rsidP="00CA5F7D">
      <w:pPr>
        <w:ind w:left="720"/>
      </w:pPr>
      <w:r w:rsidRPr="00CA6FC0">
        <w:t xml:space="preserve">The value can be a numeric value (e.g. “102”, “10”) or a formula using parameters from the Database. </w:t>
      </w:r>
      <w:r w:rsidR="00DC6EF0" w:rsidRPr="00CA6FC0">
        <w:t>You can choose a specific parameter from the Database cl</w:t>
      </w:r>
      <w:r w:rsidR="00EE5BF9" w:rsidRPr="00CA6FC0">
        <w:t>ick</w:t>
      </w:r>
      <w:r w:rsidR="00DC6EF0" w:rsidRPr="00CA6FC0">
        <w:t>ing</w:t>
      </w:r>
      <w:r w:rsidR="00EE5BF9" w:rsidRPr="00CA6FC0">
        <w:t xml:space="preserve"> on </w:t>
      </w:r>
      <w:r w:rsidR="00257FAC" w:rsidRPr="00CA6FC0">
        <w:t>the contextual menu titled “</w:t>
      </w:r>
      <w:r w:rsidR="00257FAC" w:rsidRPr="00CA6FC0">
        <w:rPr>
          <w:b/>
          <w:bCs/>
          <w:color w:val="C00000"/>
        </w:rPr>
        <w:t>Parameters</w:t>
      </w:r>
      <w:r w:rsidR="00257FAC" w:rsidRPr="00CA6FC0">
        <w:t xml:space="preserve">” </w:t>
      </w:r>
      <w:r w:rsidR="008F00D4" w:rsidRPr="00CA6FC0">
        <w:t xml:space="preserve">The </w:t>
      </w:r>
      <w:r w:rsidR="007C343C" w:rsidRPr="00CA6FC0">
        <w:t xml:space="preserve">unit </w:t>
      </w:r>
      <w:r w:rsidR="004B3006" w:rsidRPr="00CA6FC0">
        <w:t xml:space="preserve">and the value </w:t>
      </w:r>
      <w:r w:rsidR="005A4D83" w:rsidRPr="00CA6FC0">
        <w:t>are</w:t>
      </w:r>
      <w:r w:rsidR="004B3006" w:rsidRPr="00CA6FC0">
        <w:t xml:space="preserve"> </w:t>
      </w:r>
      <w:r w:rsidR="006D08C9" w:rsidRPr="00CA6FC0">
        <w:t xml:space="preserve">displayed next to the parameter’s name. </w:t>
      </w:r>
    </w:p>
    <w:p w14:paraId="53E1B9F3" w14:textId="5725FFCE" w:rsidR="005A4D83" w:rsidRPr="00CA6FC0" w:rsidRDefault="005A4D83" w:rsidP="006C7EB9">
      <w:pPr>
        <w:ind w:left="720" w:hanging="720"/>
      </w:pPr>
      <w:r w:rsidRPr="00CA6FC0">
        <w:tab/>
        <w:t xml:space="preserve">To </w:t>
      </w:r>
      <w:r w:rsidR="00D516E2" w:rsidRPr="00CA6FC0">
        <w:t xml:space="preserve">validate the parameter value, click on the </w:t>
      </w:r>
      <w:r w:rsidR="00D516E2" w:rsidRPr="00CA6FC0">
        <w:rPr>
          <w:b/>
          <w:bCs/>
          <w:color w:val="34ABA2" w:themeColor="accent6"/>
        </w:rPr>
        <w:t>INSERT</w:t>
      </w:r>
      <w:r w:rsidR="00D516E2" w:rsidRPr="00CA6FC0">
        <w:rPr>
          <w:color w:val="34ABA2" w:themeColor="accent6"/>
        </w:rPr>
        <w:t xml:space="preserve"> </w:t>
      </w:r>
      <w:r w:rsidR="00D516E2" w:rsidRPr="00CA6FC0">
        <w:t>button</w:t>
      </w:r>
      <w:r w:rsidR="00F77E36" w:rsidRPr="00CA6FC0">
        <w:t xml:space="preserve">. </w:t>
      </w:r>
    </w:p>
    <w:p w14:paraId="2603D7DA" w14:textId="77777777" w:rsidR="00253F4D" w:rsidRPr="00CA6FC0" w:rsidRDefault="00253F4D" w:rsidP="000026AC">
      <w:pPr>
        <w:ind w:left="720" w:hanging="720"/>
      </w:pPr>
    </w:p>
    <w:p w14:paraId="4917FE3D" w14:textId="6EE8A5EF" w:rsidR="009E2838" w:rsidRPr="00CA6FC0" w:rsidRDefault="00E52DBA" w:rsidP="006F0196">
      <w:pPr>
        <w:ind w:left="720" w:hanging="720"/>
      </w:pPr>
      <w:r w:rsidRPr="00CA6FC0">
        <w:rPr>
          <w:b/>
          <w:bCs/>
          <w:sz w:val="28"/>
          <w:szCs w:val="24"/>
        </w:rPr>
        <w:t>(5)</w:t>
      </w:r>
      <w:r w:rsidRPr="00CA6FC0">
        <w:rPr>
          <w:b/>
          <w:bCs/>
        </w:rPr>
        <w:tab/>
        <w:t xml:space="preserve">Add and Exit buttons: </w:t>
      </w:r>
      <w:r w:rsidR="00EF529B" w:rsidRPr="00CA6FC0">
        <w:t>o</w:t>
      </w:r>
      <w:r w:rsidR="009E2838" w:rsidRPr="00CA6FC0">
        <w:t xml:space="preserve">nce the command has been </w:t>
      </w:r>
      <w:r w:rsidR="00EF529B" w:rsidRPr="00CA6FC0">
        <w:t>detailed</w:t>
      </w:r>
      <w:r w:rsidR="009E2838" w:rsidRPr="00CA6FC0">
        <w:t>, you can add it to the table using the button</w:t>
      </w:r>
      <w:r w:rsidR="00EF529B" w:rsidRPr="00CA6FC0">
        <w:t xml:space="preserve"> </w:t>
      </w:r>
      <w:r w:rsidR="00EF529B" w:rsidRPr="00CA6FC0">
        <w:rPr>
          <w:b/>
          <w:bCs/>
        </w:rPr>
        <w:t>Add</w:t>
      </w:r>
      <w:r w:rsidR="009E2838" w:rsidRPr="00CA6FC0">
        <w:t xml:space="preserve">. </w:t>
      </w:r>
      <w:r w:rsidR="00D523DF" w:rsidRPr="00CA6FC0">
        <w:t xml:space="preserve">A new line like this one is added to the table: </w:t>
      </w:r>
    </w:p>
    <w:p w14:paraId="1BCDEDEC" w14:textId="4906E787" w:rsidR="00B86F8A" w:rsidRPr="00CA6FC0" w:rsidRDefault="00B86F8A" w:rsidP="006F0196">
      <w:pPr>
        <w:ind w:left="720" w:hanging="720"/>
        <w:rPr>
          <w:noProof/>
        </w:rPr>
      </w:pPr>
      <w:r w:rsidRPr="00CA6FC0">
        <w:rPr>
          <w:noProof/>
        </w:rPr>
        <w:drawing>
          <wp:anchor distT="0" distB="0" distL="114300" distR="114300" simplePos="0" relativeHeight="251752448" behindDoc="0" locked="0" layoutInCell="1" allowOverlap="1" wp14:anchorId="2AB5F34F" wp14:editId="75D3DF9F">
            <wp:simplePos x="0" y="0"/>
            <wp:positionH relativeFrom="margin">
              <wp:align>center</wp:align>
            </wp:positionH>
            <wp:positionV relativeFrom="paragraph">
              <wp:posOffset>206944</wp:posOffset>
            </wp:positionV>
            <wp:extent cx="4664072" cy="301584"/>
            <wp:effectExtent l="19050" t="19050" r="3810" b="22860"/>
            <wp:wrapNone/>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6256"/>
                    <a:stretch/>
                  </pic:blipFill>
                  <pic:spPr bwMode="auto">
                    <a:xfrm>
                      <a:off x="0" y="0"/>
                      <a:ext cx="4664072" cy="301584"/>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ABFBFF" w14:textId="26FCBDB7" w:rsidR="006F0196" w:rsidRPr="00CA6FC0" w:rsidRDefault="006F0196" w:rsidP="006F0196">
      <w:pPr>
        <w:ind w:left="720" w:hanging="720"/>
      </w:pPr>
    </w:p>
    <w:p w14:paraId="3A4F99B0" w14:textId="77777777" w:rsidR="00B86F8A" w:rsidRPr="00CA6FC0" w:rsidRDefault="00B86F8A" w:rsidP="00B86F8A"/>
    <w:p w14:paraId="659326DE" w14:textId="77777777" w:rsidR="00B86F8A" w:rsidRPr="00CA6FC0" w:rsidRDefault="00B86F8A" w:rsidP="00EF529B">
      <w:pPr>
        <w:ind w:left="720"/>
      </w:pPr>
    </w:p>
    <w:p w14:paraId="23A5CA9F" w14:textId="0D5CC89C" w:rsidR="00280715" w:rsidRPr="00CA6FC0" w:rsidRDefault="009E2838" w:rsidP="00B86F8A">
      <w:pPr>
        <w:ind w:left="720"/>
      </w:pPr>
      <w:r w:rsidRPr="00CA6FC0">
        <w:t xml:space="preserve">You can </w:t>
      </w:r>
      <w:r w:rsidR="00521022" w:rsidRPr="00CA6FC0">
        <w:t>quit</w:t>
      </w:r>
      <w:r w:rsidRPr="00CA6FC0">
        <w:t xml:space="preserve"> the </w:t>
      </w:r>
      <w:r w:rsidR="00521022" w:rsidRPr="00CA6FC0">
        <w:t>“Script definition”</w:t>
      </w:r>
      <w:r w:rsidRPr="00CA6FC0">
        <w:t xml:space="preserve"> window at any time with the button</w:t>
      </w:r>
      <w:r w:rsidR="006F0196" w:rsidRPr="00CA6FC0">
        <w:t xml:space="preserve"> </w:t>
      </w:r>
      <w:r w:rsidR="006F0196" w:rsidRPr="00CA6FC0">
        <w:rPr>
          <w:b/>
          <w:bCs/>
        </w:rPr>
        <w:t>Exit</w:t>
      </w:r>
      <w:r w:rsidRPr="00CA6FC0">
        <w:t>.</w:t>
      </w:r>
      <w:r w:rsidR="00280715" w:rsidRPr="00CA6FC0">
        <w:br w:type="page"/>
      </w:r>
    </w:p>
    <w:p w14:paraId="015E2880" w14:textId="7897D930" w:rsidR="00DC526F" w:rsidRPr="00CA6FC0" w:rsidRDefault="00727946" w:rsidP="0088799F">
      <w:pPr>
        <w:pStyle w:val="Titre3"/>
      </w:pPr>
      <w:bookmarkStart w:id="22" w:name="_Ref50035707"/>
      <w:bookmarkStart w:id="23" w:name="_Toc50729775"/>
      <w:r w:rsidRPr="00CA6FC0">
        <w:lastRenderedPageBreak/>
        <w:t>Command</w:t>
      </w:r>
      <w:r w:rsidR="001664AA" w:rsidRPr="00CA6FC0">
        <w:t>s details</w:t>
      </w:r>
      <w:bookmarkEnd w:id="22"/>
      <w:bookmarkEnd w:id="23"/>
    </w:p>
    <w:p w14:paraId="6C01E589" w14:textId="77777777" w:rsidR="00106CC7" w:rsidRPr="00CA6FC0" w:rsidRDefault="00106CC7" w:rsidP="0088799F"/>
    <w:p w14:paraId="6ECD3D39" w14:textId="20127839" w:rsidR="00DC526F" w:rsidRPr="00CA6FC0" w:rsidRDefault="007A3F36" w:rsidP="0088799F">
      <w:r w:rsidRPr="00CA6FC0">
        <w:t xml:space="preserve">As we have seen </w:t>
      </w:r>
      <w:r w:rsidR="00F90BF6" w:rsidRPr="00CA6FC0">
        <w:t>above, th</w:t>
      </w:r>
      <w:r w:rsidR="00C665C3" w:rsidRPr="00CA6FC0">
        <w:t xml:space="preserve">e </w:t>
      </w:r>
      <w:hyperlink w:anchor="_Create_a_new" w:history="1">
        <w:r w:rsidR="00517EB0" w:rsidRPr="00CA6FC0">
          <w:rPr>
            <w:rStyle w:val="Lienhypertexte"/>
          </w:rPr>
          <w:t>Script definition window</w:t>
        </w:r>
      </w:hyperlink>
      <w:r w:rsidR="00517EB0" w:rsidRPr="00CA6FC0">
        <w:t xml:space="preserve"> </w:t>
      </w:r>
      <w:r w:rsidR="00BC168F" w:rsidRPr="00CA6FC0">
        <w:t xml:space="preserve">allows you to </w:t>
      </w:r>
      <w:r w:rsidR="00F90BF6" w:rsidRPr="00CA6FC0">
        <w:t>configure</w:t>
      </w:r>
      <w:r w:rsidR="00BC168F" w:rsidRPr="00CA6FC0">
        <w:t xml:space="preserve"> various comma</w:t>
      </w:r>
      <w:r w:rsidR="007934BA" w:rsidRPr="00CA6FC0">
        <w:t>nds</w:t>
      </w:r>
      <w:r w:rsidR="00855CBB" w:rsidRPr="00CA6FC0">
        <w:t>. The</w:t>
      </w:r>
      <w:r w:rsidR="00707294" w:rsidRPr="00CA6FC0">
        <w:t xml:space="preserve"> Figures </w:t>
      </w:r>
      <w:r w:rsidR="00855CBB" w:rsidRPr="00CA6FC0">
        <w:t xml:space="preserve">below detail </w:t>
      </w:r>
      <w:r w:rsidR="00D134B9" w:rsidRPr="00CA6FC0">
        <w:t xml:space="preserve">some important information about </w:t>
      </w:r>
      <w:r w:rsidR="00765D49" w:rsidRPr="00CA6FC0">
        <w:t xml:space="preserve">commands. </w:t>
      </w:r>
    </w:p>
    <w:p w14:paraId="785C30C6" w14:textId="557F9D0F" w:rsidR="00DC526F" w:rsidRPr="00CA6FC0" w:rsidRDefault="00DC526F" w:rsidP="00D2769E">
      <w:pPr>
        <w:pStyle w:val="Lgende"/>
      </w:pPr>
    </w:p>
    <w:p w14:paraId="1BB92AAF" w14:textId="6EDD63F9" w:rsidR="00D2769E" w:rsidRPr="00CA6FC0" w:rsidRDefault="00D2769E" w:rsidP="00D2769E">
      <w:pPr>
        <w:pStyle w:val="Titre4"/>
      </w:pPr>
      <w:bookmarkStart w:id="24" w:name="_Toc50729776"/>
      <w:r w:rsidRPr="00CA6FC0">
        <w:t>SetA</w:t>
      </w:r>
      <w:bookmarkEnd w:id="24"/>
    </w:p>
    <w:p w14:paraId="6E4992C5" w14:textId="77777777" w:rsidR="00D2769E" w:rsidRPr="00CA6FC0" w:rsidRDefault="00D2769E" w:rsidP="00D2769E"/>
    <w:tbl>
      <w:tblPr>
        <w:tblStyle w:val="Grilledutableau"/>
        <w:tblW w:w="9569" w:type="dxa"/>
        <w:jc w:val="center"/>
        <w:tblLook w:val="04A0" w:firstRow="1" w:lastRow="0" w:firstColumn="1" w:lastColumn="0" w:noHBand="0" w:noVBand="1"/>
      </w:tblPr>
      <w:tblGrid>
        <w:gridCol w:w="1278"/>
        <w:gridCol w:w="8291"/>
      </w:tblGrid>
      <w:tr w:rsidR="007C5DFA" w:rsidRPr="00CA6FC0" w14:paraId="3585CF85" w14:textId="77777777" w:rsidTr="008E0E69">
        <w:trPr>
          <w:trHeight w:val="559"/>
          <w:jc w:val="center"/>
        </w:trPr>
        <w:tc>
          <w:tcPr>
            <w:tcW w:w="1278" w:type="dxa"/>
            <w:shd w:val="clear" w:color="auto" w:fill="D2F1EF" w:themeFill="accent6" w:themeFillTint="33"/>
          </w:tcPr>
          <w:p w14:paraId="7A891644" w14:textId="5818D529" w:rsidR="007C5DFA" w:rsidRPr="00CA6FC0" w:rsidRDefault="007C5DFA" w:rsidP="007C5DFA">
            <w:pPr>
              <w:rPr>
                <w:sz w:val="22"/>
              </w:rPr>
            </w:pPr>
            <w:r w:rsidRPr="00CA6FC0">
              <w:rPr>
                <w:b/>
                <w:sz w:val="22"/>
              </w:rPr>
              <w:t>Command</w:t>
            </w:r>
          </w:p>
        </w:tc>
        <w:tc>
          <w:tcPr>
            <w:tcW w:w="8291" w:type="dxa"/>
            <w:shd w:val="clear" w:color="auto" w:fill="F2F2F2" w:themeFill="background1" w:themeFillShade="F2"/>
          </w:tcPr>
          <w:p w14:paraId="78281A4C" w14:textId="4E181310" w:rsidR="007C5DFA" w:rsidRPr="00CA6FC0" w:rsidRDefault="00BA299F" w:rsidP="007C5DFA">
            <w:pPr>
              <w:rPr>
                <w:b/>
                <w:bCs/>
              </w:rPr>
            </w:pPr>
            <w:r w:rsidRPr="00CA6FC0">
              <w:rPr>
                <w:b/>
                <w:bCs/>
              </w:rPr>
              <w:t>SetA</w:t>
            </w:r>
          </w:p>
        </w:tc>
      </w:tr>
      <w:tr w:rsidR="00BA299F" w:rsidRPr="00CA6FC0" w14:paraId="44810185" w14:textId="77777777" w:rsidTr="008E0E69">
        <w:trPr>
          <w:trHeight w:val="559"/>
          <w:jc w:val="center"/>
        </w:trPr>
        <w:tc>
          <w:tcPr>
            <w:tcW w:w="1278" w:type="dxa"/>
            <w:shd w:val="clear" w:color="auto" w:fill="D2F1EF" w:themeFill="accent6" w:themeFillTint="33"/>
          </w:tcPr>
          <w:p w14:paraId="6976E92C" w14:textId="316D3437" w:rsidR="00BA299F" w:rsidRPr="00CA6FC0" w:rsidRDefault="00BA299F" w:rsidP="00BA299F">
            <w:pPr>
              <w:rPr>
                <w:sz w:val="22"/>
              </w:rPr>
            </w:pPr>
            <w:r w:rsidRPr="00CA6FC0">
              <w:rPr>
                <w:b/>
                <w:sz w:val="22"/>
              </w:rPr>
              <w:t>Interface</w:t>
            </w:r>
          </w:p>
        </w:tc>
        <w:tc>
          <w:tcPr>
            <w:tcW w:w="8291" w:type="dxa"/>
          </w:tcPr>
          <w:p w14:paraId="11DC1E3F" w14:textId="583715C9" w:rsidR="00BA299F" w:rsidRPr="00CA6FC0" w:rsidRDefault="00BA299F" w:rsidP="00BA299F">
            <w:r w:rsidRPr="00CA6FC0">
              <w:rPr>
                <w:sz w:val="22"/>
              </w:rPr>
              <w:t>Bench Test</w:t>
            </w:r>
          </w:p>
        </w:tc>
      </w:tr>
      <w:tr w:rsidR="00BA299F" w:rsidRPr="00CA6FC0" w14:paraId="5E451F7D" w14:textId="77777777" w:rsidTr="008E0E69">
        <w:trPr>
          <w:trHeight w:val="854"/>
          <w:jc w:val="center"/>
        </w:trPr>
        <w:tc>
          <w:tcPr>
            <w:tcW w:w="1278" w:type="dxa"/>
            <w:shd w:val="clear" w:color="auto" w:fill="D2F1EF" w:themeFill="accent6" w:themeFillTint="33"/>
          </w:tcPr>
          <w:p w14:paraId="242432B8" w14:textId="0061F0C3" w:rsidR="00BA299F" w:rsidRPr="00CA6FC0" w:rsidRDefault="00BA299F" w:rsidP="00BA299F">
            <w:pPr>
              <w:rPr>
                <w:sz w:val="22"/>
              </w:rPr>
            </w:pPr>
            <w:r w:rsidRPr="00CA6FC0">
              <w:rPr>
                <w:b/>
                <w:sz w:val="22"/>
              </w:rPr>
              <w:t>Mandatory parameters</w:t>
            </w:r>
          </w:p>
        </w:tc>
        <w:tc>
          <w:tcPr>
            <w:tcW w:w="8291" w:type="dxa"/>
          </w:tcPr>
          <w:p w14:paraId="7362640D" w14:textId="77777777" w:rsidR="00913B05" w:rsidRPr="00CA6FC0" w:rsidRDefault="00BA299F" w:rsidP="00913B05">
            <w:pPr>
              <w:keepNext/>
              <w:jc w:val="left"/>
              <w:rPr>
                <w:sz w:val="22"/>
              </w:rPr>
            </w:pPr>
            <w:r w:rsidRPr="00CA6FC0">
              <w:rPr>
                <w:sz w:val="22"/>
              </w:rPr>
              <w:t xml:space="preserve">Time </w:t>
            </w:r>
            <w:r w:rsidR="00913B05" w:rsidRPr="00CA6FC0">
              <w:rPr>
                <w:sz w:val="22"/>
              </w:rPr>
              <w:t>[s]</w:t>
            </w:r>
          </w:p>
          <w:p w14:paraId="5BD48786" w14:textId="77777777" w:rsidR="00913B05" w:rsidRPr="00CA6FC0" w:rsidRDefault="00BA299F" w:rsidP="00913B05">
            <w:pPr>
              <w:keepNext/>
              <w:jc w:val="left"/>
              <w:rPr>
                <w:sz w:val="22"/>
              </w:rPr>
            </w:pPr>
            <w:r w:rsidRPr="00CA6FC0">
              <w:rPr>
                <w:sz w:val="22"/>
              </w:rPr>
              <w:t>Duration</w:t>
            </w:r>
            <w:r w:rsidR="00913B05" w:rsidRPr="00CA6FC0">
              <w:rPr>
                <w:sz w:val="22"/>
              </w:rPr>
              <w:t xml:space="preserve"> [s]</w:t>
            </w:r>
          </w:p>
          <w:p w14:paraId="1BBA89CC" w14:textId="7A38D1F4" w:rsidR="00BA299F" w:rsidRPr="00CA6FC0" w:rsidRDefault="00BA299F" w:rsidP="00BA299F">
            <w:r w:rsidRPr="00CA6FC0">
              <w:rPr>
                <w:sz w:val="22"/>
              </w:rPr>
              <w:t>Acceleration value</w:t>
            </w:r>
            <w:r w:rsidR="00913B05" w:rsidRPr="00CA6FC0">
              <w:rPr>
                <w:sz w:val="22"/>
              </w:rPr>
              <w:t xml:space="preserve"> </w:t>
            </w:r>
            <w:r w:rsidR="005B4C1E" w:rsidRPr="00CA6FC0">
              <w:rPr>
                <w:sz w:val="22"/>
              </w:rPr>
              <w:t>[g]</w:t>
            </w:r>
          </w:p>
        </w:tc>
      </w:tr>
      <w:tr w:rsidR="00BA299F" w:rsidRPr="00CA6FC0" w14:paraId="77990919" w14:textId="77777777" w:rsidTr="008E0E69">
        <w:trPr>
          <w:trHeight w:val="559"/>
          <w:jc w:val="center"/>
        </w:trPr>
        <w:tc>
          <w:tcPr>
            <w:tcW w:w="1278" w:type="dxa"/>
            <w:shd w:val="clear" w:color="auto" w:fill="D2F1EF" w:themeFill="accent6" w:themeFillTint="33"/>
          </w:tcPr>
          <w:p w14:paraId="1CD5EA16" w14:textId="5C6A1A0F" w:rsidR="00BA299F" w:rsidRPr="00CA6FC0" w:rsidRDefault="00BA299F" w:rsidP="00BA299F">
            <w:pPr>
              <w:rPr>
                <w:sz w:val="22"/>
              </w:rPr>
            </w:pPr>
            <w:r w:rsidRPr="00CA6FC0">
              <w:rPr>
                <w:b/>
                <w:sz w:val="22"/>
              </w:rPr>
              <w:t>Description</w:t>
            </w:r>
          </w:p>
        </w:tc>
        <w:tc>
          <w:tcPr>
            <w:tcW w:w="8291" w:type="dxa"/>
          </w:tcPr>
          <w:p w14:paraId="04C2938D" w14:textId="70DB7BF8" w:rsidR="00F052C4" w:rsidRPr="00CA6FC0" w:rsidRDefault="00BA299F" w:rsidP="00BA299F">
            <w:pPr>
              <w:rPr>
                <w:sz w:val="22"/>
              </w:rPr>
            </w:pPr>
            <w:r w:rsidRPr="00CA6FC0">
              <w:rPr>
                <w:sz w:val="22"/>
              </w:rPr>
              <w:t xml:space="preserve">Sets the test bench acceleration to a given value. </w:t>
            </w:r>
          </w:p>
          <w:p w14:paraId="55820224" w14:textId="3CF9947B" w:rsidR="00C62D53" w:rsidRPr="00CA6FC0" w:rsidRDefault="00DC414D" w:rsidP="00BA299F">
            <w:r w:rsidRPr="00CA6FC0">
              <w:rPr>
                <w:sz w:val="22"/>
              </w:rPr>
              <w:t>Start</w:t>
            </w:r>
            <w:r w:rsidR="00AA042E" w:rsidRPr="00CA6FC0">
              <w:rPr>
                <w:sz w:val="22"/>
              </w:rPr>
              <w:t>s</w:t>
            </w:r>
            <w:r w:rsidRPr="00CA6FC0">
              <w:rPr>
                <w:sz w:val="22"/>
              </w:rPr>
              <w:t xml:space="preserve"> at</w:t>
            </w:r>
            <w:r w:rsidR="00ED53CA" w:rsidRPr="00CA6FC0">
              <w:rPr>
                <w:sz w:val="22"/>
              </w:rPr>
              <w:t xml:space="preserve"> time</w:t>
            </w:r>
            <w:r w:rsidRPr="00CA6FC0">
              <w:rPr>
                <w:sz w:val="22"/>
              </w:rPr>
              <w:t xml:space="preserve"> </w:t>
            </w:r>
            <w:proofErr w:type="spellStart"/>
            <w:r w:rsidRPr="00CA6FC0">
              <w:rPr>
                <w:b/>
                <w:bCs/>
                <w:i/>
                <w:iCs/>
                <w:sz w:val="22"/>
              </w:rPr>
              <w:t>Time</w:t>
            </w:r>
            <w:proofErr w:type="spellEnd"/>
            <w:r w:rsidR="009E0F9D" w:rsidRPr="00CA6FC0">
              <w:rPr>
                <w:sz w:val="22"/>
              </w:rPr>
              <w:t xml:space="preserve"> </w:t>
            </w:r>
            <w:r w:rsidRPr="00CA6FC0">
              <w:rPr>
                <w:sz w:val="22"/>
              </w:rPr>
              <w:t xml:space="preserve">and </w:t>
            </w:r>
            <w:r w:rsidR="007E0123" w:rsidRPr="00CA6FC0">
              <w:rPr>
                <w:sz w:val="22"/>
              </w:rPr>
              <w:t xml:space="preserve">produces a ramp from </w:t>
            </w:r>
            <w:r w:rsidR="00727A32" w:rsidRPr="00CA6FC0">
              <w:rPr>
                <w:sz w:val="22"/>
              </w:rPr>
              <w:t>an initial</w:t>
            </w:r>
            <w:r w:rsidR="007E0123" w:rsidRPr="00CA6FC0">
              <w:rPr>
                <w:sz w:val="22"/>
              </w:rPr>
              <w:t xml:space="preserve"> acceleration value to the </w:t>
            </w:r>
            <w:r w:rsidR="009E0F9D" w:rsidRPr="00CA6FC0">
              <w:rPr>
                <w:b/>
                <w:bCs/>
                <w:i/>
                <w:iCs/>
                <w:sz w:val="22"/>
              </w:rPr>
              <w:t>Acceleration value</w:t>
            </w:r>
            <w:r w:rsidR="00D4631B" w:rsidRPr="00CA6FC0">
              <w:rPr>
                <w:b/>
                <w:bCs/>
                <w:sz w:val="22"/>
              </w:rPr>
              <w:t xml:space="preserve"> </w:t>
            </w:r>
            <w:r w:rsidR="00D4631B" w:rsidRPr="00CA6FC0">
              <w:rPr>
                <w:sz w:val="22"/>
              </w:rPr>
              <w:t xml:space="preserve">during </w:t>
            </w:r>
            <w:r w:rsidR="00D4631B" w:rsidRPr="00CA6FC0">
              <w:rPr>
                <w:b/>
                <w:bCs/>
                <w:i/>
                <w:iCs/>
                <w:sz w:val="22"/>
              </w:rPr>
              <w:t>Duration</w:t>
            </w:r>
            <w:r w:rsidR="00D4631B" w:rsidRPr="00CA6FC0">
              <w:rPr>
                <w:i/>
                <w:iCs/>
                <w:sz w:val="22"/>
              </w:rPr>
              <w:t xml:space="preserve"> </w:t>
            </w:r>
            <w:r w:rsidR="00D4631B" w:rsidRPr="00CA6FC0">
              <w:rPr>
                <w:sz w:val="22"/>
              </w:rPr>
              <w:t>seconds</w:t>
            </w:r>
            <w:r w:rsidR="00D4631B" w:rsidRPr="00CA6FC0">
              <w:t xml:space="preserve">. </w:t>
            </w:r>
          </w:p>
        </w:tc>
      </w:tr>
    </w:tbl>
    <w:p w14:paraId="7C26746D" w14:textId="17907ADE" w:rsidR="00402064" w:rsidRPr="00CA6FC0" w:rsidRDefault="00402064" w:rsidP="0088799F"/>
    <w:p w14:paraId="1CC64E53" w14:textId="7EB7780D" w:rsidR="00D2769E" w:rsidRPr="00CA6FC0" w:rsidRDefault="00D2769E" w:rsidP="0088799F"/>
    <w:p w14:paraId="5F8589E0" w14:textId="1CDA16B9" w:rsidR="00D2769E" w:rsidRPr="00CA6FC0" w:rsidRDefault="00D2769E" w:rsidP="00D2769E">
      <w:pPr>
        <w:pStyle w:val="Titre4"/>
      </w:pPr>
      <w:bookmarkStart w:id="25" w:name="_Toc50729777"/>
      <w:r w:rsidRPr="00CA6FC0">
        <w:t>SetP</w:t>
      </w:r>
      <w:bookmarkEnd w:id="25"/>
    </w:p>
    <w:p w14:paraId="1722EA23" w14:textId="77777777" w:rsidR="00D2769E" w:rsidRPr="00CA6FC0" w:rsidRDefault="00D2769E" w:rsidP="00D2769E"/>
    <w:tbl>
      <w:tblPr>
        <w:tblStyle w:val="Grilledutableau"/>
        <w:tblW w:w="9569" w:type="dxa"/>
        <w:jc w:val="center"/>
        <w:tblLook w:val="04A0" w:firstRow="1" w:lastRow="0" w:firstColumn="1" w:lastColumn="0" w:noHBand="0" w:noVBand="1"/>
      </w:tblPr>
      <w:tblGrid>
        <w:gridCol w:w="1278"/>
        <w:gridCol w:w="8291"/>
      </w:tblGrid>
      <w:tr w:rsidR="008E0E69" w:rsidRPr="00CA6FC0" w14:paraId="2DC79245" w14:textId="77777777" w:rsidTr="00B11CE7">
        <w:trPr>
          <w:trHeight w:val="559"/>
          <w:jc w:val="center"/>
        </w:trPr>
        <w:tc>
          <w:tcPr>
            <w:tcW w:w="1278" w:type="dxa"/>
            <w:shd w:val="clear" w:color="auto" w:fill="D2F1EF" w:themeFill="accent6" w:themeFillTint="33"/>
          </w:tcPr>
          <w:p w14:paraId="25B4770A" w14:textId="77777777" w:rsidR="008E0E69" w:rsidRPr="00CA6FC0" w:rsidRDefault="008E0E69" w:rsidP="00B11CE7">
            <w:pPr>
              <w:rPr>
                <w:sz w:val="22"/>
              </w:rPr>
            </w:pPr>
            <w:r w:rsidRPr="00CA6FC0">
              <w:rPr>
                <w:b/>
                <w:sz w:val="22"/>
              </w:rPr>
              <w:t>Command</w:t>
            </w:r>
          </w:p>
        </w:tc>
        <w:tc>
          <w:tcPr>
            <w:tcW w:w="8291" w:type="dxa"/>
            <w:shd w:val="clear" w:color="auto" w:fill="F2F2F2" w:themeFill="background1" w:themeFillShade="F2"/>
          </w:tcPr>
          <w:p w14:paraId="1747850A" w14:textId="4A6FE48D" w:rsidR="008E0E69" w:rsidRPr="00CA6FC0" w:rsidRDefault="008E0E69" w:rsidP="00B11CE7">
            <w:pPr>
              <w:rPr>
                <w:b/>
                <w:bCs/>
              </w:rPr>
            </w:pPr>
            <w:r w:rsidRPr="00CA6FC0">
              <w:rPr>
                <w:b/>
                <w:bCs/>
              </w:rPr>
              <w:t>SetP</w:t>
            </w:r>
          </w:p>
        </w:tc>
      </w:tr>
      <w:tr w:rsidR="008E0E69" w:rsidRPr="00CA6FC0" w14:paraId="3CB3E678" w14:textId="77777777" w:rsidTr="00B11CE7">
        <w:trPr>
          <w:trHeight w:val="559"/>
          <w:jc w:val="center"/>
        </w:trPr>
        <w:tc>
          <w:tcPr>
            <w:tcW w:w="1278" w:type="dxa"/>
            <w:shd w:val="clear" w:color="auto" w:fill="D2F1EF" w:themeFill="accent6" w:themeFillTint="33"/>
          </w:tcPr>
          <w:p w14:paraId="5C433F66" w14:textId="77777777" w:rsidR="008E0E69" w:rsidRPr="00CA6FC0" w:rsidRDefault="008E0E69" w:rsidP="00B11CE7">
            <w:pPr>
              <w:rPr>
                <w:sz w:val="22"/>
              </w:rPr>
            </w:pPr>
            <w:r w:rsidRPr="00CA6FC0">
              <w:rPr>
                <w:b/>
                <w:sz w:val="22"/>
              </w:rPr>
              <w:t>Interface</w:t>
            </w:r>
          </w:p>
        </w:tc>
        <w:tc>
          <w:tcPr>
            <w:tcW w:w="8291" w:type="dxa"/>
          </w:tcPr>
          <w:p w14:paraId="1AE42032" w14:textId="77777777" w:rsidR="008E0E69" w:rsidRPr="00CA6FC0" w:rsidRDefault="008E0E69" w:rsidP="00B11CE7">
            <w:r w:rsidRPr="00CA6FC0">
              <w:rPr>
                <w:sz w:val="22"/>
              </w:rPr>
              <w:t>Bench Test</w:t>
            </w:r>
          </w:p>
        </w:tc>
      </w:tr>
      <w:tr w:rsidR="008E0E69" w:rsidRPr="00CA6FC0" w14:paraId="5E4E21D2" w14:textId="77777777" w:rsidTr="00B11CE7">
        <w:trPr>
          <w:trHeight w:val="854"/>
          <w:jc w:val="center"/>
        </w:trPr>
        <w:tc>
          <w:tcPr>
            <w:tcW w:w="1278" w:type="dxa"/>
            <w:shd w:val="clear" w:color="auto" w:fill="D2F1EF" w:themeFill="accent6" w:themeFillTint="33"/>
          </w:tcPr>
          <w:p w14:paraId="5C9D6E4C" w14:textId="77777777" w:rsidR="008E0E69" w:rsidRPr="00CA6FC0" w:rsidRDefault="008E0E69" w:rsidP="00B11CE7">
            <w:pPr>
              <w:rPr>
                <w:sz w:val="22"/>
              </w:rPr>
            </w:pPr>
            <w:r w:rsidRPr="00CA6FC0">
              <w:rPr>
                <w:b/>
                <w:sz w:val="22"/>
              </w:rPr>
              <w:t>Mandatory parameters</w:t>
            </w:r>
          </w:p>
        </w:tc>
        <w:tc>
          <w:tcPr>
            <w:tcW w:w="8291" w:type="dxa"/>
          </w:tcPr>
          <w:p w14:paraId="1E9D383F" w14:textId="775A29FF" w:rsidR="008E0E69" w:rsidRPr="00CA6FC0" w:rsidRDefault="008E0E69" w:rsidP="00B11CE7">
            <w:pPr>
              <w:keepNext/>
              <w:jc w:val="left"/>
              <w:rPr>
                <w:sz w:val="22"/>
              </w:rPr>
            </w:pPr>
            <w:r w:rsidRPr="00CA6FC0">
              <w:rPr>
                <w:sz w:val="22"/>
              </w:rPr>
              <w:t xml:space="preserve">Time </w:t>
            </w:r>
            <w:r w:rsidR="00220BC0" w:rsidRPr="00CA6FC0">
              <w:rPr>
                <w:sz w:val="22"/>
              </w:rPr>
              <w:t>[s]</w:t>
            </w:r>
          </w:p>
          <w:p w14:paraId="10838C2D" w14:textId="7C5FA02E" w:rsidR="008E0E69" w:rsidRPr="00CA6FC0" w:rsidRDefault="008E0E69" w:rsidP="00B11CE7">
            <w:pPr>
              <w:keepNext/>
              <w:jc w:val="left"/>
              <w:rPr>
                <w:sz w:val="22"/>
              </w:rPr>
            </w:pPr>
            <w:r w:rsidRPr="00CA6FC0">
              <w:rPr>
                <w:sz w:val="22"/>
              </w:rPr>
              <w:t>Duration</w:t>
            </w:r>
            <w:r w:rsidR="00913B05" w:rsidRPr="00CA6FC0">
              <w:rPr>
                <w:sz w:val="22"/>
              </w:rPr>
              <w:t xml:space="preserve"> [s]</w:t>
            </w:r>
          </w:p>
          <w:p w14:paraId="21A5522C" w14:textId="1B294C00" w:rsidR="008E0E69" w:rsidRPr="00CA6FC0" w:rsidRDefault="00706ACD" w:rsidP="00913B05">
            <w:pPr>
              <w:keepNext/>
              <w:jc w:val="left"/>
              <w:rPr>
                <w:sz w:val="22"/>
              </w:rPr>
            </w:pPr>
            <w:r w:rsidRPr="00CA6FC0">
              <w:rPr>
                <w:sz w:val="22"/>
              </w:rPr>
              <w:t xml:space="preserve">Pressure </w:t>
            </w:r>
            <w:r w:rsidR="008E0E69" w:rsidRPr="00CA6FC0">
              <w:rPr>
                <w:sz w:val="22"/>
              </w:rPr>
              <w:t>value</w:t>
            </w:r>
            <w:r w:rsidR="00913B05" w:rsidRPr="00CA6FC0">
              <w:rPr>
                <w:sz w:val="22"/>
              </w:rPr>
              <w:t xml:space="preserve"> [kPa]</w:t>
            </w:r>
          </w:p>
        </w:tc>
      </w:tr>
      <w:tr w:rsidR="008E0E69" w:rsidRPr="00CA6FC0" w14:paraId="4826DDBC" w14:textId="77777777" w:rsidTr="00B11CE7">
        <w:trPr>
          <w:trHeight w:val="559"/>
          <w:jc w:val="center"/>
        </w:trPr>
        <w:tc>
          <w:tcPr>
            <w:tcW w:w="1278" w:type="dxa"/>
            <w:shd w:val="clear" w:color="auto" w:fill="D2F1EF" w:themeFill="accent6" w:themeFillTint="33"/>
          </w:tcPr>
          <w:p w14:paraId="76746C32" w14:textId="77777777" w:rsidR="008E0E69" w:rsidRPr="00CA6FC0" w:rsidRDefault="008E0E69" w:rsidP="00B11CE7">
            <w:pPr>
              <w:rPr>
                <w:sz w:val="22"/>
              </w:rPr>
            </w:pPr>
            <w:r w:rsidRPr="00CA6FC0">
              <w:rPr>
                <w:b/>
                <w:sz w:val="22"/>
              </w:rPr>
              <w:t>Description</w:t>
            </w:r>
          </w:p>
        </w:tc>
        <w:tc>
          <w:tcPr>
            <w:tcW w:w="8291" w:type="dxa"/>
          </w:tcPr>
          <w:p w14:paraId="6B67C47B" w14:textId="2B6EBE07" w:rsidR="008E0E69" w:rsidRPr="00CA6FC0" w:rsidRDefault="008E0E69" w:rsidP="00B11CE7">
            <w:pPr>
              <w:rPr>
                <w:sz w:val="22"/>
              </w:rPr>
            </w:pPr>
            <w:r w:rsidRPr="00CA6FC0">
              <w:rPr>
                <w:sz w:val="22"/>
              </w:rPr>
              <w:t xml:space="preserve">Sets the test bench </w:t>
            </w:r>
            <w:r w:rsidR="00706ACD" w:rsidRPr="00CA6FC0">
              <w:rPr>
                <w:sz w:val="22"/>
              </w:rPr>
              <w:t>pressure</w:t>
            </w:r>
            <w:r w:rsidRPr="00CA6FC0">
              <w:rPr>
                <w:sz w:val="22"/>
              </w:rPr>
              <w:t xml:space="preserve"> to a given value. </w:t>
            </w:r>
          </w:p>
          <w:p w14:paraId="06E98884" w14:textId="1FE672ED" w:rsidR="008E0E69" w:rsidRPr="00CA6FC0" w:rsidRDefault="008E0E69" w:rsidP="00B11CE7">
            <w:r w:rsidRPr="00CA6FC0">
              <w:rPr>
                <w:sz w:val="22"/>
              </w:rPr>
              <w:t>Starts at</w:t>
            </w:r>
            <w:r w:rsidR="00C55B7C" w:rsidRPr="00CA6FC0">
              <w:rPr>
                <w:sz w:val="22"/>
              </w:rPr>
              <w:t xml:space="preserve"> time</w:t>
            </w:r>
            <w:r w:rsidRPr="00CA6FC0">
              <w:rPr>
                <w:sz w:val="22"/>
              </w:rPr>
              <w:t xml:space="preserve"> </w:t>
            </w:r>
            <w:proofErr w:type="spellStart"/>
            <w:r w:rsidRPr="00CA6FC0">
              <w:rPr>
                <w:b/>
                <w:bCs/>
                <w:i/>
                <w:iCs/>
                <w:sz w:val="22"/>
              </w:rPr>
              <w:t>Time</w:t>
            </w:r>
            <w:proofErr w:type="spellEnd"/>
            <w:r w:rsidRPr="00CA6FC0">
              <w:rPr>
                <w:sz w:val="22"/>
              </w:rPr>
              <w:t xml:space="preserve"> and produces a ramp from </w:t>
            </w:r>
            <w:r w:rsidR="008F3339" w:rsidRPr="00CA6FC0">
              <w:rPr>
                <w:sz w:val="22"/>
              </w:rPr>
              <w:t>an</w:t>
            </w:r>
            <w:r w:rsidRPr="00CA6FC0">
              <w:rPr>
                <w:sz w:val="22"/>
              </w:rPr>
              <w:t xml:space="preserve"> initial </w:t>
            </w:r>
            <w:r w:rsidR="00CC3BAA" w:rsidRPr="00CA6FC0">
              <w:rPr>
                <w:sz w:val="22"/>
              </w:rPr>
              <w:t>pressure</w:t>
            </w:r>
            <w:r w:rsidRPr="00CA6FC0">
              <w:rPr>
                <w:sz w:val="22"/>
              </w:rPr>
              <w:t xml:space="preserve"> value to the </w:t>
            </w:r>
            <w:r w:rsidR="00CC3BAA" w:rsidRPr="00CA6FC0">
              <w:rPr>
                <w:b/>
                <w:bCs/>
                <w:i/>
                <w:iCs/>
                <w:sz w:val="22"/>
              </w:rPr>
              <w:t>Pressure</w:t>
            </w:r>
            <w:r w:rsidRPr="00CA6FC0">
              <w:rPr>
                <w:b/>
                <w:bCs/>
                <w:i/>
                <w:iCs/>
                <w:sz w:val="22"/>
              </w:rPr>
              <w:t xml:space="preserve"> value</w:t>
            </w:r>
            <w:r w:rsidRPr="00CA6FC0">
              <w:rPr>
                <w:b/>
                <w:bCs/>
                <w:sz w:val="22"/>
              </w:rPr>
              <w:t xml:space="preserve"> </w:t>
            </w:r>
            <w:r w:rsidRPr="00CA6FC0">
              <w:rPr>
                <w:sz w:val="22"/>
              </w:rPr>
              <w:t xml:space="preserve">during </w:t>
            </w:r>
            <w:r w:rsidRPr="00CA6FC0">
              <w:rPr>
                <w:b/>
                <w:bCs/>
                <w:i/>
                <w:iCs/>
                <w:sz w:val="22"/>
              </w:rPr>
              <w:t>Duration</w:t>
            </w:r>
            <w:r w:rsidRPr="00CA6FC0">
              <w:rPr>
                <w:i/>
                <w:iCs/>
                <w:sz w:val="22"/>
              </w:rPr>
              <w:t xml:space="preserve"> </w:t>
            </w:r>
            <w:r w:rsidRPr="00CA6FC0">
              <w:rPr>
                <w:sz w:val="22"/>
              </w:rPr>
              <w:t>seconds</w:t>
            </w:r>
            <w:r w:rsidRPr="00CA6FC0">
              <w:t xml:space="preserve">. </w:t>
            </w:r>
          </w:p>
        </w:tc>
      </w:tr>
    </w:tbl>
    <w:p w14:paraId="3A26B522" w14:textId="317D0114" w:rsidR="00402064" w:rsidRPr="00CA6FC0" w:rsidRDefault="00402064" w:rsidP="0088799F"/>
    <w:p w14:paraId="239F373B" w14:textId="7848152A" w:rsidR="00D2769E" w:rsidRPr="00CA6FC0" w:rsidRDefault="00D2769E" w:rsidP="0088799F"/>
    <w:p w14:paraId="0060F648" w14:textId="1A5EA557" w:rsidR="00D2769E" w:rsidRPr="00CA6FC0" w:rsidRDefault="00D2769E" w:rsidP="00D2769E">
      <w:pPr>
        <w:pStyle w:val="Titre4"/>
      </w:pPr>
      <w:bookmarkStart w:id="26" w:name="_Toc50729778"/>
      <w:r w:rsidRPr="00CA6FC0">
        <w:t>SendLFD</w:t>
      </w:r>
      <w:bookmarkEnd w:id="26"/>
    </w:p>
    <w:p w14:paraId="340D2B6F" w14:textId="77777777" w:rsidR="00D2769E" w:rsidRPr="00CA6FC0" w:rsidRDefault="00D2769E" w:rsidP="0088799F"/>
    <w:tbl>
      <w:tblPr>
        <w:tblStyle w:val="Grilledutableau"/>
        <w:tblW w:w="9569" w:type="dxa"/>
        <w:jc w:val="center"/>
        <w:tblLook w:val="04A0" w:firstRow="1" w:lastRow="0" w:firstColumn="1" w:lastColumn="0" w:noHBand="0" w:noVBand="1"/>
      </w:tblPr>
      <w:tblGrid>
        <w:gridCol w:w="1278"/>
        <w:gridCol w:w="8291"/>
      </w:tblGrid>
      <w:tr w:rsidR="009962D0" w:rsidRPr="00CA6FC0" w14:paraId="304455C6" w14:textId="77777777" w:rsidTr="00B11CE7">
        <w:trPr>
          <w:trHeight w:val="559"/>
          <w:jc w:val="center"/>
        </w:trPr>
        <w:tc>
          <w:tcPr>
            <w:tcW w:w="1278" w:type="dxa"/>
            <w:shd w:val="clear" w:color="auto" w:fill="D2F1EF" w:themeFill="accent6" w:themeFillTint="33"/>
          </w:tcPr>
          <w:p w14:paraId="7DBB321B" w14:textId="77777777" w:rsidR="009962D0" w:rsidRPr="00CA6FC0" w:rsidRDefault="009962D0" w:rsidP="00B11CE7">
            <w:pPr>
              <w:rPr>
                <w:sz w:val="22"/>
              </w:rPr>
            </w:pPr>
            <w:r w:rsidRPr="00CA6FC0">
              <w:rPr>
                <w:b/>
                <w:sz w:val="22"/>
              </w:rPr>
              <w:t>Command</w:t>
            </w:r>
          </w:p>
        </w:tc>
        <w:tc>
          <w:tcPr>
            <w:tcW w:w="8291" w:type="dxa"/>
            <w:shd w:val="clear" w:color="auto" w:fill="F2F2F2" w:themeFill="background1" w:themeFillShade="F2"/>
          </w:tcPr>
          <w:p w14:paraId="117E2B00" w14:textId="4E371D92" w:rsidR="009962D0" w:rsidRPr="00CA6FC0" w:rsidRDefault="009962D0" w:rsidP="00B11CE7">
            <w:pPr>
              <w:rPr>
                <w:b/>
                <w:bCs/>
              </w:rPr>
            </w:pPr>
            <w:r w:rsidRPr="00CA6FC0">
              <w:rPr>
                <w:b/>
                <w:bCs/>
                <w:szCs w:val="24"/>
              </w:rPr>
              <w:t>SendLFD</w:t>
            </w:r>
          </w:p>
        </w:tc>
      </w:tr>
      <w:tr w:rsidR="009962D0" w:rsidRPr="00CA6FC0" w14:paraId="6B9DF0E7" w14:textId="77777777" w:rsidTr="00B11CE7">
        <w:trPr>
          <w:trHeight w:val="559"/>
          <w:jc w:val="center"/>
        </w:trPr>
        <w:tc>
          <w:tcPr>
            <w:tcW w:w="1278" w:type="dxa"/>
            <w:shd w:val="clear" w:color="auto" w:fill="D2F1EF" w:themeFill="accent6" w:themeFillTint="33"/>
          </w:tcPr>
          <w:p w14:paraId="489B5E4D" w14:textId="77777777" w:rsidR="009962D0" w:rsidRPr="00CA6FC0" w:rsidRDefault="009962D0" w:rsidP="00B11CE7">
            <w:pPr>
              <w:rPr>
                <w:sz w:val="22"/>
              </w:rPr>
            </w:pPr>
            <w:r w:rsidRPr="00CA6FC0">
              <w:rPr>
                <w:b/>
                <w:sz w:val="22"/>
              </w:rPr>
              <w:t>Interface</w:t>
            </w:r>
          </w:p>
        </w:tc>
        <w:tc>
          <w:tcPr>
            <w:tcW w:w="8291" w:type="dxa"/>
          </w:tcPr>
          <w:p w14:paraId="0B7D93DB" w14:textId="5FB3C878" w:rsidR="009962D0" w:rsidRPr="00CA6FC0" w:rsidRDefault="009962D0" w:rsidP="00B11CE7">
            <w:r w:rsidRPr="00CA6FC0">
              <w:rPr>
                <w:sz w:val="22"/>
              </w:rPr>
              <w:t>ANum</w:t>
            </w:r>
          </w:p>
        </w:tc>
      </w:tr>
      <w:tr w:rsidR="009962D0" w:rsidRPr="00CA6FC0" w14:paraId="14476276" w14:textId="77777777" w:rsidTr="00B11CE7">
        <w:trPr>
          <w:trHeight w:val="854"/>
          <w:jc w:val="center"/>
        </w:trPr>
        <w:tc>
          <w:tcPr>
            <w:tcW w:w="1278" w:type="dxa"/>
            <w:shd w:val="clear" w:color="auto" w:fill="D2F1EF" w:themeFill="accent6" w:themeFillTint="33"/>
          </w:tcPr>
          <w:p w14:paraId="252FBE8A" w14:textId="77777777" w:rsidR="009962D0" w:rsidRPr="00CA6FC0" w:rsidRDefault="009962D0" w:rsidP="009962D0">
            <w:pPr>
              <w:rPr>
                <w:sz w:val="22"/>
              </w:rPr>
            </w:pPr>
            <w:r w:rsidRPr="00CA6FC0">
              <w:rPr>
                <w:b/>
                <w:sz w:val="22"/>
              </w:rPr>
              <w:t>Mandatory parameters</w:t>
            </w:r>
          </w:p>
        </w:tc>
        <w:tc>
          <w:tcPr>
            <w:tcW w:w="8291" w:type="dxa"/>
          </w:tcPr>
          <w:p w14:paraId="03655F78" w14:textId="653A51D0" w:rsidR="009962D0" w:rsidRPr="00CA6FC0" w:rsidRDefault="009962D0" w:rsidP="009962D0">
            <w:pPr>
              <w:keepNext/>
              <w:jc w:val="left"/>
              <w:rPr>
                <w:sz w:val="22"/>
              </w:rPr>
            </w:pPr>
            <w:r w:rsidRPr="00CA6FC0">
              <w:rPr>
                <w:sz w:val="22"/>
              </w:rPr>
              <w:t>Time</w:t>
            </w:r>
            <w:r w:rsidR="005B4C1E" w:rsidRPr="00CA6FC0">
              <w:rPr>
                <w:sz w:val="22"/>
              </w:rPr>
              <w:t xml:space="preserve"> [s]</w:t>
            </w:r>
          </w:p>
          <w:p w14:paraId="630C3BF5" w14:textId="484D0649" w:rsidR="009962D0" w:rsidRPr="00CA6FC0" w:rsidRDefault="009962D0" w:rsidP="009962D0">
            <w:pPr>
              <w:keepNext/>
              <w:jc w:val="left"/>
              <w:rPr>
                <w:sz w:val="22"/>
              </w:rPr>
            </w:pPr>
            <w:r w:rsidRPr="00CA6FC0">
              <w:rPr>
                <w:sz w:val="22"/>
              </w:rPr>
              <w:t>LF Data (Name, Nb Frame, Interframe)</w:t>
            </w:r>
          </w:p>
          <w:p w14:paraId="4DF6E88C" w14:textId="67A24CEA" w:rsidR="00686B8C" w:rsidRPr="00CA6FC0" w:rsidRDefault="00686B8C" w:rsidP="009962D0">
            <w:pPr>
              <w:keepNext/>
              <w:jc w:val="left"/>
              <w:rPr>
                <w:sz w:val="22"/>
              </w:rPr>
            </w:pPr>
            <w:r w:rsidRPr="00CA6FC0">
              <w:rPr>
                <w:sz w:val="22"/>
              </w:rPr>
              <w:t>LFPower [%]</w:t>
            </w:r>
          </w:p>
          <w:p w14:paraId="00F6B9ED" w14:textId="67651D23" w:rsidR="009962D0" w:rsidRPr="00CA6FC0" w:rsidRDefault="009962D0" w:rsidP="009962D0">
            <w:r w:rsidRPr="00CA6FC0">
              <w:rPr>
                <w:sz w:val="22"/>
              </w:rPr>
              <w:t>WU ID</w:t>
            </w:r>
          </w:p>
        </w:tc>
      </w:tr>
      <w:tr w:rsidR="009962D0" w:rsidRPr="00CA6FC0" w14:paraId="2F9A0327" w14:textId="77777777" w:rsidTr="00B11CE7">
        <w:trPr>
          <w:trHeight w:val="559"/>
          <w:jc w:val="center"/>
        </w:trPr>
        <w:tc>
          <w:tcPr>
            <w:tcW w:w="1278" w:type="dxa"/>
            <w:shd w:val="clear" w:color="auto" w:fill="D2F1EF" w:themeFill="accent6" w:themeFillTint="33"/>
          </w:tcPr>
          <w:p w14:paraId="1199068A" w14:textId="77777777" w:rsidR="009962D0" w:rsidRPr="00CA6FC0" w:rsidRDefault="009962D0" w:rsidP="009962D0">
            <w:pPr>
              <w:rPr>
                <w:sz w:val="22"/>
              </w:rPr>
            </w:pPr>
            <w:r w:rsidRPr="00CA6FC0">
              <w:rPr>
                <w:b/>
                <w:sz w:val="22"/>
              </w:rPr>
              <w:t>Description</w:t>
            </w:r>
          </w:p>
        </w:tc>
        <w:tc>
          <w:tcPr>
            <w:tcW w:w="8291" w:type="dxa"/>
          </w:tcPr>
          <w:p w14:paraId="12D9F5B8" w14:textId="77777777" w:rsidR="007B0550" w:rsidRPr="00CA6FC0" w:rsidRDefault="0036626F" w:rsidP="004F6F10">
            <w:pPr>
              <w:rPr>
                <w:sz w:val="22"/>
              </w:rPr>
            </w:pPr>
            <w:r w:rsidRPr="00CA6FC0">
              <w:rPr>
                <w:sz w:val="22"/>
              </w:rPr>
              <w:t>Sends</w:t>
            </w:r>
            <w:r w:rsidR="00FC5839" w:rsidRPr="00CA6FC0">
              <w:rPr>
                <w:sz w:val="22"/>
              </w:rPr>
              <w:t xml:space="preserve"> one or</w:t>
            </w:r>
            <w:r w:rsidR="00805AB0" w:rsidRPr="00CA6FC0">
              <w:rPr>
                <w:sz w:val="22"/>
              </w:rPr>
              <w:t xml:space="preserve"> several</w:t>
            </w:r>
            <w:r w:rsidRPr="00CA6FC0">
              <w:rPr>
                <w:sz w:val="22"/>
              </w:rPr>
              <w:t xml:space="preserve"> </w:t>
            </w:r>
            <w:r w:rsidRPr="00CA6FC0">
              <w:rPr>
                <w:b/>
                <w:bCs/>
                <w:i/>
                <w:iCs/>
                <w:sz w:val="22"/>
              </w:rPr>
              <w:t>LF</w:t>
            </w:r>
            <w:r w:rsidR="0083094A" w:rsidRPr="00CA6FC0">
              <w:rPr>
                <w:b/>
                <w:bCs/>
                <w:i/>
                <w:iCs/>
                <w:sz w:val="22"/>
              </w:rPr>
              <w:t xml:space="preserve"> Data</w:t>
            </w:r>
            <w:r w:rsidR="0083094A" w:rsidRPr="00CA6FC0">
              <w:rPr>
                <w:sz w:val="22"/>
              </w:rPr>
              <w:t xml:space="preserve"> frames</w:t>
            </w:r>
            <w:r w:rsidR="00DA0180" w:rsidRPr="00CA6FC0">
              <w:rPr>
                <w:sz w:val="22"/>
              </w:rPr>
              <w:t xml:space="preserve"> to specific </w:t>
            </w:r>
            <w:r w:rsidR="00DA0180" w:rsidRPr="00CA6FC0">
              <w:rPr>
                <w:b/>
                <w:bCs/>
                <w:i/>
                <w:iCs/>
                <w:sz w:val="22"/>
              </w:rPr>
              <w:t>WU ID</w:t>
            </w:r>
            <w:r w:rsidR="0083094A" w:rsidRPr="00CA6FC0">
              <w:rPr>
                <w:b/>
                <w:bCs/>
                <w:sz w:val="22"/>
              </w:rPr>
              <w:t>(s)</w:t>
            </w:r>
            <w:r w:rsidR="0066259D" w:rsidRPr="00CA6FC0">
              <w:rPr>
                <w:b/>
                <w:bCs/>
                <w:sz w:val="22"/>
              </w:rPr>
              <w:t xml:space="preserve"> </w:t>
            </w:r>
            <w:r w:rsidR="004F6F10" w:rsidRPr="00CA6FC0">
              <w:rPr>
                <w:sz w:val="22"/>
              </w:rPr>
              <w:t>with a signal strength</w:t>
            </w:r>
          </w:p>
          <w:p w14:paraId="1EAEF01C" w14:textId="4EB454CE" w:rsidR="004F6F10" w:rsidRPr="00CA6FC0" w:rsidRDefault="004F6F10" w:rsidP="004F6F10">
            <w:pPr>
              <w:rPr>
                <w:sz w:val="22"/>
              </w:rPr>
            </w:pPr>
            <w:r w:rsidRPr="00CA6FC0">
              <w:rPr>
                <w:sz w:val="22"/>
              </w:rPr>
              <w:t xml:space="preserve">at </w:t>
            </w:r>
            <w:r w:rsidRPr="00CA6FC0">
              <w:rPr>
                <w:b/>
                <w:bCs/>
                <w:i/>
                <w:iCs/>
                <w:sz w:val="22"/>
              </w:rPr>
              <w:t>LFPower</w:t>
            </w:r>
            <w:r w:rsidRPr="00CA6FC0">
              <w:rPr>
                <w:sz w:val="22"/>
              </w:rPr>
              <w:t xml:space="preserve"> %.</w:t>
            </w:r>
          </w:p>
          <w:p w14:paraId="2E09233F" w14:textId="2F3E7977" w:rsidR="009962D0" w:rsidRPr="00CA6FC0" w:rsidRDefault="009962D0" w:rsidP="009962D0">
            <w:r w:rsidRPr="00CA6FC0">
              <w:rPr>
                <w:sz w:val="22"/>
              </w:rPr>
              <w:t>Starts at</w:t>
            </w:r>
            <w:r w:rsidR="00934642" w:rsidRPr="00CA6FC0">
              <w:rPr>
                <w:sz w:val="22"/>
              </w:rPr>
              <w:t xml:space="preserve"> time</w:t>
            </w:r>
            <w:r w:rsidRPr="00CA6FC0">
              <w:rPr>
                <w:sz w:val="22"/>
              </w:rPr>
              <w:t xml:space="preserve"> </w:t>
            </w:r>
            <w:proofErr w:type="spellStart"/>
            <w:r w:rsidRPr="00CA6FC0">
              <w:rPr>
                <w:b/>
                <w:bCs/>
                <w:i/>
                <w:iCs/>
                <w:sz w:val="22"/>
              </w:rPr>
              <w:t>Time</w:t>
            </w:r>
            <w:proofErr w:type="spellEnd"/>
            <w:r w:rsidRPr="00CA6FC0">
              <w:rPr>
                <w:sz w:val="22"/>
              </w:rPr>
              <w:t xml:space="preserve"> and </w:t>
            </w:r>
            <w:r w:rsidR="006F31D2" w:rsidRPr="00CA6FC0">
              <w:rPr>
                <w:sz w:val="22"/>
              </w:rPr>
              <w:t xml:space="preserve">must be stopped with </w:t>
            </w:r>
            <w:r w:rsidR="00304BB3" w:rsidRPr="00CA6FC0">
              <w:rPr>
                <w:b/>
                <w:bCs/>
                <w:sz w:val="22"/>
              </w:rPr>
              <w:t xml:space="preserve">StopLFD </w:t>
            </w:r>
            <w:r w:rsidR="00304BB3" w:rsidRPr="00CA6FC0">
              <w:rPr>
                <w:sz w:val="22"/>
              </w:rPr>
              <w:t xml:space="preserve">command. </w:t>
            </w:r>
          </w:p>
        </w:tc>
      </w:tr>
    </w:tbl>
    <w:p w14:paraId="2E794790" w14:textId="61FFB584" w:rsidR="009962D0" w:rsidRPr="00CA6FC0" w:rsidRDefault="00D2769E" w:rsidP="00D2769E">
      <w:pPr>
        <w:pStyle w:val="Titre4"/>
      </w:pPr>
      <w:bookmarkStart w:id="27" w:name="_Toc50729779"/>
      <w:r w:rsidRPr="00CA6FC0">
        <w:lastRenderedPageBreak/>
        <w:t>StopLFD</w:t>
      </w:r>
      <w:bookmarkEnd w:id="27"/>
    </w:p>
    <w:p w14:paraId="54FEFD72" w14:textId="77777777" w:rsidR="00D2769E" w:rsidRPr="00CA6FC0" w:rsidRDefault="00D2769E" w:rsidP="0088799F"/>
    <w:tbl>
      <w:tblPr>
        <w:tblStyle w:val="Grilledutableau"/>
        <w:tblW w:w="9569" w:type="dxa"/>
        <w:jc w:val="center"/>
        <w:tblLook w:val="04A0" w:firstRow="1" w:lastRow="0" w:firstColumn="1" w:lastColumn="0" w:noHBand="0" w:noVBand="1"/>
      </w:tblPr>
      <w:tblGrid>
        <w:gridCol w:w="1278"/>
        <w:gridCol w:w="8291"/>
      </w:tblGrid>
      <w:tr w:rsidR="008E2C3C" w:rsidRPr="00CA6FC0" w14:paraId="17FE9CBA" w14:textId="77777777" w:rsidTr="00B11CE7">
        <w:trPr>
          <w:trHeight w:val="559"/>
          <w:jc w:val="center"/>
        </w:trPr>
        <w:tc>
          <w:tcPr>
            <w:tcW w:w="1278" w:type="dxa"/>
            <w:shd w:val="clear" w:color="auto" w:fill="D2F1EF" w:themeFill="accent6" w:themeFillTint="33"/>
          </w:tcPr>
          <w:p w14:paraId="1E77DB57" w14:textId="77777777" w:rsidR="008E2C3C" w:rsidRPr="00CA6FC0" w:rsidRDefault="008E2C3C" w:rsidP="00B11CE7">
            <w:pPr>
              <w:rPr>
                <w:sz w:val="22"/>
              </w:rPr>
            </w:pPr>
            <w:r w:rsidRPr="00CA6FC0">
              <w:rPr>
                <w:b/>
                <w:sz w:val="22"/>
              </w:rPr>
              <w:t>Command</w:t>
            </w:r>
          </w:p>
        </w:tc>
        <w:tc>
          <w:tcPr>
            <w:tcW w:w="8291" w:type="dxa"/>
            <w:shd w:val="clear" w:color="auto" w:fill="F2F2F2" w:themeFill="background1" w:themeFillShade="F2"/>
          </w:tcPr>
          <w:p w14:paraId="77266BB3" w14:textId="77777777" w:rsidR="008E2C3C" w:rsidRPr="00CA6FC0" w:rsidRDefault="008E2C3C" w:rsidP="00B11CE7">
            <w:pPr>
              <w:rPr>
                <w:b/>
                <w:bCs/>
              </w:rPr>
            </w:pPr>
            <w:r w:rsidRPr="00CA6FC0">
              <w:rPr>
                <w:b/>
                <w:bCs/>
                <w:szCs w:val="24"/>
              </w:rPr>
              <w:t>StopLFD</w:t>
            </w:r>
          </w:p>
        </w:tc>
      </w:tr>
      <w:tr w:rsidR="008E2C3C" w:rsidRPr="00CA6FC0" w14:paraId="4177E48F" w14:textId="77777777" w:rsidTr="00B11CE7">
        <w:trPr>
          <w:trHeight w:val="559"/>
          <w:jc w:val="center"/>
        </w:trPr>
        <w:tc>
          <w:tcPr>
            <w:tcW w:w="1278" w:type="dxa"/>
            <w:shd w:val="clear" w:color="auto" w:fill="D2F1EF" w:themeFill="accent6" w:themeFillTint="33"/>
          </w:tcPr>
          <w:p w14:paraId="1DCF5839" w14:textId="77777777" w:rsidR="008E2C3C" w:rsidRPr="00CA6FC0" w:rsidRDefault="008E2C3C" w:rsidP="00B11CE7">
            <w:pPr>
              <w:rPr>
                <w:sz w:val="22"/>
              </w:rPr>
            </w:pPr>
            <w:r w:rsidRPr="00CA6FC0">
              <w:rPr>
                <w:b/>
                <w:sz w:val="22"/>
              </w:rPr>
              <w:t>Interface</w:t>
            </w:r>
          </w:p>
        </w:tc>
        <w:tc>
          <w:tcPr>
            <w:tcW w:w="8291" w:type="dxa"/>
          </w:tcPr>
          <w:p w14:paraId="36785594" w14:textId="77777777" w:rsidR="008E2C3C" w:rsidRPr="00CA6FC0" w:rsidRDefault="008E2C3C" w:rsidP="00B11CE7">
            <w:r w:rsidRPr="00CA6FC0">
              <w:rPr>
                <w:sz w:val="22"/>
              </w:rPr>
              <w:t>ANum</w:t>
            </w:r>
          </w:p>
        </w:tc>
      </w:tr>
      <w:tr w:rsidR="008E2C3C" w:rsidRPr="00CA6FC0" w14:paraId="63AD270A" w14:textId="77777777" w:rsidTr="00B11CE7">
        <w:trPr>
          <w:trHeight w:val="854"/>
          <w:jc w:val="center"/>
        </w:trPr>
        <w:tc>
          <w:tcPr>
            <w:tcW w:w="1278" w:type="dxa"/>
            <w:shd w:val="clear" w:color="auto" w:fill="D2F1EF" w:themeFill="accent6" w:themeFillTint="33"/>
          </w:tcPr>
          <w:p w14:paraId="2F881AF7" w14:textId="77777777" w:rsidR="008E2C3C" w:rsidRPr="00CA6FC0" w:rsidRDefault="008E2C3C" w:rsidP="00B11CE7">
            <w:pPr>
              <w:rPr>
                <w:sz w:val="22"/>
              </w:rPr>
            </w:pPr>
            <w:r w:rsidRPr="00CA6FC0">
              <w:rPr>
                <w:b/>
                <w:sz w:val="22"/>
              </w:rPr>
              <w:t>Mandatory parameters</w:t>
            </w:r>
          </w:p>
        </w:tc>
        <w:tc>
          <w:tcPr>
            <w:tcW w:w="8291" w:type="dxa"/>
          </w:tcPr>
          <w:p w14:paraId="36F8038E" w14:textId="55C5C027" w:rsidR="008E2C3C" w:rsidRPr="00CA6FC0" w:rsidRDefault="008E2C3C" w:rsidP="008E2C3C">
            <w:pPr>
              <w:keepNext/>
              <w:jc w:val="left"/>
              <w:rPr>
                <w:sz w:val="22"/>
              </w:rPr>
            </w:pPr>
            <w:r w:rsidRPr="00CA6FC0">
              <w:rPr>
                <w:sz w:val="22"/>
              </w:rPr>
              <w:t>Time [s]</w:t>
            </w:r>
          </w:p>
        </w:tc>
      </w:tr>
      <w:tr w:rsidR="008E2C3C" w:rsidRPr="00CA6FC0" w14:paraId="2CD00D15" w14:textId="77777777" w:rsidTr="00B11CE7">
        <w:trPr>
          <w:trHeight w:val="559"/>
          <w:jc w:val="center"/>
        </w:trPr>
        <w:tc>
          <w:tcPr>
            <w:tcW w:w="1278" w:type="dxa"/>
            <w:shd w:val="clear" w:color="auto" w:fill="D2F1EF" w:themeFill="accent6" w:themeFillTint="33"/>
          </w:tcPr>
          <w:p w14:paraId="04BF9D47" w14:textId="77777777" w:rsidR="008E2C3C" w:rsidRPr="00CA6FC0" w:rsidRDefault="008E2C3C" w:rsidP="00B11CE7">
            <w:pPr>
              <w:rPr>
                <w:sz w:val="22"/>
              </w:rPr>
            </w:pPr>
            <w:r w:rsidRPr="00CA6FC0">
              <w:rPr>
                <w:b/>
                <w:sz w:val="22"/>
              </w:rPr>
              <w:t>Description</w:t>
            </w:r>
          </w:p>
        </w:tc>
        <w:tc>
          <w:tcPr>
            <w:tcW w:w="8291" w:type="dxa"/>
          </w:tcPr>
          <w:p w14:paraId="3D52CEB0" w14:textId="48DDBABD" w:rsidR="008E2C3C" w:rsidRPr="00CA6FC0" w:rsidRDefault="008E2C3C" w:rsidP="00B11CE7">
            <w:pPr>
              <w:rPr>
                <w:b/>
                <w:bCs/>
              </w:rPr>
            </w:pPr>
            <w:r w:rsidRPr="00CA6FC0">
              <w:rPr>
                <w:sz w:val="22"/>
              </w:rPr>
              <w:t>Stops</w:t>
            </w:r>
            <w:r w:rsidR="007236E2" w:rsidRPr="00CA6FC0">
              <w:rPr>
                <w:sz w:val="22"/>
              </w:rPr>
              <w:t xml:space="preserve"> </w:t>
            </w:r>
            <w:r w:rsidR="00170D63" w:rsidRPr="00CA6FC0">
              <w:rPr>
                <w:sz w:val="22"/>
              </w:rPr>
              <w:t xml:space="preserve">sending </w:t>
            </w:r>
            <w:r w:rsidR="007236E2" w:rsidRPr="00CA6FC0">
              <w:rPr>
                <w:sz w:val="22"/>
              </w:rPr>
              <w:t xml:space="preserve">all LF Data frames </w:t>
            </w:r>
            <w:r w:rsidR="00170D63" w:rsidRPr="00CA6FC0">
              <w:rPr>
                <w:sz w:val="22"/>
              </w:rPr>
              <w:t>at</w:t>
            </w:r>
            <w:r w:rsidR="000B456B" w:rsidRPr="00CA6FC0">
              <w:rPr>
                <w:sz w:val="22"/>
              </w:rPr>
              <w:t xml:space="preserve"> time</w:t>
            </w:r>
            <w:r w:rsidR="00170D63" w:rsidRPr="00CA6FC0">
              <w:rPr>
                <w:sz w:val="22"/>
              </w:rPr>
              <w:t xml:space="preserve"> </w:t>
            </w:r>
            <w:proofErr w:type="spellStart"/>
            <w:r w:rsidR="00170D63" w:rsidRPr="00CA6FC0">
              <w:rPr>
                <w:b/>
                <w:bCs/>
                <w:i/>
                <w:iCs/>
                <w:sz w:val="22"/>
              </w:rPr>
              <w:t>Time</w:t>
            </w:r>
            <w:proofErr w:type="spellEnd"/>
            <w:r w:rsidR="00170D63" w:rsidRPr="00CA6FC0">
              <w:rPr>
                <w:i/>
                <w:iCs/>
                <w:sz w:val="22"/>
              </w:rPr>
              <w:t>.</w:t>
            </w:r>
          </w:p>
        </w:tc>
      </w:tr>
    </w:tbl>
    <w:p w14:paraId="1350D13D" w14:textId="554DD03C" w:rsidR="008E2C3C" w:rsidRPr="00CA6FC0" w:rsidRDefault="008E2C3C" w:rsidP="0088799F"/>
    <w:p w14:paraId="253A7520" w14:textId="4EAC129C" w:rsidR="00D2769E" w:rsidRPr="00CA6FC0" w:rsidRDefault="00D2769E" w:rsidP="0088799F"/>
    <w:p w14:paraId="3A52B72D" w14:textId="6201B3E0" w:rsidR="00D2769E" w:rsidRPr="00CA6FC0" w:rsidRDefault="00D2769E" w:rsidP="00996C18">
      <w:pPr>
        <w:pStyle w:val="Titre4"/>
      </w:pPr>
      <w:bookmarkStart w:id="28" w:name="_Toc50729780"/>
      <w:r w:rsidRPr="00CA6FC0">
        <w:t>SendLFCw</w:t>
      </w:r>
      <w:bookmarkEnd w:id="28"/>
    </w:p>
    <w:p w14:paraId="3BACEE31" w14:textId="77777777" w:rsidR="00D2769E" w:rsidRPr="00CA6FC0" w:rsidRDefault="00D2769E" w:rsidP="0088799F"/>
    <w:tbl>
      <w:tblPr>
        <w:tblStyle w:val="Grilledutableau"/>
        <w:tblW w:w="9569" w:type="dxa"/>
        <w:jc w:val="center"/>
        <w:tblLook w:val="04A0" w:firstRow="1" w:lastRow="0" w:firstColumn="1" w:lastColumn="0" w:noHBand="0" w:noVBand="1"/>
      </w:tblPr>
      <w:tblGrid>
        <w:gridCol w:w="1278"/>
        <w:gridCol w:w="8291"/>
      </w:tblGrid>
      <w:tr w:rsidR="00B7655D" w:rsidRPr="00CA6FC0" w14:paraId="4FD9C7BE" w14:textId="77777777" w:rsidTr="00B11CE7">
        <w:trPr>
          <w:trHeight w:val="559"/>
          <w:jc w:val="center"/>
        </w:trPr>
        <w:tc>
          <w:tcPr>
            <w:tcW w:w="1278" w:type="dxa"/>
            <w:shd w:val="clear" w:color="auto" w:fill="D2F1EF" w:themeFill="accent6" w:themeFillTint="33"/>
          </w:tcPr>
          <w:p w14:paraId="073A7EA1" w14:textId="77777777" w:rsidR="00B7655D" w:rsidRPr="00CA6FC0" w:rsidRDefault="00B7655D" w:rsidP="00B11CE7">
            <w:pPr>
              <w:rPr>
                <w:sz w:val="22"/>
              </w:rPr>
            </w:pPr>
            <w:r w:rsidRPr="00CA6FC0">
              <w:rPr>
                <w:b/>
                <w:sz w:val="22"/>
              </w:rPr>
              <w:t>Command</w:t>
            </w:r>
          </w:p>
        </w:tc>
        <w:tc>
          <w:tcPr>
            <w:tcW w:w="8291" w:type="dxa"/>
            <w:shd w:val="clear" w:color="auto" w:fill="F2F2F2" w:themeFill="background1" w:themeFillShade="F2"/>
          </w:tcPr>
          <w:p w14:paraId="6A18AE0B" w14:textId="0330D0D0" w:rsidR="00B7655D" w:rsidRPr="00CA6FC0" w:rsidRDefault="00B7655D" w:rsidP="00B11CE7">
            <w:pPr>
              <w:rPr>
                <w:b/>
                <w:bCs/>
              </w:rPr>
            </w:pPr>
            <w:r w:rsidRPr="00CA6FC0">
              <w:rPr>
                <w:b/>
                <w:bCs/>
                <w:szCs w:val="24"/>
              </w:rPr>
              <w:t>SendLF</w:t>
            </w:r>
            <w:r w:rsidR="0075483A" w:rsidRPr="00CA6FC0">
              <w:rPr>
                <w:b/>
                <w:bCs/>
                <w:szCs w:val="24"/>
              </w:rPr>
              <w:t>C</w:t>
            </w:r>
            <w:r w:rsidRPr="00CA6FC0">
              <w:rPr>
                <w:b/>
                <w:bCs/>
                <w:szCs w:val="24"/>
              </w:rPr>
              <w:t>w</w:t>
            </w:r>
          </w:p>
        </w:tc>
      </w:tr>
      <w:tr w:rsidR="00B7655D" w:rsidRPr="00CA6FC0" w14:paraId="771DD93D" w14:textId="77777777" w:rsidTr="00B11CE7">
        <w:trPr>
          <w:trHeight w:val="559"/>
          <w:jc w:val="center"/>
        </w:trPr>
        <w:tc>
          <w:tcPr>
            <w:tcW w:w="1278" w:type="dxa"/>
            <w:shd w:val="clear" w:color="auto" w:fill="D2F1EF" w:themeFill="accent6" w:themeFillTint="33"/>
          </w:tcPr>
          <w:p w14:paraId="70D0A581" w14:textId="77777777" w:rsidR="00B7655D" w:rsidRPr="00CA6FC0" w:rsidRDefault="00B7655D" w:rsidP="00B11CE7">
            <w:pPr>
              <w:rPr>
                <w:sz w:val="22"/>
              </w:rPr>
            </w:pPr>
            <w:r w:rsidRPr="00CA6FC0">
              <w:rPr>
                <w:b/>
                <w:sz w:val="22"/>
              </w:rPr>
              <w:t>Interface</w:t>
            </w:r>
          </w:p>
        </w:tc>
        <w:tc>
          <w:tcPr>
            <w:tcW w:w="8291" w:type="dxa"/>
          </w:tcPr>
          <w:p w14:paraId="0F6A2BC5" w14:textId="77777777" w:rsidR="00B7655D" w:rsidRPr="00CA6FC0" w:rsidRDefault="00B7655D" w:rsidP="00B11CE7">
            <w:r w:rsidRPr="00CA6FC0">
              <w:rPr>
                <w:sz w:val="22"/>
              </w:rPr>
              <w:t>ANum</w:t>
            </w:r>
          </w:p>
        </w:tc>
      </w:tr>
      <w:tr w:rsidR="00B7655D" w:rsidRPr="00CA6FC0" w14:paraId="4D8AC287" w14:textId="77777777" w:rsidTr="00B11CE7">
        <w:trPr>
          <w:trHeight w:val="854"/>
          <w:jc w:val="center"/>
        </w:trPr>
        <w:tc>
          <w:tcPr>
            <w:tcW w:w="1278" w:type="dxa"/>
            <w:shd w:val="clear" w:color="auto" w:fill="D2F1EF" w:themeFill="accent6" w:themeFillTint="33"/>
          </w:tcPr>
          <w:p w14:paraId="4F23ED99" w14:textId="77777777" w:rsidR="00B7655D" w:rsidRPr="00CA6FC0" w:rsidRDefault="00B7655D" w:rsidP="00B11CE7">
            <w:pPr>
              <w:rPr>
                <w:sz w:val="22"/>
              </w:rPr>
            </w:pPr>
            <w:r w:rsidRPr="00CA6FC0">
              <w:rPr>
                <w:b/>
                <w:sz w:val="22"/>
              </w:rPr>
              <w:t>Mandatory parameters</w:t>
            </w:r>
          </w:p>
        </w:tc>
        <w:tc>
          <w:tcPr>
            <w:tcW w:w="8291" w:type="dxa"/>
          </w:tcPr>
          <w:p w14:paraId="6C54DD12" w14:textId="77777777" w:rsidR="00B7655D" w:rsidRDefault="00B7655D" w:rsidP="007620C7">
            <w:pPr>
              <w:keepNext/>
              <w:jc w:val="left"/>
              <w:rPr>
                <w:sz w:val="22"/>
              </w:rPr>
            </w:pPr>
            <w:r w:rsidRPr="00CA6FC0">
              <w:rPr>
                <w:sz w:val="22"/>
              </w:rPr>
              <w:t>Time [s]</w:t>
            </w:r>
          </w:p>
          <w:p w14:paraId="3E1BDA19" w14:textId="242B912B" w:rsidR="007620C7" w:rsidRPr="007620C7" w:rsidRDefault="007620C7" w:rsidP="007620C7">
            <w:pPr>
              <w:keepNext/>
              <w:jc w:val="left"/>
              <w:rPr>
                <w:sz w:val="22"/>
              </w:rPr>
            </w:pPr>
            <w:r>
              <w:rPr>
                <w:sz w:val="22"/>
              </w:rPr>
              <w:t xml:space="preserve">Duration set at 1000ms automatically </w:t>
            </w:r>
          </w:p>
        </w:tc>
      </w:tr>
      <w:tr w:rsidR="00B7655D" w:rsidRPr="00CA6FC0" w14:paraId="536AB40B" w14:textId="77777777" w:rsidTr="00B11CE7">
        <w:trPr>
          <w:trHeight w:val="559"/>
          <w:jc w:val="center"/>
        </w:trPr>
        <w:tc>
          <w:tcPr>
            <w:tcW w:w="1278" w:type="dxa"/>
            <w:shd w:val="clear" w:color="auto" w:fill="D2F1EF" w:themeFill="accent6" w:themeFillTint="33"/>
          </w:tcPr>
          <w:p w14:paraId="5F559FE4" w14:textId="5AD3EABB" w:rsidR="00B7655D" w:rsidRPr="00CA6FC0" w:rsidRDefault="007620C7" w:rsidP="00B11CE7">
            <w:pPr>
              <w:rPr>
                <w:sz w:val="22"/>
              </w:rPr>
            </w:pPr>
            <w:r>
              <w:rPr>
                <w:b/>
                <w:sz w:val="22"/>
              </w:rPr>
              <w:t>De</w:t>
            </w:r>
            <w:r w:rsidR="00B7655D" w:rsidRPr="00CA6FC0">
              <w:rPr>
                <w:b/>
                <w:sz w:val="22"/>
              </w:rPr>
              <w:t>scription</w:t>
            </w:r>
          </w:p>
        </w:tc>
        <w:tc>
          <w:tcPr>
            <w:tcW w:w="8291" w:type="dxa"/>
          </w:tcPr>
          <w:p w14:paraId="28B9E2B1" w14:textId="77777777" w:rsidR="00311520" w:rsidRPr="00CA6FC0" w:rsidRDefault="00B7655D" w:rsidP="00B11CE7">
            <w:pPr>
              <w:rPr>
                <w:sz w:val="22"/>
              </w:rPr>
            </w:pPr>
            <w:r w:rsidRPr="00CA6FC0">
              <w:rPr>
                <w:sz w:val="22"/>
              </w:rPr>
              <w:t xml:space="preserve">Sends one or several </w:t>
            </w:r>
            <w:r w:rsidRPr="00CA6FC0">
              <w:rPr>
                <w:b/>
                <w:bCs/>
                <w:i/>
                <w:iCs/>
                <w:sz w:val="22"/>
              </w:rPr>
              <w:t xml:space="preserve">LF </w:t>
            </w:r>
            <w:r w:rsidR="004E7CDD" w:rsidRPr="00CA6FC0">
              <w:rPr>
                <w:b/>
                <w:bCs/>
                <w:i/>
                <w:iCs/>
                <w:sz w:val="22"/>
              </w:rPr>
              <w:t>Carrier wave</w:t>
            </w:r>
            <w:r w:rsidR="00456542" w:rsidRPr="00CA6FC0">
              <w:rPr>
                <w:b/>
                <w:bCs/>
                <w:i/>
                <w:iCs/>
                <w:sz w:val="22"/>
              </w:rPr>
              <w:t xml:space="preserve"> </w:t>
            </w:r>
            <w:r w:rsidRPr="00CA6FC0">
              <w:rPr>
                <w:sz w:val="22"/>
              </w:rPr>
              <w:t xml:space="preserve">frames to specific </w:t>
            </w:r>
            <w:r w:rsidRPr="00CA6FC0">
              <w:rPr>
                <w:b/>
                <w:bCs/>
                <w:i/>
                <w:iCs/>
                <w:sz w:val="22"/>
              </w:rPr>
              <w:t>WU ID</w:t>
            </w:r>
            <w:r w:rsidRPr="00CA6FC0">
              <w:rPr>
                <w:b/>
                <w:bCs/>
                <w:sz w:val="22"/>
              </w:rPr>
              <w:t xml:space="preserve">(s) </w:t>
            </w:r>
            <w:r w:rsidR="004F6F10" w:rsidRPr="00CA6FC0">
              <w:rPr>
                <w:sz w:val="22"/>
              </w:rPr>
              <w:t xml:space="preserve">with a signal strength </w:t>
            </w:r>
          </w:p>
          <w:p w14:paraId="72E3C86A" w14:textId="1A221630" w:rsidR="00B7655D" w:rsidRPr="00CA6FC0" w:rsidRDefault="004F6F10" w:rsidP="00B11CE7">
            <w:pPr>
              <w:rPr>
                <w:sz w:val="22"/>
              </w:rPr>
            </w:pPr>
            <w:r w:rsidRPr="00CA6FC0">
              <w:rPr>
                <w:sz w:val="22"/>
              </w:rPr>
              <w:t xml:space="preserve">at </w:t>
            </w:r>
            <w:r w:rsidR="00B7655D" w:rsidRPr="00CA6FC0">
              <w:rPr>
                <w:b/>
                <w:bCs/>
                <w:i/>
                <w:iCs/>
                <w:sz w:val="22"/>
              </w:rPr>
              <w:t>LFPower</w:t>
            </w:r>
            <w:r w:rsidR="00B7655D" w:rsidRPr="00CA6FC0">
              <w:rPr>
                <w:sz w:val="22"/>
              </w:rPr>
              <w:t xml:space="preserve"> %.</w:t>
            </w:r>
          </w:p>
          <w:p w14:paraId="278C7B80" w14:textId="3A28C54C" w:rsidR="00B7655D" w:rsidRPr="00CA6FC0" w:rsidRDefault="00B7655D" w:rsidP="00B11CE7">
            <w:r w:rsidRPr="00CA6FC0">
              <w:rPr>
                <w:sz w:val="22"/>
              </w:rPr>
              <w:t xml:space="preserve">Starts at </w:t>
            </w:r>
            <w:r w:rsidR="000B456B" w:rsidRPr="00CA6FC0">
              <w:rPr>
                <w:sz w:val="22"/>
              </w:rPr>
              <w:t xml:space="preserve">time </w:t>
            </w:r>
            <w:proofErr w:type="spellStart"/>
            <w:r w:rsidRPr="00CA6FC0">
              <w:rPr>
                <w:b/>
                <w:bCs/>
                <w:i/>
                <w:iCs/>
                <w:sz w:val="22"/>
              </w:rPr>
              <w:t>Time</w:t>
            </w:r>
            <w:proofErr w:type="spellEnd"/>
            <w:r w:rsidRPr="00CA6FC0">
              <w:rPr>
                <w:sz w:val="22"/>
              </w:rPr>
              <w:t xml:space="preserve"> and must be stopped with </w:t>
            </w:r>
            <w:r w:rsidRPr="00CA6FC0">
              <w:rPr>
                <w:b/>
                <w:bCs/>
                <w:sz w:val="22"/>
              </w:rPr>
              <w:t>StopLF</w:t>
            </w:r>
            <w:r w:rsidR="00456542" w:rsidRPr="00CA6FC0">
              <w:rPr>
                <w:b/>
                <w:bCs/>
                <w:sz w:val="22"/>
              </w:rPr>
              <w:t>Cw</w:t>
            </w:r>
            <w:r w:rsidRPr="00CA6FC0">
              <w:rPr>
                <w:b/>
                <w:bCs/>
                <w:sz w:val="22"/>
              </w:rPr>
              <w:t xml:space="preserve"> </w:t>
            </w:r>
            <w:r w:rsidRPr="00CA6FC0">
              <w:rPr>
                <w:sz w:val="22"/>
              </w:rPr>
              <w:t xml:space="preserve">command. </w:t>
            </w:r>
          </w:p>
        </w:tc>
      </w:tr>
    </w:tbl>
    <w:p w14:paraId="3F89DBF8" w14:textId="2BBB3A91" w:rsidR="00B7655D" w:rsidRPr="00CA6FC0" w:rsidRDefault="00B7655D" w:rsidP="00B7655D"/>
    <w:p w14:paraId="48C2A730" w14:textId="77777777" w:rsidR="00E01DFC" w:rsidRPr="00CA6FC0" w:rsidRDefault="00E01DFC" w:rsidP="00B7655D"/>
    <w:p w14:paraId="7E67E764" w14:textId="77777777" w:rsidR="00E01DFC" w:rsidRPr="00CA6FC0" w:rsidRDefault="00E01DFC" w:rsidP="00E01DFC">
      <w:pPr>
        <w:pStyle w:val="Titre4"/>
      </w:pPr>
      <w:bookmarkStart w:id="29" w:name="_Toc50729781"/>
      <w:r w:rsidRPr="00CA6FC0">
        <w:t>StopLFCw</w:t>
      </w:r>
      <w:bookmarkEnd w:id="29"/>
    </w:p>
    <w:p w14:paraId="1FC9AE7A" w14:textId="77777777" w:rsidR="00D2769E" w:rsidRPr="00CA6FC0" w:rsidRDefault="00D2769E" w:rsidP="00B7655D"/>
    <w:tbl>
      <w:tblPr>
        <w:tblStyle w:val="Grilledutableau"/>
        <w:tblW w:w="9569" w:type="dxa"/>
        <w:jc w:val="center"/>
        <w:tblLook w:val="04A0" w:firstRow="1" w:lastRow="0" w:firstColumn="1" w:lastColumn="0" w:noHBand="0" w:noVBand="1"/>
      </w:tblPr>
      <w:tblGrid>
        <w:gridCol w:w="1278"/>
        <w:gridCol w:w="8291"/>
      </w:tblGrid>
      <w:tr w:rsidR="00EB4C0B" w:rsidRPr="00CA6FC0" w14:paraId="23946F2D" w14:textId="77777777" w:rsidTr="00B11CE7">
        <w:trPr>
          <w:trHeight w:val="559"/>
          <w:jc w:val="center"/>
        </w:trPr>
        <w:tc>
          <w:tcPr>
            <w:tcW w:w="1278" w:type="dxa"/>
            <w:shd w:val="clear" w:color="auto" w:fill="D2F1EF" w:themeFill="accent6" w:themeFillTint="33"/>
          </w:tcPr>
          <w:p w14:paraId="4F153E91" w14:textId="77777777" w:rsidR="00EB4C0B" w:rsidRPr="00CA6FC0" w:rsidRDefault="00EB4C0B" w:rsidP="00B11CE7">
            <w:pPr>
              <w:rPr>
                <w:sz w:val="22"/>
              </w:rPr>
            </w:pPr>
            <w:r w:rsidRPr="00CA6FC0">
              <w:rPr>
                <w:b/>
                <w:sz w:val="22"/>
              </w:rPr>
              <w:t>Command</w:t>
            </w:r>
          </w:p>
        </w:tc>
        <w:tc>
          <w:tcPr>
            <w:tcW w:w="8291" w:type="dxa"/>
            <w:shd w:val="clear" w:color="auto" w:fill="F2F2F2" w:themeFill="background1" w:themeFillShade="F2"/>
          </w:tcPr>
          <w:p w14:paraId="7D0E2AFF" w14:textId="6822E89B" w:rsidR="00EB4C0B" w:rsidRPr="00CA6FC0" w:rsidRDefault="00EB4C0B" w:rsidP="00B11CE7">
            <w:pPr>
              <w:rPr>
                <w:b/>
                <w:bCs/>
              </w:rPr>
            </w:pPr>
            <w:r w:rsidRPr="00CA6FC0">
              <w:rPr>
                <w:b/>
                <w:bCs/>
                <w:szCs w:val="24"/>
              </w:rPr>
              <w:t>StopLF</w:t>
            </w:r>
            <w:r w:rsidR="00A65D22" w:rsidRPr="00CA6FC0">
              <w:rPr>
                <w:b/>
                <w:bCs/>
                <w:szCs w:val="24"/>
              </w:rPr>
              <w:t>Cw</w:t>
            </w:r>
          </w:p>
        </w:tc>
      </w:tr>
      <w:tr w:rsidR="00EB4C0B" w:rsidRPr="00CA6FC0" w14:paraId="66C8F96C" w14:textId="77777777" w:rsidTr="00B11CE7">
        <w:trPr>
          <w:trHeight w:val="559"/>
          <w:jc w:val="center"/>
        </w:trPr>
        <w:tc>
          <w:tcPr>
            <w:tcW w:w="1278" w:type="dxa"/>
            <w:shd w:val="clear" w:color="auto" w:fill="D2F1EF" w:themeFill="accent6" w:themeFillTint="33"/>
          </w:tcPr>
          <w:p w14:paraId="1079D29D" w14:textId="77777777" w:rsidR="00EB4C0B" w:rsidRPr="00CA6FC0" w:rsidRDefault="00EB4C0B" w:rsidP="00B11CE7">
            <w:pPr>
              <w:rPr>
                <w:sz w:val="22"/>
              </w:rPr>
            </w:pPr>
            <w:r w:rsidRPr="00CA6FC0">
              <w:rPr>
                <w:b/>
                <w:sz w:val="22"/>
              </w:rPr>
              <w:t>Interface</w:t>
            </w:r>
          </w:p>
        </w:tc>
        <w:tc>
          <w:tcPr>
            <w:tcW w:w="8291" w:type="dxa"/>
          </w:tcPr>
          <w:p w14:paraId="2C918C88" w14:textId="77777777" w:rsidR="00EB4C0B" w:rsidRPr="00CA6FC0" w:rsidRDefault="00EB4C0B" w:rsidP="00B11CE7">
            <w:r w:rsidRPr="00CA6FC0">
              <w:rPr>
                <w:sz w:val="22"/>
              </w:rPr>
              <w:t>ANum</w:t>
            </w:r>
          </w:p>
        </w:tc>
      </w:tr>
      <w:tr w:rsidR="00EB4C0B" w:rsidRPr="00CA6FC0" w14:paraId="6E8C3721" w14:textId="77777777" w:rsidTr="00B11CE7">
        <w:trPr>
          <w:trHeight w:val="854"/>
          <w:jc w:val="center"/>
        </w:trPr>
        <w:tc>
          <w:tcPr>
            <w:tcW w:w="1278" w:type="dxa"/>
            <w:shd w:val="clear" w:color="auto" w:fill="D2F1EF" w:themeFill="accent6" w:themeFillTint="33"/>
          </w:tcPr>
          <w:p w14:paraId="47159108" w14:textId="77777777" w:rsidR="00EB4C0B" w:rsidRPr="00CA6FC0" w:rsidRDefault="00EB4C0B" w:rsidP="00B11CE7">
            <w:pPr>
              <w:rPr>
                <w:sz w:val="22"/>
              </w:rPr>
            </w:pPr>
            <w:r w:rsidRPr="00CA6FC0">
              <w:rPr>
                <w:b/>
                <w:sz w:val="22"/>
              </w:rPr>
              <w:t>Mandatory parameters</w:t>
            </w:r>
          </w:p>
        </w:tc>
        <w:tc>
          <w:tcPr>
            <w:tcW w:w="8291" w:type="dxa"/>
          </w:tcPr>
          <w:p w14:paraId="08413052" w14:textId="77777777" w:rsidR="00EB4C0B" w:rsidRPr="00CA6FC0" w:rsidRDefault="00EB4C0B" w:rsidP="00B11CE7">
            <w:pPr>
              <w:keepNext/>
              <w:jc w:val="left"/>
              <w:rPr>
                <w:sz w:val="22"/>
              </w:rPr>
            </w:pPr>
            <w:r w:rsidRPr="00CA6FC0">
              <w:rPr>
                <w:sz w:val="22"/>
              </w:rPr>
              <w:t>Time [s]</w:t>
            </w:r>
          </w:p>
          <w:p w14:paraId="2169AFDB" w14:textId="437F5DE0" w:rsidR="00292E20" w:rsidRPr="00CA6FC0" w:rsidRDefault="00292E20" w:rsidP="00311520">
            <w:pPr>
              <w:keepNext/>
              <w:jc w:val="left"/>
              <w:rPr>
                <w:sz w:val="22"/>
              </w:rPr>
            </w:pPr>
          </w:p>
        </w:tc>
      </w:tr>
      <w:tr w:rsidR="00EB4C0B" w:rsidRPr="00CA6FC0" w14:paraId="05D49FCC" w14:textId="77777777" w:rsidTr="00B11CE7">
        <w:trPr>
          <w:trHeight w:val="559"/>
          <w:jc w:val="center"/>
        </w:trPr>
        <w:tc>
          <w:tcPr>
            <w:tcW w:w="1278" w:type="dxa"/>
            <w:shd w:val="clear" w:color="auto" w:fill="D2F1EF" w:themeFill="accent6" w:themeFillTint="33"/>
          </w:tcPr>
          <w:p w14:paraId="142BCD46" w14:textId="77777777" w:rsidR="00EB4C0B" w:rsidRPr="00CA6FC0" w:rsidRDefault="00EB4C0B" w:rsidP="00B11CE7">
            <w:pPr>
              <w:rPr>
                <w:sz w:val="22"/>
              </w:rPr>
            </w:pPr>
            <w:r w:rsidRPr="00CA6FC0">
              <w:rPr>
                <w:b/>
                <w:sz w:val="22"/>
              </w:rPr>
              <w:t>Description</w:t>
            </w:r>
          </w:p>
        </w:tc>
        <w:tc>
          <w:tcPr>
            <w:tcW w:w="8291" w:type="dxa"/>
          </w:tcPr>
          <w:p w14:paraId="44FD8846" w14:textId="2F8E81DC" w:rsidR="00311520" w:rsidRPr="00CA6FC0" w:rsidRDefault="00311520" w:rsidP="00311520">
            <w:pPr>
              <w:rPr>
                <w:i/>
                <w:iCs/>
                <w:sz w:val="22"/>
              </w:rPr>
            </w:pPr>
            <w:r w:rsidRPr="00CA6FC0">
              <w:rPr>
                <w:sz w:val="22"/>
              </w:rPr>
              <w:t>Stops sending all LF Carrier wave frames at</w:t>
            </w:r>
            <w:r w:rsidR="001C0BC4" w:rsidRPr="00CA6FC0">
              <w:rPr>
                <w:sz w:val="22"/>
              </w:rPr>
              <w:t xml:space="preserve"> time</w:t>
            </w:r>
            <w:r w:rsidRPr="00CA6FC0">
              <w:rPr>
                <w:sz w:val="22"/>
              </w:rPr>
              <w:t xml:space="preserve"> </w:t>
            </w:r>
            <w:proofErr w:type="spellStart"/>
            <w:r w:rsidRPr="00CA6FC0">
              <w:rPr>
                <w:b/>
                <w:bCs/>
                <w:i/>
                <w:iCs/>
                <w:sz w:val="22"/>
              </w:rPr>
              <w:t>Time</w:t>
            </w:r>
            <w:proofErr w:type="spellEnd"/>
            <w:r w:rsidRPr="00CA6FC0">
              <w:rPr>
                <w:i/>
                <w:iCs/>
                <w:sz w:val="22"/>
              </w:rPr>
              <w:t>.</w:t>
            </w:r>
          </w:p>
          <w:p w14:paraId="6F6EB9A3" w14:textId="6377BE02" w:rsidR="00EB4C0B" w:rsidRPr="00CA6FC0" w:rsidRDefault="00EB4C0B" w:rsidP="00B11CE7"/>
        </w:tc>
      </w:tr>
    </w:tbl>
    <w:p w14:paraId="3EDF0575" w14:textId="491AE9E1" w:rsidR="00292E20" w:rsidRPr="00CA6FC0" w:rsidRDefault="00292E20" w:rsidP="004B0F86"/>
    <w:p w14:paraId="1358C68B" w14:textId="420277C0" w:rsidR="00657B8B" w:rsidRPr="007620C7" w:rsidRDefault="00D2769E" w:rsidP="007620C7">
      <w:pPr>
        <w:spacing w:after="200"/>
        <w:jc w:val="left"/>
      </w:pPr>
      <w:r w:rsidRPr="00CA6FC0">
        <w:br w:type="page"/>
      </w:r>
    </w:p>
    <w:p w14:paraId="09EF7854" w14:textId="34A5964D" w:rsidR="00657B8B" w:rsidRPr="00CA6FC0" w:rsidRDefault="00657B8B" w:rsidP="00657B8B">
      <w:pPr>
        <w:pStyle w:val="Titre4"/>
      </w:pPr>
      <w:bookmarkStart w:id="30" w:name="_Toc50729783"/>
      <w:r w:rsidRPr="00CA6FC0">
        <w:lastRenderedPageBreak/>
        <w:t>Label</w:t>
      </w:r>
      <w:bookmarkEnd w:id="30"/>
    </w:p>
    <w:p w14:paraId="67486C3C" w14:textId="77777777" w:rsidR="00657B8B" w:rsidRPr="00CA6FC0" w:rsidRDefault="00657B8B" w:rsidP="00657B8B"/>
    <w:tbl>
      <w:tblPr>
        <w:tblStyle w:val="Grilledutableau"/>
        <w:tblW w:w="9569" w:type="dxa"/>
        <w:jc w:val="center"/>
        <w:tblLook w:val="04A0" w:firstRow="1" w:lastRow="0" w:firstColumn="1" w:lastColumn="0" w:noHBand="0" w:noVBand="1"/>
      </w:tblPr>
      <w:tblGrid>
        <w:gridCol w:w="1278"/>
        <w:gridCol w:w="8291"/>
      </w:tblGrid>
      <w:tr w:rsidR="002A33A6" w:rsidRPr="00CA6FC0" w14:paraId="6CD3C9FE" w14:textId="77777777" w:rsidTr="00B11CE7">
        <w:trPr>
          <w:trHeight w:val="559"/>
          <w:jc w:val="center"/>
        </w:trPr>
        <w:tc>
          <w:tcPr>
            <w:tcW w:w="1278" w:type="dxa"/>
            <w:shd w:val="clear" w:color="auto" w:fill="D2F1EF" w:themeFill="accent6" w:themeFillTint="33"/>
          </w:tcPr>
          <w:p w14:paraId="6CDCA3E3" w14:textId="77777777" w:rsidR="002A33A6" w:rsidRPr="00CA6FC0" w:rsidRDefault="002A33A6" w:rsidP="00B11CE7">
            <w:pPr>
              <w:rPr>
                <w:sz w:val="22"/>
              </w:rPr>
            </w:pPr>
            <w:r w:rsidRPr="00CA6FC0">
              <w:rPr>
                <w:b/>
                <w:sz w:val="22"/>
              </w:rPr>
              <w:t>Command</w:t>
            </w:r>
          </w:p>
        </w:tc>
        <w:tc>
          <w:tcPr>
            <w:tcW w:w="8291" w:type="dxa"/>
            <w:shd w:val="clear" w:color="auto" w:fill="F2F2F2" w:themeFill="background1" w:themeFillShade="F2"/>
          </w:tcPr>
          <w:p w14:paraId="678823D6" w14:textId="14415373" w:rsidR="002A33A6" w:rsidRPr="00CA6FC0" w:rsidRDefault="002A33A6" w:rsidP="00B11CE7">
            <w:pPr>
              <w:rPr>
                <w:b/>
                <w:bCs/>
              </w:rPr>
            </w:pPr>
            <w:r w:rsidRPr="00CA6FC0">
              <w:rPr>
                <w:b/>
                <w:bCs/>
                <w:szCs w:val="24"/>
              </w:rPr>
              <w:t>Label</w:t>
            </w:r>
            <w:r w:rsidR="00707294" w:rsidRPr="00CA6FC0">
              <w:rPr>
                <w:rStyle w:val="Appelnotedebasdep"/>
                <w:b/>
                <w:bCs/>
              </w:rPr>
              <w:footnoteReference w:id="2"/>
            </w:r>
          </w:p>
        </w:tc>
      </w:tr>
      <w:tr w:rsidR="002A33A6" w:rsidRPr="00CA6FC0" w14:paraId="10EF9B2B" w14:textId="77777777" w:rsidTr="00B11CE7">
        <w:trPr>
          <w:trHeight w:val="559"/>
          <w:jc w:val="center"/>
        </w:trPr>
        <w:tc>
          <w:tcPr>
            <w:tcW w:w="1278" w:type="dxa"/>
            <w:shd w:val="clear" w:color="auto" w:fill="D2F1EF" w:themeFill="accent6" w:themeFillTint="33"/>
          </w:tcPr>
          <w:p w14:paraId="13F8FBC7" w14:textId="77777777" w:rsidR="002A33A6" w:rsidRPr="00CA6FC0" w:rsidRDefault="002A33A6" w:rsidP="00B11CE7">
            <w:pPr>
              <w:rPr>
                <w:sz w:val="22"/>
              </w:rPr>
            </w:pPr>
            <w:r w:rsidRPr="00CA6FC0">
              <w:rPr>
                <w:b/>
                <w:sz w:val="22"/>
              </w:rPr>
              <w:t>Interface</w:t>
            </w:r>
          </w:p>
        </w:tc>
        <w:tc>
          <w:tcPr>
            <w:tcW w:w="8291" w:type="dxa"/>
          </w:tcPr>
          <w:p w14:paraId="51DFC75A" w14:textId="089F27F6" w:rsidR="002A33A6" w:rsidRPr="00CA6FC0" w:rsidRDefault="002A33A6" w:rsidP="00B11CE7"/>
        </w:tc>
      </w:tr>
      <w:tr w:rsidR="002A33A6" w:rsidRPr="00CA6FC0" w14:paraId="0FFEE5CB" w14:textId="77777777" w:rsidTr="00B11CE7">
        <w:trPr>
          <w:trHeight w:val="854"/>
          <w:jc w:val="center"/>
        </w:trPr>
        <w:tc>
          <w:tcPr>
            <w:tcW w:w="1278" w:type="dxa"/>
            <w:shd w:val="clear" w:color="auto" w:fill="D2F1EF" w:themeFill="accent6" w:themeFillTint="33"/>
          </w:tcPr>
          <w:p w14:paraId="5320816F" w14:textId="77777777" w:rsidR="002A33A6" w:rsidRPr="00CA6FC0" w:rsidRDefault="002A33A6" w:rsidP="00B11CE7">
            <w:pPr>
              <w:rPr>
                <w:sz w:val="22"/>
              </w:rPr>
            </w:pPr>
            <w:r w:rsidRPr="00CA6FC0">
              <w:rPr>
                <w:b/>
                <w:sz w:val="22"/>
              </w:rPr>
              <w:t>Mandatory parameters</w:t>
            </w:r>
          </w:p>
        </w:tc>
        <w:tc>
          <w:tcPr>
            <w:tcW w:w="8291" w:type="dxa"/>
          </w:tcPr>
          <w:p w14:paraId="21125DBC" w14:textId="77777777" w:rsidR="002A33A6" w:rsidRPr="00CA6FC0" w:rsidRDefault="002A33A6" w:rsidP="00B11CE7">
            <w:pPr>
              <w:keepNext/>
              <w:jc w:val="left"/>
              <w:rPr>
                <w:sz w:val="22"/>
              </w:rPr>
            </w:pPr>
            <w:r w:rsidRPr="00CA6FC0">
              <w:rPr>
                <w:sz w:val="22"/>
              </w:rPr>
              <w:t>Time [s]</w:t>
            </w:r>
          </w:p>
          <w:p w14:paraId="58A2CA0A" w14:textId="10039319" w:rsidR="002A33A6" w:rsidRPr="00CA6FC0" w:rsidRDefault="002A33A6" w:rsidP="00B11CE7">
            <w:pPr>
              <w:keepNext/>
              <w:jc w:val="left"/>
              <w:rPr>
                <w:sz w:val="22"/>
              </w:rPr>
            </w:pPr>
            <w:r w:rsidRPr="00CA6FC0">
              <w:rPr>
                <w:sz w:val="22"/>
              </w:rPr>
              <w:t>Label name</w:t>
            </w:r>
          </w:p>
          <w:p w14:paraId="782DCC2E" w14:textId="77777777" w:rsidR="002A33A6" w:rsidRPr="00CA6FC0" w:rsidRDefault="002A33A6" w:rsidP="00B11CE7">
            <w:pPr>
              <w:keepNext/>
              <w:jc w:val="left"/>
              <w:rPr>
                <w:sz w:val="22"/>
              </w:rPr>
            </w:pPr>
          </w:p>
        </w:tc>
      </w:tr>
      <w:tr w:rsidR="002A33A6" w:rsidRPr="00CA6FC0" w14:paraId="5C1A10A9" w14:textId="77777777" w:rsidTr="00B11CE7">
        <w:trPr>
          <w:trHeight w:val="559"/>
          <w:jc w:val="center"/>
        </w:trPr>
        <w:tc>
          <w:tcPr>
            <w:tcW w:w="1278" w:type="dxa"/>
            <w:shd w:val="clear" w:color="auto" w:fill="D2F1EF" w:themeFill="accent6" w:themeFillTint="33"/>
          </w:tcPr>
          <w:p w14:paraId="40C25192" w14:textId="77777777" w:rsidR="002A33A6" w:rsidRPr="00CA6FC0" w:rsidRDefault="002A33A6" w:rsidP="002A33A6">
            <w:pPr>
              <w:rPr>
                <w:sz w:val="22"/>
              </w:rPr>
            </w:pPr>
            <w:r w:rsidRPr="00CA6FC0">
              <w:rPr>
                <w:b/>
                <w:sz w:val="22"/>
              </w:rPr>
              <w:t>Description</w:t>
            </w:r>
          </w:p>
        </w:tc>
        <w:tc>
          <w:tcPr>
            <w:tcW w:w="8291" w:type="dxa"/>
          </w:tcPr>
          <w:p w14:paraId="49F72F9D" w14:textId="77777777" w:rsidR="002A33A6" w:rsidRPr="00CA6FC0" w:rsidRDefault="002A33A6" w:rsidP="002A33A6">
            <w:pPr>
              <w:rPr>
                <w:sz w:val="22"/>
              </w:rPr>
            </w:pPr>
            <w:r w:rsidRPr="00CA6FC0">
              <w:rPr>
                <w:sz w:val="22"/>
              </w:rPr>
              <w:t>Delimits the period of analysis.</w:t>
            </w:r>
          </w:p>
          <w:p w14:paraId="79C02A0C" w14:textId="3D52485A" w:rsidR="00BF2F87" w:rsidRPr="00CA6FC0" w:rsidRDefault="00BF2F87" w:rsidP="002A33A6">
            <w:r w:rsidRPr="00CA6FC0">
              <w:t xml:space="preserve">E.g. From the </w:t>
            </w:r>
            <w:r w:rsidRPr="00CA6FC0">
              <w:rPr>
                <w:b/>
                <w:bCs/>
                <w:i/>
                <w:iCs/>
              </w:rPr>
              <w:t>Label 1</w:t>
            </w:r>
            <w:r w:rsidRPr="00CA6FC0">
              <w:rPr>
                <w:i/>
                <w:iCs/>
              </w:rPr>
              <w:t xml:space="preserve"> </w:t>
            </w:r>
            <w:r w:rsidRPr="00CA6FC0">
              <w:t xml:space="preserve">at </w:t>
            </w:r>
            <w:r w:rsidRPr="00CA6FC0">
              <w:rPr>
                <w:b/>
                <w:bCs/>
                <w:i/>
                <w:iCs/>
              </w:rPr>
              <w:t>Time 1</w:t>
            </w:r>
            <w:r w:rsidRPr="00CA6FC0">
              <w:t xml:space="preserve"> to the </w:t>
            </w:r>
            <w:r w:rsidRPr="00CA6FC0">
              <w:rPr>
                <w:b/>
                <w:bCs/>
                <w:i/>
                <w:iCs/>
              </w:rPr>
              <w:t xml:space="preserve">Label 2 </w:t>
            </w:r>
            <w:r w:rsidRPr="00CA6FC0">
              <w:t xml:space="preserve">at </w:t>
            </w:r>
            <w:r w:rsidRPr="00CA6FC0">
              <w:rPr>
                <w:b/>
                <w:bCs/>
                <w:i/>
                <w:iCs/>
              </w:rPr>
              <w:t>Time 2</w:t>
            </w:r>
            <w:r w:rsidRPr="00CA6FC0">
              <w:t xml:space="preserve">. </w:t>
            </w:r>
          </w:p>
        </w:tc>
      </w:tr>
    </w:tbl>
    <w:p w14:paraId="162C784A" w14:textId="77777777" w:rsidR="002A33A6" w:rsidRPr="00CA6FC0" w:rsidRDefault="002A33A6">
      <w:pPr>
        <w:spacing w:after="200"/>
        <w:rPr>
          <w:rFonts w:cstheme="majorBidi"/>
          <w:b/>
          <w:sz w:val="26"/>
        </w:rPr>
      </w:pPr>
    </w:p>
    <w:p w14:paraId="007916AD" w14:textId="40678B5E" w:rsidR="002A33A6" w:rsidRPr="00CA6FC0" w:rsidRDefault="002A33A6">
      <w:pPr>
        <w:spacing w:after="200"/>
        <w:rPr>
          <w:rFonts w:cstheme="majorBidi"/>
          <w:b/>
          <w:sz w:val="26"/>
        </w:rPr>
      </w:pPr>
    </w:p>
    <w:p w14:paraId="5F5A688B" w14:textId="7CA0665F" w:rsidR="002A33A6" w:rsidRPr="00CA6FC0" w:rsidRDefault="002A33A6">
      <w:pPr>
        <w:spacing w:after="200"/>
        <w:jc w:val="left"/>
        <w:rPr>
          <w:rFonts w:cstheme="majorBidi"/>
          <w:b/>
          <w:sz w:val="26"/>
        </w:rPr>
      </w:pPr>
      <w:r w:rsidRPr="00CA6FC0">
        <w:rPr>
          <w:rFonts w:cstheme="majorBidi"/>
          <w:b/>
          <w:sz w:val="26"/>
        </w:rPr>
        <w:br w:type="page"/>
      </w:r>
    </w:p>
    <w:p w14:paraId="4D19BC7E" w14:textId="69284D06" w:rsidR="002E3C44" w:rsidRPr="00CA6FC0" w:rsidRDefault="002E3C44" w:rsidP="00C30840">
      <w:pPr>
        <w:pStyle w:val="Titre3"/>
      </w:pPr>
      <w:bookmarkStart w:id="31" w:name="_Toc50729784"/>
      <w:r w:rsidRPr="00CA6FC0">
        <w:lastRenderedPageBreak/>
        <w:t>Additional features</w:t>
      </w:r>
      <w:bookmarkEnd w:id="31"/>
      <w:r w:rsidRPr="00CA6FC0">
        <w:t xml:space="preserve"> </w:t>
      </w:r>
    </w:p>
    <w:p w14:paraId="6D717A04" w14:textId="3C62BFAD" w:rsidR="00916136" w:rsidRPr="00CA6FC0" w:rsidRDefault="00916136" w:rsidP="00916136"/>
    <w:p w14:paraId="4BBB0BBD" w14:textId="6768A884" w:rsidR="000C73F3" w:rsidRPr="00CA6FC0" w:rsidRDefault="000C73F3" w:rsidP="00916136">
      <w:r w:rsidRPr="00CA6FC0">
        <w:t xml:space="preserve">Once all the steps have been added, you get a table like the </w:t>
      </w:r>
      <w:r w:rsidR="00173679" w:rsidRPr="00CA6FC0">
        <w:fldChar w:fldCharType="begin"/>
      </w:r>
      <w:r w:rsidR="00173679" w:rsidRPr="00CA6FC0">
        <w:instrText xml:space="preserve"> REF _Ref50125527 \h </w:instrText>
      </w:r>
      <w:r w:rsidR="00173679" w:rsidRPr="00CA6FC0">
        <w:fldChar w:fldCharType="separate"/>
      </w:r>
      <w:r w:rsidR="00BA35D4">
        <w:t xml:space="preserve">Figure </w:t>
      </w:r>
      <w:r w:rsidR="00BA35D4">
        <w:rPr>
          <w:noProof/>
        </w:rPr>
        <w:t>7</w:t>
      </w:r>
      <w:r w:rsidR="00173679" w:rsidRPr="00CA6FC0">
        <w:fldChar w:fldCharType="end"/>
      </w:r>
      <w:r w:rsidRPr="00CA6FC0">
        <w:t>, and several features are available</w:t>
      </w:r>
      <w:r w:rsidR="00C225A0" w:rsidRPr="00CA6FC0">
        <w:t>.</w:t>
      </w:r>
    </w:p>
    <w:p w14:paraId="55719DFB" w14:textId="49D62A21" w:rsidR="00182F21" w:rsidRPr="00CA6FC0" w:rsidRDefault="00182F21" w:rsidP="00916136"/>
    <w:p w14:paraId="1DAC8FF5" w14:textId="2772BB1C" w:rsidR="00C225A0" w:rsidRPr="00CA6FC0" w:rsidRDefault="003D5C8F" w:rsidP="000F0A6E">
      <w:pPr>
        <w:jc w:val="center"/>
      </w:pPr>
      <w:r w:rsidRPr="00CA6FC0">
        <w:rPr>
          <w:noProof/>
        </w:rPr>
        <mc:AlternateContent>
          <mc:Choice Requires="wps">
            <w:drawing>
              <wp:anchor distT="0" distB="0" distL="114300" distR="114300" simplePos="0" relativeHeight="251768832" behindDoc="0" locked="0" layoutInCell="1" allowOverlap="1" wp14:anchorId="7780D8EA" wp14:editId="5C36D623">
                <wp:simplePos x="0" y="0"/>
                <wp:positionH relativeFrom="column">
                  <wp:posOffset>664210</wp:posOffset>
                </wp:positionH>
                <wp:positionV relativeFrom="paragraph">
                  <wp:posOffset>1145540</wp:posOffset>
                </wp:positionV>
                <wp:extent cx="5034915" cy="635"/>
                <wp:effectExtent l="0" t="0" r="0" b="0"/>
                <wp:wrapSquare wrapText="bothSides"/>
                <wp:docPr id="255" name="Zone de texte 255"/>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26EE850B" w14:textId="4568FF90" w:rsidR="007620C7" w:rsidRPr="00DC318F" w:rsidRDefault="007620C7" w:rsidP="003D5C8F">
                            <w:pPr>
                              <w:pStyle w:val="Lgende"/>
                              <w:jc w:val="center"/>
                              <w:rPr>
                                <w:noProof/>
                                <w:color w:val="3B3838" w:themeColor="background2" w:themeShade="40"/>
                                <w:sz w:val="24"/>
                              </w:rPr>
                            </w:pPr>
                            <w:bookmarkStart w:id="32" w:name="_Ref50125527"/>
                            <w:bookmarkStart w:id="33" w:name="_Ref50125511"/>
                            <w:r>
                              <w:t xml:space="preserve">Figure </w:t>
                            </w:r>
                            <w:r>
                              <w:fldChar w:fldCharType="begin"/>
                            </w:r>
                            <w:r>
                              <w:instrText xml:space="preserve"> SEQ Figure \* ARABIC </w:instrText>
                            </w:r>
                            <w:r>
                              <w:fldChar w:fldCharType="separate"/>
                            </w:r>
                            <w:r>
                              <w:rPr>
                                <w:noProof/>
                              </w:rPr>
                              <w:t>7</w:t>
                            </w:r>
                            <w:r>
                              <w:fldChar w:fldCharType="end"/>
                            </w:r>
                            <w:bookmarkEnd w:id="32"/>
                            <w:r>
                              <w:t>. Example of a Test Script table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0D8EA" id="Zone de texte 255" o:spid="_x0000_s1040" type="#_x0000_t202" style="position:absolute;left:0;text-align:left;margin-left:52.3pt;margin-top:90.2pt;width:396.4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" stroked="f">
                <v:textbox style="mso-fit-shape-to-text:t" inset="0,0,0,0">
                  <w:txbxContent>
                    <w:p w14:paraId="26EE850B" w14:textId="4568FF90" w:rsidR="007620C7" w:rsidRPr="00DC318F" w:rsidRDefault="007620C7" w:rsidP="003D5C8F">
                      <w:pPr>
                        <w:pStyle w:val="Lgende"/>
                        <w:jc w:val="center"/>
                        <w:rPr>
                          <w:noProof/>
                          <w:color w:val="3B3838" w:themeColor="background2" w:themeShade="40"/>
                          <w:sz w:val="24"/>
                        </w:rPr>
                      </w:pPr>
                      <w:bookmarkStart w:id="34" w:name="_Ref50125527"/>
                      <w:bookmarkStart w:id="35" w:name="_Ref50125511"/>
                      <w:r>
                        <w:t xml:space="preserve">Figure </w:t>
                      </w:r>
                      <w:r>
                        <w:fldChar w:fldCharType="begin"/>
                      </w:r>
                      <w:r>
                        <w:instrText xml:space="preserve"> SEQ Figure \* ARABIC </w:instrText>
                      </w:r>
                      <w:r>
                        <w:fldChar w:fldCharType="separate"/>
                      </w:r>
                      <w:r>
                        <w:rPr>
                          <w:noProof/>
                        </w:rPr>
                        <w:t>7</w:t>
                      </w:r>
                      <w:r>
                        <w:fldChar w:fldCharType="end"/>
                      </w:r>
                      <w:bookmarkEnd w:id="34"/>
                      <w:r>
                        <w:t>. Example of a Test Script table</w:t>
                      </w:r>
                      <w:bookmarkEnd w:id="35"/>
                    </w:p>
                  </w:txbxContent>
                </v:textbox>
                <w10:wrap type="square"/>
              </v:shape>
            </w:pict>
          </mc:Fallback>
        </mc:AlternateContent>
      </w:r>
      <w:r w:rsidR="000F0A6E" w:rsidRPr="00CA6FC0">
        <w:rPr>
          <w:noProof/>
        </w:rPr>
        <w:drawing>
          <wp:anchor distT="0" distB="0" distL="114300" distR="114300" simplePos="0" relativeHeight="251753472" behindDoc="0" locked="0" layoutInCell="1" allowOverlap="1" wp14:anchorId="0002F182" wp14:editId="3EC1F4D3">
            <wp:simplePos x="0" y="0"/>
            <wp:positionH relativeFrom="column">
              <wp:posOffset>664424</wp:posOffset>
            </wp:positionH>
            <wp:positionV relativeFrom="paragraph">
              <wp:posOffset>3488</wp:posOffset>
            </wp:positionV>
            <wp:extent cx="5035137" cy="1085675"/>
            <wp:effectExtent l="0" t="0" r="0" b="635"/>
            <wp:wrapSquare wrapText="bothSides"/>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35137" cy="1085675"/>
                    </a:xfrm>
                    <a:prstGeom prst="rect">
                      <a:avLst/>
                    </a:prstGeom>
                  </pic:spPr>
                </pic:pic>
              </a:graphicData>
            </a:graphic>
          </wp:anchor>
        </w:drawing>
      </w:r>
    </w:p>
    <w:p w14:paraId="3476FEFC" w14:textId="27386C64" w:rsidR="000F0A6E" w:rsidRPr="00CA6FC0" w:rsidRDefault="000F0A6E" w:rsidP="00916136"/>
    <w:p w14:paraId="3AA30FC5" w14:textId="1F3CE47A" w:rsidR="003A417A" w:rsidRPr="00CA6FC0" w:rsidRDefault="003A417A" w:rsidP="00916136"/>
    <w:p w14:paraId="608F5322" w14:textId="2CA43E67" w:rsidR="003A417A" w:rsidRPr="00CA6FC0" w:rsidRDefault="003A417A" w:rsidP="00916136"/>
    <w:p w14:paraId="2A8A84FF" w14:textId="43F7CCA4" w:rsidR="003A417A" w:rsidRPr="00CA6FC0" w:rsidRDefault="003A417A" w:rsidP="00916136"/>
    <w:p w14:paraId="78DEA27D" w14:textId="3ADBD29F" w:rsidR="00182F21" w:rsidRPr="00CA6FC0" w:rsidRDefault="00182F21" w:rsidP="00916136"/>
    <w:p w14:paraId="36449960" w14:textId="0D2C8BA3" w:rsidR="003A417A" w:rsidRPr="00CA6FC0" w:rsidRDefault="003A417A" w:rsidP="00916136"/>
    <w:p w14:paraId="1538C443" w14:textId="1581B3ED" w:rsidR="00053AB2" w:rsidRPr="00CA6FC0" w:rsidRDefault="00053AB2" w:rsidP="00864381">
      <w:pPr>
        <w:pStyle w:val="Titre4"/>
      </w:pPr>
      <w:bookmarkStart w:id="36" w:name="_Toc50729785"/>
      <w:r w:rsidRPr="00CA6FC0">
        <w:t xml:space="preserve">Modifying </w:t>
      </w:r>
      <w:r w:rsidR="00386DC6" w:rsidRPr="00CA6FC0">
        <w:t xml:space="preserve">the table (step positions, load </w:t>
      </w:r>
      <w:r w:rsidR="00864381" w:rsidRPr="00CA6FC0">
        <w:t>existing test)</w:t>
      </w:r>
      <w:bookmarkEnd w:id="36"/>
    </w:p>
    <w:p w14:paraId="5D3628EC" w14:textId="2F57CC25" w:rsidR="00864381" w:rsidRPr="00CA6FC0" w:rsidRDefault="00864381" w:rsidP="00916136"/>
    <w:p w14:paraId="44A79C73" w14:textId="688E05DB" w:rsidR="00D26035" w:rsidRPr="00CA6FC0" w:rsidRDefault="00393FCF" w:rsidP="00916136">
      <w:r w:rsidRPr="00CA6FC0">
        <w:t>As we have seen in the</w:t>
      </w:r>
      <w:r w:rsidR="009F238C" w:rsidRPr="00CA6FC0">
        <w:t xml:space="preserve"> </w:t>
      </w:r>
      <w:r w:rsidR="009F238C" w:rsidRPr="00CA6FC0">
        <w:rPr>
          <w:i/>
          <w:iCs/>
          <w:color w:val="34ABA2" w:themeColor="accent6"/>
        </w:rPr>
        <w:fldChar w:fldCharType="begin"/>
      </w:r>
      <w:r w:rsidR="009F238C" w:rsidRPr="00CA6FC0">
        <w:rPr>
          <w:i/>
          <w:iCs/>
          <w:color w:val="34ABA2" w:themeColor="accent6"/>
        </w:rPr>
        <w:instrText xml:space="preserve"> REF _Ref50020663 \h  \* MERGEFORMAT </w:instrText>
      </w:r>
      <w:r w:rsidR="009F238C" w:rsidRPr="00CA6FC0">
        <w:rPr>
          <w:i/>
          <w:iCs/>
          <w:color w:val="34ABA2" w:themeColor="accent6"/>
        </w:rPr>
      </w:r>
      <w:r w:rsidR="009F238C" w:rsidRPr="00CA6FC0">
        <w:rPr>
          <w:i/>
          <w:iCs/>
          <w:color w:val="34ABA2" w:themeColor="accent6"/>
        </w:rPr>
        <w:fldChar w:fldCharType="separate"/>
      </w:r>
      <w:r w:rsidR="00BA35D4" w:rsidRPr="00BA35D4">
        <w:rPr>
          <w:i/>
          <w:iCs/>
          <w:color w:val="34ABA2" w:themeColor="accent6"/>
        </w:rPr>
        <w:t>Create a new command</w:t>
      </w:r>
      <w:r w:rsidR="009F238C" w:rsidRPr="00CA6FC0">
        <w:rPr>
          <w:i/>
          <w:iCs/>
          <w:color w:val="34ABA2" w:themeColor="accent6"/>
        </w:rPr>
        <w:fldChar w:fldCharType="end"/>
      </w:r>
      <w:r w:rsidRPr="00CA6FC0">
        <w:t xml:space="preserve"> </w:t>
      </w:r>
      <w:r w:rsidR="009F238C" w:rsidRPr="00CA6FC0">
        <w:t>part</w:t>
      </w:r>
      <w:r w:rsidRPr="00CA6FC0">
        <w:t>, a right click</w:t>
      </w:r>
      <w:r w:rsidR="005007E7" w:rsidRPr="00CA6FC0">
        <w:t xml:space="preserve"> on the </w:t>
      </w:r>
      <w:r w:rsidR="006E151D" w:rsidRPr="00CA6FC0">
        <w:t>table</w:t>
      </w:r>
      <w:r w:rsidRPr="00CA6FC0">
        <w:t xml:space="preserve"> gives </w:t>
      </w:r>
      <w:r w:rsidR="005007E7" w:rsidRPr="00CA6FC0">
        <w:t xml:space="preserve">you </w:t>
      </w:r>
      <w:r w:rsidRPr="00CA6FC0">
        <w:t xml:space="preserve">access to </w:t>
      </w:r>
      <w:r w:rsidR="005007E7" w:rsidRPr="00CA6FC0">
        <w:t>additional</w:t>
      </w:r>
      <w:r w:rsidRPr="00CA6FC0">
        <w:t xml:space="preserve"> features:</w:t>
      </w:r>
    </w:p>
    <w:p w14:paraId="677B2F95" w14:textId="7D89E337" w:rsidR="00F0066F" w:rsidRPr="00CA6FC0" w:rsidRDefault="00217CBF" w:rsidP="00916136">
      <w:r w:rsidRPr="00CA6FC0">
        <w:rPr>
          <w:noProof/>
        </w:rPr>
        <w:drawing>
          <wp:anchor distT="0" distB="0" distL="114300" distR="114300" simplePos="0" relativeHeight="251675648" behindDoc="0" locked="0" layoutInCell="1" allowOverlap="1" wp14:anchorId="6F990A94" wp14:editId="31DA2303">
            <wp:simplePos x="0" y="0"/>
            <wp:positionH relativeFrom="column">
              <wp:posOffset>863</wp:posOffset>
            </wp:positionH>
            <wp:positionV relativeFrom="paragraph">
              <wp:posOffset>1318</wp:posOffset>
            </wp:positionV>
            <wp:extent cx="1414732" cy="1618848"/>
            <wp:effectExtent l="0" t="0" r="0" b="63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14732" cy="1618848"/>
                    </a:xfrm>
                    <a:prstGeom prst="rect">
                      <a:avLst/>
                    </a:prstGeom>
                  </pic:spPr>
                </pic:pic>
              </a:graphicData>
            </a:graphic>
            <wp14:sizeRelH relativeFrom="page">
              <wp14:pctWidth>0</wp14:pctWidth>
            </wp14:sizeRelH>
            <wp14:sizeRelV relativeFrom="page">
              <wp14:pctHeight>0</wp14:pctHeight>
            </wp14:sizeRelV>
          </wp:anchor>
        </w:drawing>
      </w:r>
    </w:p>
    <w:p w14:paraId="70B8E641" w14:textId="03A37CEC" w:rsidR="006673E5" w:rsidRPr="00CA6FC0" w:rsidRDefault="00CB273E" w:rsidP="000A5B9D">
      <w:pPr>
        <w:pStyle w:val="Paragraphedeliste"/>
        <w:numPr>
          <w:ilvl w:val="0"/>
          <w:numId w:val="15"/>
        </w:numPr>
      </w:pPr>
      <w:r w:rsidRPr="00CA6FC0">
        <w:rPr>
          <w:i/>
          <w:iCs/>
        </w:rPr>
        <w:t xml:space="preserve">Move Up </w:t>
      </w:r>
      <w:r w:rsidRPr="00CA6FC0">
        <w:t xml:space="preserve">and </w:t>
      </w:r>
      <w:r w:rsidRPr="00CA6FC0">
        <w:rPr>
          <w:i/>
          <w:iCs/>
        </w:rPr>
        <w:t>Move Down</w:t>
      </w:r>
      <w:r w:rsidRPr="00CA6FC0">
        <w:t>:</w:t>
      </w:r>
      <w:r w:rsidR="00016636" w:rsidRPr="00CA6FC0">
        <w:t xml:space="preserve"> change the position of the selected step</w:t>
      </w:r>
      <w:r w:rsidR="00016636" w:rsidRPr="00CA6FC0">
        <w:rPr>
          <w:rStyle w:val="Appelnotedebasdep"/>
        </w:rPr>
        <w:footnoteReference w:id="3"/>
      </w:r>
      <w:r w:rsidR="00016636" w:rsidRPr="00CA6FC0">
        <w:t>.</w:t>
      </w:r>
    </w:p>
    <w:p w14:paraId="5279C528" w14:textId="3666EDDE" w:rsidR="00F42317" w:rsidRPr="00CA6FC0" w:rsidRDefault="005B5932" w:rsidP="000A5B9D">
      <w:pPr>
        <w:pStyle w:val="Paragraphedeliste"/>
        <w:numPr>
          <w:ilvl w:val="0"/>
          <w:numId w:val="15"/>
        </w:numPr>
      </w:pPr>
      <w:r w:rsidRPr="00CA6FC0">
        <w:rPr>
          <w:i/>
          <w:iCs/>
        </w:rPr>
        <w:t xml:space="preserve">Delete </w:t>
      </w:r>
      <w:r w:rsidR="00291055" w:rsidRPr="00CA6FC0">
        <w:rPr>
          <w:i/>
          <w:iCs/>
        </w:rPr>
        <w:t>Step</w:t>
      </w:r>
      <w:r w:rsidR="00291055" w:rsidRPr="00CA6FC0">
        <w:t>:</w:t>
      </w:r>
      <w:r w:rsidR="002A292B" w:rsidRPr="00CA6FC0">
        <w:t xml:space="preserve"> delete the </w:t>
      </w:r>
      <w:r w:rsidR="00836526" w:rsidRPr="00CA6FC0">
        <w:t>selected step</w:t>
      </w:r>
      <w:r w:rsidR="00562E0C" w:rsidRPr="00CA6FC0">
        <w:t>.</w:t>
      </w:r>
    </w:p>
    <w:p w14:paraId="7554CF2D" w14:textId="67CBA9F2" w:rsidR="005B5932" w:rsidRPr="00CA6FC0" w:rsidRDefault="005B5932" w:rsidP="000A5B9D">
      <w:pPr>
        <w:pStyle w:val="Paragraphedeliste"/>
        <w:numPr>
          <w:ilvl w:val="0"/>
          <w:numId w:val="15"/>
        </w:numPr>
      </w:pPr>
      <w:r w:rsidRPr="00CA6FC0">
        <w:rPr>
          <w:i/>
          <w:iCs/>
        </w:rPr>
        <w:t>Delete All</w:t>
      </w:r>
      <w:r w:rsidRPr="00CA6FC0">
        <w:t>:</w:t>
      </w:r>
      <w:r w:rsidR="00562E0C" w:rsidRPr="00CA6FC0">
        <w:t xml:space="preserve"> delete all steps of the table. </w:t>
      </w:r>
    </w:p>
    <w:p w14:paraId="33CF4A11" w14:textId="6D31834D" w:rsidR="005B5932" w:rsidRPr="00CA6FC0" w:rsidRDefault="005B5932" w:rsidP="000A5B9D">
      <w:pPr>
        <w:pStyle w:val="Paragraphedeliste"/>
        <w:numPr>
          <w:ilvl w:val="0"/>
          <w:numId w:val="15"/>
        </w:numPr>
      </w:pPr>
      <w:r w:rsidRPr="00CA6FC0">
        <w:rPr>
          <w:i/>
          <w:iCs/>
        </w:rPr>
        <w:t>Load Test Script</w:t>
      </w:r>
      <w:r w:rsidRPr="00CA6FC0">
        <w:t xml:space="preserve">: </w:t>
      </w:r>
      <w:r w:rsidR="00EB26D8" w:rsidRPr="00CA6FC0">
        <w:t xml:space="preserve">load </w:t>
      </w:r>
      <w:r w:rsidR="00937DB7" w:rsidRPr="00CA6FC0">
        <w:t xml:space="preserve">the test </w:t>
      </w:r>
      <w:r w:rsidR="00FD52E1" w:rsidRPr="00CA6FC0">
        <w:t>script</w:t>
      </w:r>
      <w:r w:rsidR="00996FB3" w:rsidRPr="00CA6FC0">
        <w:t xml:space="preserve"> </w:t>
      </w:r>
      <w:r w:rsidR="00937DB7" w:rsidRPr="00CA6FC0">
        <w:t xml:space="preserve">from an existing </w:t>
      </w:r>
      <w:r w:rsidR="0010002B" w:rsidRPr="00CA6FC0">
        <w:t xml:space="preserve">Test </w:t>
      </w:r>
      <w:r w:rsidR="00FD52E1" w:rsidRPr="00CA6FC0">
        <w:t>Case</w:t>
      </w:r>
      <w:r w:rsidR="001D15F1" w:rsidRPr="00CA6FC0">
        <w:t xml:space="preserve"> (.xlsx). </w:t>
      </w:r>
    </w:p>
    <w:p w14:paraId="6A6F3251" w14:textId="4BF6AA23" w:rsidR="00EC1627" w:rsidRPr="00CA6FC0" w:rsidRDefault="00EC1627" w:rsidP="00EC1627">
      <w:pPr>
        <w:pStyle w:val="Paragraphedeliste"/>
      </w:pPr>
    </w:p>
    <w:p w14:paraId="7F58E4F1" w14:textId="16120223" w:rsidR="00D26035" w:rsidRPr="00CA6FC0" w:rsidRDefault="00D26035" w:rsidP="00EC1627">
      <w:pPr>
        <w:pStyle w:val="Paragraphedeliste"/>
      </w:pPr>
    </w:p>
    <w:p w14:paraId="59A9503E" w14:textId="18558B8B" w:rsidR="00D26035" w:rsidRPr="00CA6FC0" w:rsidRDefault="00D26035" w:rsidP="00CB79FE"/>
    <w:p w14:paraId="24D72279" w14:textId="103643D3" w:rsidR="00A45569" w:rsidRPr="00CA6FC0" w:rsidRDefault="005E6963" w:rsidP="005E6963">
      <w:pPr>
        <w:pStyle w:val="Titre4"/>
      </w:pPr>
      <w:bookmarkStart w:id="37" w:name="_Adding_an_extra"/>
      <w:bookmarkStart w:id="38" w:name="_Toc50729786"/>
      <w:bookmarkEnd w:id="37"/>
      <w:r w:rsidRPr="00CA6FC0">
        <w:t>Adding an extra end time to the test</w:t>
      </w:r>
      <w:bookmarkEnd w:id="38"/>
    </w:p>
    <w:p w14:paraId="592CCD8B" w14:textId="7BD472E2" w:rsidR="005E6963" w:rsidRPr="00CA6FC0" w:rsidRDefault="005E6963" w:rsidP="005E6963"/>
    <w:p w14:paraId="2353A44E" w14:textId="238AFBBD" w:rsidR="00CB79FE" w:rsidRPr="00CA6FC0" w:rsidRDefault="005E6963" w:rsidP="00CB79FE">
      <w:r w:rsidRPr="00CA6FC0">
        <w:rPr>
          <w:noProof/>
        </w:rPr>
        <w:drawing>
          <wp:anchor distT="0" distB="0" distL="114300" distR="114300" simplePos="0" relativeHeight="251656190" behindDoc="0" locked="0" layoutInCell="1" allowOverlap="1" wp14:anchorId="7849631C" wp14:editId="11532958">
            <wp:simplePos x="0" y="0"/>
            <wp:positionH relativeFrom="margin">
              <wp:posOffset>3601275</wp:posOffset>
            </wp:positionH>
            <wp:positionV relativeFrom="paragraph">
              <wp:posOffset>43180</wp:posOffset>
            </wp:positionV>
            <wp:extent cx="2776220" cy="2623820"/>
            <wp:effectExtent l="0" t="0" r="5080" b="5080"/>
            <wp:wrapSquare wrapText="bothSides"/>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899" t="15571" r="49850" b="8759"/>
                    <a:stretch/>
                  </pic:blipFill>
                  <pic:spPr bwMode="auto">
                    <a:xfrm>
                      <a:off x="0" y="0"/>
                      <a:ext cx="2776220" cy="2623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058" w:rsidRPr="00CA6FC0">
        <w:t xml:space="preserve">Moreover, you </w:t>
      </w:r>
      <w:r w:rsidR="00771842" w:rsidRPr="00CA6FC0">
        <w:t xml:space="preserve">can add </w:t>
      </w:r>
      <w:r w:rsidR="00E266C9" w:rsidRPr="00CA6FC0">
        <w:t>some extra time</w:t>
      </w:r>
      <w:r w:rsidR="009135D5" w:rsidRPr="00CA6FC0">
        <w:t xml:space="preserve"> to your test</w:t>
      </w:r>
      <w:r w:rsidR="00174BD3" w:rsidRPr="00CA6FC0">
        <w:t xml:space="preserve"> in </w:t>
      </w:r>
      <w:r w:rsidR="00174BD3" w:rsidRPr="00CA6FC0">
        <w:rPr>
          <w:color w:val="C00000"/>
        </w:rPr>
        <w:t xml:space="preserve">the area shown </w:t>
      </w:r>
      <w:r w:rsidR="00CB7253" w:rsidRPr="00CA6FC0">
        <w:rPr>
          <w:color w:val="C00000"/>
        </w:rPr>
        <w:t>below</w:t>
      </w:r>
      <w:r w:rsidR="002D180B" w:rsidRPr="00CA6FC0">
        <w:t>, because sometimes, the WFC continue to send some frames after the end of the test script.</w:t>
      </w:r>
    </w:p>
    <w:p w14:paraId="55ED125F" w14:textId="1A280361" w:rsidR="00D26035" w:rsidRPr="00CA6FC0" w:rsidRDefault="00D26035" w:rsidP="002412D9"/>
    <w:p w14:paraId="5BF69A1D" w14:textId="639B5A02" w:rsidR="00720983" w:rsidRPr="00CA6FC0" w:rsidRDefault="00CB7253" w:rsidP="002412D9">
      <w:r w:rsidRPr="00CA6FC0">
        <w:rPr>
          <w:noProof/>
        </w:rPr>
        <w:drawing>
          <wp:anchor distT="0" distB="0" distL="114300" distR="114300" simplePos="0" relativeHeight="251751424" behindDoc="0" locked="0" layoutInCell="1" allowOverlap="1" wp14:anchorId="01742331" wp14:editId="330DEE4B">
            <wp:simplePos x="0" y="0"/>
            <wp:positionH relativeFrom="column">
              <wp:posOffset>-3810</wp:posOffset>
            </wp:positionH>
            <wp:positionV relativeFrom="paragraph">
              <wp:posOffset>635</wp:posOffset>
            </wp:positionV>
            <wp:extent cx="409575" cy="409575"/>
            <wp:effectExtent l="0" t="0" r="9525" b="9525"/>
            <wp:wrapSquare wrapText="bothSides"/>
            <wp:docPr id="244" name="Graphique 244"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warning.svg"/>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r w:rsidR="00007B3E" w:rsidRPr="00CA6FC0">
        <w:t xml:space="preserve">The test will not end at the time indicated in this field, but at the total time of the script plus the </w:t>
      </w:r>
      <w:r w:rsidR="00E100FE" w:rsidRPr="00CA6FC0">
        <w:t>extra</w:t>
      </w:r>
      <w:r w:rsidR="00007B3E" w:rsidRPr="00CA6FC0">
        <w:t xml:space="preserve"> time.</w:t>
      </w:r>
      <w:r w:rsidR="002D180B" w:rsidRPr="00CA6FC0">
        <w:t xml:space="preserve"> </w:t>
      </w:r>
    </w:p>
    <w:p w14:paraId="67D5A982" w14:textId="4FA8B862" w:rsidR="00D26035" w:rsidRPr="00CA6FC0" w:rsidRDefault="00D26035" w:rsidP="00EC1627">
      <w:pPr>
        <w:pStyle w:val="Paragraphedeliste"/>
      </w:pPr>
    </w:p>
    <w:p w14:paraId="047B89EA" w14:textId="168959AB" w:rsidR="002E3C44" w:rsidRPr="00CA6FC0" w:rsidRDefault="002E3C44">
      <w:pPr>
        <w:spacing w:after="200"/>
      </w:pPr>
    </w:p>
    <w:p w14:paraId="123FCA40" w14:textId="49A1C522" w:rsidR="00496D05" w:rsidRPr="00CA6FC0" w:rsidRDefault="002D180B" w:rsidP="002D180B">
      <w:pPr>
        <w:spacing w:after="200"/>
      </w:pPr>
      <w:r w:rsidRPr="00CA6FC0">
        <w:rPr>
          <w:noProof/>
        </w:rPr>
        <mc:AlternateContent>
          <mc:Choice Requires="wps">
            <w:drawing>
              <wp:anchor distT="0" distB="0" distL="114300" distR="114300" simplePos="0" relativeHeight="251750400" behindDoc="0" locked="0" layoutInCell="1" allowOverlap="1" wp14:anchorId="75879690" wp14:editId="3A1F2A1C">
                <wp:simplePos x="0" y="0"/>
                <wp:positionH relativeFrom="margin">
                  <wp:posOffset>5542915</wp:posOffset>
                </wp:positionH>
                <wp:positionV relativeFrom="paragraph">
                  <wp:posOffset>259080</wp:posOffset>
                </wp:positionV>
                <wp:extent cx="793115" cy="118745"/>
                <wp:effectExtent l="0" t="0" r="26035" b="14605"/>
                <wp:wrapNone/>
                <wp:docPr id="241" name="Rectangle 241"/>
                <wp:cNvGraphicFramePr/>
                <a:graphic xmlns:a="http://schemas.openxmlformats.org/drawingml/2006/main">
                  <a:graphicData uri="http://schemas.microsoft.com/office/word/2010/wordprocessingShape">
                    <wps:wsp>
                      <wps:cNvSpPr/>
                      <wps:spPr>
                        <a:xfrm>
                          <a:off x="0" y="0"/>
                          <a:ext cx="793115" cy="11874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22862" id="Rectangle 241" o:spid="_x0000_s1026" style="position:absolute;margin-left:436.45pt;margin-top:20.4pt;width:62.45pt;height:9.3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" filled="f" strokecolor="#c00000" strokeweight="2pt">
                <w10:wrap anchorx="margin"/>
              </v:rect>
            </w:pict>
          </mc:Fallback>
        </mc:AlternateContent>
      </w:r>
    </w:p>
    <w:p w14:paraId="343EBA70" w14:textId="4A8C16E5" w:rsidR="00496D05" w:rsidRPr="00CA6FC0" w:rsidRDefault="00993E47" w:rsidP="00496D05">
      <w:pPr>
        <w:pStyle w:val="Titre3"/>
      </w:pPr>
      <w:bookmarkStart w:id="39" w:name="_Toc50729787"/>
      <w:r w:rsidRPr="00CA6FC0">
        <w:lastRenderedPageBreak/>
        <w:t xml:space="preserve">Saving the </w:t>
      </w:r>
      <w:r w:rsidR="00496D05" w:rsidRPr="00CA6FC0">
        <w:t xml:space="preserve">Test </w:t>
      </w:r>
      <w:r w:rsidR="00DC74CB" w:rsidRPr="00CA6FC0">
        <w:t>s</w:t>
      </w:r>
      <w:r w:rsidR="00496D05" w:rsidRPr="00CA6FC0">
        <w:t>cript</w:t>
      </w:r>
      <w:bookmarkEnd w:id="39"/>
      <w:r w:rsidR="00496D05" w:rsidRPr="00CA6FC0">
        <w:t xml:space="preserve"> </w:t>
      </w:r>
    </w:p>
    <w:p w14:paraId="65833593" w14:textId="0EFE42DD" w:rsidR="00496D05" w:rsidRPr="00CA6FC0" w:rsidRDefault="00496D05" w:rsidP="00496D05"/>
    <w:p w14:paraId="196F532B" w14:textId="38C5F07B" w:rsidR="00F940D5" w:rsidRPr="00CA6FC0" w:rsidRDefault="00521FA5" w:rsidP="00496D05">
      <w:r w:rsidRPr="00CA6FC0">
        <w:t xml:space="preserve">Once the Test </w:t>
      </w:r>
      <w:r w:rsidR="00DC74CB" w:rsidRPr="00CA6FC0">
        <w:t>s</w:t>
      </w:r>
      <w:r w:rsidRPr="00CA6FC0">
        <w:t xml:space="preserve">cript is created, you </w:t>
      </w:r>
      <w:r w:rsidR="00023A9F" w:rsidRPr="00CA6FC0">
        <w:t>can create the Exp</w:t>
      </w:r>
      <w:r w:rsidR="00654953" w:rsidRPr="00CA6FC0">
        <w:t xml:space="preserve">ected Results script </w:t>
      </w:r>
      <w:r w:rsidR="003B2977" w:rsidRPr="00CA6FC0">
        <w:t xml:space="preserve">too </w:t>
      </w:r>
      <w:r w:rsidR="00654953" w:rsidRPr="00CA6FC0">
        <w:t>or</w:t>
      </w:r>
      <w:r w:rsidRPr="00CA6FC0">
        <w:t xml:space="preserve"> save </w:t>
      </w:r>
      <w:r w:rsidR="0051256D" w:rsidRPr="00CA6FC0">
        <w:t xml:space="preserve">only the </w:t>
      </w:r>
      <w:r w:rsidR="00ED7271" w:rsidRPr="00CA6FC0">
        <w:t xml:space="preserve">Test </w:t>
      </w:r>
      <w:r w:rsidR="008F0CD2" w:rsidRPr="00CA6FC0">
        <w:t>s</w:t>
      </w:r>
      <w:r w:rsidR="00ED7271" w:rsidRPr="00CA6FC0">
        <w:t xml:space="preserve">cript. </w:t>
      </w:r>
      <w:r w:rsidR="00FA2495" w:rsidRPr="00CA6FC0">
        <w:t>In this case, the Expected Results section will be empty.</w:t>
      </w:r>
    </w:p>
    <w:p w14:paraId="3B35E080" w14:textId="77777777" w:rsidR="00B12EBF" w:rsidRPr="00CA6FC0" w:rsidRDefault="00B12EBF" w:rsidP="00B12EBF"/>
    <w:p w14:paraId="1E38BF0B" w14:textId="36544160" w:rsidR="00B12EBF" w:rsidRPr="00CA6FC0" w:rsidRDefault="00B12EBF" w:rsidP="00B12EBF">
      <w:r w:rsidRPr="00CA6FC0">
        <w:t xml:space="preserve">To save the Test script, check the </w:t>
      </w:r>
      <w:r w:rsidRPr="00CA6FC0">
        <w:rPr>
          <w:color w:val="34ABA2" w:themeColor="accent6"/>
        </w:rPr>
        <w:fldChar w:fldCharType="begin"/>
      </w:r>
      <w:r w:rsidRPr="00CA6FC0">
        <w:rPr>
          <w:color w:val="34ABA2" w:themeColor="accent6"/>
        </w:rPr>
        <w:instrText xml:space="preserve"> REF _Ref50125777 \h  \* MERGEFORMAT </w:instrText>
      </w:r>
      <w:r w:rsidRPr="00CA6FC0">
        <w:rPr>
          <w:color w:val="34ABA2" w:themeColor="accent6"/>
        </w:rPr>
      </w:r>
      <w:r w:rsidRPr="00CA6FC0">
        <w:rPr>
          <w:color w:val="34ABA2" w:themeColor="accent6"/>
        </w:rPr>
        <w:fldChar w:fldCharType="separate"/>
      </w:r>
      <w:r w:rsidR="00BA35D4" w:rsidRPr="00BA35D4">
        <w:rPr>
          <w:color w:val="34ABA2" w:themeColor="accent6"/>
        </w:rPr>
        <w:t>Saving the Test Case</w:t>
      </w:r>
      <w:r w:rsidRPr="00CA6FC0">
        <w:rPr>
          <w:color w:val="34ABA2" w:themeColor="accent6"/>
        </w:rPr>
        <w:fldChar w:fldCharType="end"/>
      </w:r>
      <w:r w:rsidRPr="00CA6FC0">
        <w:rPr>
          <w:color w:val="34ABA2" w:themeColor="accent6"/>
        </w:rPr>
        <w:t xml:space="preserve"> </w:t>
      </w:r>
      <w:r w:rsidRPr="00CA6FC0">
        <w:rPr>
          <w:color w:val="auto"/>
        </w:rPr>
        <w:t>section</w:t>
      </w:r>
      <w:r w:rsidRPr="00CA6FC0">
        <w:t xml:space="preserve">. </w:t>
      </w:r>
    </w:p>
    <w:p w14:paraId="4CAF5862" w14:textId="7DDE8D0D" w:rsidR="00AC7F9C" w:rsidRPr="00CA6FC0" w:rsidRDefault="00AC7F9C">
      <w:pPr>
        <w:spacing w:after="200"/>
        <w:jc w:val="left"/>
      </w:pPr>
      <w:r w:rsidRPr="00CA6FC0">
        <w:br w:type="page"/>
      </w:r>
    </w:p>
    <w:p w14:paraId="3B6F0E60" w14:textId="114C0190" w:rsidR="007A2730" w:rsidRPr="00CA6FC0" w:rsidRDefault="007A2730" w:rsidP="007A2730">
      <w:pPr>
        <w:pStyle w:val="Titre2"/>
      </w:pPr>
      <w:bookmarkStart w:id="40" w:name="_Toc50729788"/>
      <w:r w:rsidRPr="00CA6FC0">
        <w:lastRenderedPageBreak/>
        <w:t>Expected Results creation</w:t>
      </w:r>
      <w:bookmarkEnd w:id="40"/>
    </w:p>
    <w:p w14:paraId="448CD594" w14:textId="3E62A3E1" w:rsidR="00586E79" w:rsidRPr="00CA6FC0" w:rsidRDefault="00586E79" w:rsidP="00586E79">
      <w:r w:rsidRPr="00CA6FC0">
        <w:t xml:space="preserve">Located at the </w:t>
      </w:r>
      <w:r w:rsidR="00B11CE7" w:rsidRPr="00CA6FC0">
        <w:t>right</w:t>
      </w:r>
      <w:r w:rsidRPr="00CA6FC0">
        <w:t xml:space="preserve"> side of the window, this panel allows you to create the </w:t>
      </w:r>
      <w:r w:rsidR="00B11CE7" w:rsidRPr="00CA6FC0">
        <w:t>Expected Results script.</w:t>
      </w:r>
      <w:r w:rsidRPr="00CA6FC0">
        <w:t xml:space="preserve"> The </w:t>
      </w:r>
      <w:r w:rsidR="00B11CE7" w:rsidRPr="00CA6FC0">
        <w:t xml:space="preserve">Expected Results script </w:t>
      </w:r>
      <w:r w:rsidRPr="00CA6FC0">
        <w:t xml:space="preserve">contains all the </w:t>
      </w:r>
      <w:r w:rsidR="00B11CE7" w:rsidRPr="00CA6FC0">
        <w:t>check functions</w:t>
      </w:r>
      <w:r w:rsidRPr="00CA6FC0">
        <w:t xml:space="preserve"> (</w:t>
      </w:r>
      <w:r w:rsidR="00B11CE7" w:rsidRPr="00CA6FC0">
        <w:t>CheckNbBursts, CheckNoRF, CheckCompareAcc…</w:t>
      </w:r>
      <w:r w:rsidRPr="00CA6FC0">
        <w:t xml:space="preserve">) </w:t>
      </w:r>
      <w:r w:rsidR="005F6D8F" w:rsidRPr="00CA6FC0">
        <w:t xml:space="preserve">that will allow, once the execution is finished, to analyze the test and to </w:t>
      </w:r>
      <w:r w:rsidR="00CF4581" w:rsidRPr="00CA6FC0">
        <w:t>give you the status PASSED or FAILED</w:t>
      </w:r>
      <w:r w:rsidR="005F6D8F" w:rsidRPr="00CA6FC0">
        <w:t>.</w:t>
      </w:r>
    </w:p>
    <w:p w14:paraId="69EA79C3" w14:textId="013B5A83" w:rsidR="00586E79" w:rsidRPr="00CA6FC0" w:rsidRDefault="00F942B2" w:rsidP="00586E79">
      <w:r w:rsidRPr="00CA6FC0">
        <w:rPr>
          <w:noProof/>
        </w:rPr>
        <w:drawing>
          <wp:anchor distT="0" distB="0" distL="114300" distR="114300" simplePos="0" relativeHeight="251796480" behindDoc="0" locked="0" layoutInCell="1" allowOverlap="1" wp14:anchorId="5EA98898" wp14:editId="387B7BB4">
            <wp:simplePos x="0" y="0"/>
            <wp:positionH relativeFrom="margin">
              <wp:posOffset>4349115</wp:posOffset>
            </wp:positionH>
            <wp:positionV relativeFrom="paragraph">
              <wp:posOffset>39370</wp:posOffset>
            </wp:positionV>
            <wp:extent cx="1391285" cy="1188720"/>
            <wp:effectExtent l="0" t="0" r="0" b="0"/>
            <wp:wrapSquare wrapText="bothSides"/>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391285" cy="1188720"/>
                    </a:xfrm>
                    <a:prstGeom prst="rect">
                      <a:avLst/>
                    </a:prstGeom>
                  </pic:spPr>
                </pic:pic>
              </a:graphicData>
            </a:graphic>
            <wp14:sizeRelH relativeFrom="margin">
              <wp14:pctWidth>0</wp14:pctWidth>
            </wp14:sizeRelH>
            <wp14:sizeRelV relativeFrom="margin">
              <wp14:pctHeight>0</wp14:pctHeight>
            </wp14:sizeRelV>
          </wp:anchor>
        </w:drawing>
      </w:r>
    </w:p>
    <w:p w14:paraId="634E165D" w14:textId="72000E65" w:rsidR="00586E79" w:rsidRPr="00CA6FC0" w:rsidRDefault="00586E79" w:rsidP="00586E79">
      <w:pPr>
        <w:pStyle w:val="Titre3"/>
      </w:pPr>
      <w:bookmarkStart w:id="41" w:name="_Ref50333116"/>
      <w:bookmarkStart w:id="42" w:name="_Toc50729789"/>
      <w:r w:rsidRPr="00CA6FC0">
        <w:t xml:space="preserve">Create a new </w:t>
      </w:r>
      <w:r w:rsidR="00891D43" w:rsidRPr="00CA6FC0">
        <w:t>check function</w:t>
      </w:r>
      <w:bookmarkEnd w:id="41"/>
      <w:bookmarkEnd w:id="42"/>
      <w:r w:rsidRPr="00CA6FC0">
        <w:t xml:space="preserve"> </w:t>
      </w:r>
    </w:p>
    <w:p w14:paraId="45BCD689" w14:textId="79115936" w:rsidR="00586E79" w:rsidRPr="00CA6FC0" w:rsidRDefault="00586E79" w:rsidP="00586E79"/>
    <w:p w14:paraId="787F1D0F" w14:textId="0EAA33EC" w:rsidR="00586E79" w:rsidRPr="00CA6FC0" w:rsidRDefault="00586E79" w:rsidP="00586E79">
      <w:r w:rsidRPr="00CA6FC0">
        <w:t xml:space="preserve">A right click on the table gives you access to several features. </w:t>
      </w:r>
    </w:p>
    <w:p w14:paraId="3F8AB9BE" w14:textId="636E0E3A" w:rsidR="00586E79" w:rsidRPr="00CA6FC0" w:rsidRDefault="00586E79" w:rsidP="00586E79">
      <w:r w:rsidRPr="00CA6FC0">
        <w:t xml:space="preserve">Click on </w:t>
      </w:r>
      <w:r w:rsidRPr="00CA6FC0">
        <w:rPr>
          <w:b/>
          <w:bCs/>
          <w:i/>
          <w:iCs/>
        </w:rPr>
        <w:t xml:space="preserve">Create </w:t>
      </w:r>
      <w:r w:rsidR="00F942B2" w:rsidRPr="00CA6FC0">
        <w:rPr>
          <w:b/>
          <w:bCs/>
          <w:i/>
          <w:iCs/>
        </w:rPr>
        <w:t>Check</w:t>
      </w:r>
      <w:r w:rsidRPr="00CA6FC0">
        <w:t xml:space="preserve"> to add a </w:t>
      </w:r>
      <w:r w:rsidR="00F942B2" w:rsidRPr="00CA6FC0">
        <w:t>Check function</w:t>
      </w:r>
      <w:r w:rsidRPr="00CA6FC0">
        <w:t xml:space="preserve"> to your table. </w:t>
      </w:r>
    </w:p>
    <w:p w14:paraId="48047A13" w14:textId="39BF9892" w:rsidR="00586E79" w:rsidRPr="00CA6FC0" w:rsidRDefault="00586E79" w:rsidP="00586E79"/>
    <w:p w14:paraId="6ECC12C0" w14:textId="4A05FDEC" w:rsidR="00586E79" w:rsidRPr="00CA6FC0" w:rsidRDefault="00586E79" w:rsidP="00586E79">
      <w:r w:rsidRPr="00CA6FC0">
        <w:t>A new window titled “</w:t>
      </w:r>
      <w:r w:rsidR="00F942B2" w:rsidRPr="00CA6FC0">
        <w:t>Expected results</w:t>
      </w:r>
      <w:r w:rsidRPr="00CA6FC0">
        <w:t xml:space="preserve">” appears, as presented </w:t>
      </w:r>
      <w:r w:rsidR="00CF4581" w:rsidRPr="00CA6FC0">
        <w:t>below</w:t>
      </w:r>
      <w:r w:rsidRPr="00CA6FC0">
        <w:t xml:space="preserve"> in the </w:t>
      </w:r>
      <w:r w:rsidR="006C2F27" w:rsidRPr="00CA6FC0">
        <w:fldChar w:fldCharType="begin"/>
      </w:r>
      <w:r w:rsidR="006C2F27" w:rsidRPr="00CA6FC0">
        <w:instrText xml:space="preserve"> REF _Ref50389983 \h </w:instrText>
      </w:r>
      <w:r w:rsidR="006C2F27" w:rsidRPr="00CA6FC0">
        <w:fldChar w:fldCharType="separate"/>
      </w:r>
      <w:r w:rsidR="00BA35D4" w:rsidRPr="00CA6FC0">
        <w:t xml:space="preserve">Figure </w:t>
      </w:r>
      <w:r w:rsidR="00BA35D4">
        <w:rPr>
          <w:noProof/>
        </w:rPr>
        <w:t>8</w:t>
      </w:r>
      <w:r w:rsidR="006C2F27" w:rsidRPr="00CA6FC0">
        <w:fldChar w:fldCharType="end"/>
      </w:r>
      <w:r w:rsidRPr="00CA6FC0">
        <w:t>.</w:t>
      </w:r>
    </w:p>
    <w:p w14:paraId="38E120E8" w14:textId="3C515FA1" w:rsidR="00F942B2" w:rsidRPr="00CA6FC0" w:rsidRDefault="00F942B2" w:rsidP="00586E79"/>
    <w:p w14:paraId="1DB3560D" w14:textId="395DD50B" w:rsidR="00F942B2" w:rsidRPr="00CA6FC0" w:rsidRDefault="00F942B2" w:rsidP="00586E79"/>
    <w:p w14:paraId="63EC49CB" w14:textId="77777777" w:rsidR="00B2531A" w:rsidRPr="00CA6FC0" w:rsidRDefault="00433D42" w:rsidP="00B2531A">
      <w:pPr>
        <w:keepNext/>
        <w:jc w:val="center"/>
      </w:pPr>
      <w:r w:rsidRPr="00CA6FC0">
        <w:rPr>
          <w:noProof/>
        </w:rPr>
        <mc:AlternateContent>
          <mc:Choice Requires="wps">
            <w:drawing>
              <wp:anchor distT="0" distB="0" distL="114300" distR="114300" simplePos="0" relativeHeight="251800576" behindDoc="0" locked="0" layoutInCell="1" allowOverlap="1" wp14:anchorId="3DBCABEC" wp14:editId="744574AA">
                <wp:simplePos x="0" y="0"/>
                <wp:positionH relativeFrom="margin">
                  <wp:posOffset>786765</wp:posOffset>
                </wp:positionH>
                <wp:positionV relativeFrom="paragraph">
                  <wp:posOffset>1776729</wp:posOffset>
                </wp:positionV>
                <wp:extent cx="4800600" cy="676275"/>
                <wp:effectExtent l="0" t="0" r="0" b="9525"/>
                <wp:wrapNone/>
                <wp:docPr id="272" name="Rectangle 272"/>
                <wp:cNvGraphicFramePr/>
                <a:graphic xmlns:a="http://schemas.openxmlformats.org/drawingml/2006/main">
                  <a:graphicData uri="http://schemas.microsoft.com/office/word/2010/wordprocessingShape">
                    <wps:wsp>
                      <wps:cNvSpPr/>
                      <wps:spPr>
                        <a:xfrm>
                          <a:off x="0" y="0"/>
                          <a:ext cx="4800600" cy="676275"/>
                        </a:xfrm>
                        <a:prstGeom prst="rect">
                          <a:avLst/>
                        </a:prstGeom>
                        <a:solidFill>
                          <a:schemeClr val="tx2">
                            <a:lumMod val="60000"/>
                            <a:lumOff val="40000"/>
                            <a:alpha val="30196"/>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FDF30E" w14:textId="1C1AB5C8" w:rsidR="007620C7" w:rsidRPr="00EC13FA" w:rsidRDefault="007620C7" w:rsidP="00433D42">
                            <w:pPr>
                              <w:jc w:val="center"/>
                              <w:rPr>
                                <w:b/>
                                <w:bCs/>
                                <w:color w:val="0F0D29" w:themeColor="text1"/>
                                <w:sz w:val="32"/>
                                <w:szCs w:val="28"/>
                                <w:lang w:val="fr-FR"/>
                              </w:rPr>
                            </w:pPr>
                            <w:r>
                              <w:rPr>
                                <w:b/>
                                <w:bCs/>
                                <w:color w:val="0F0D29" w:themeColor="text1"/>
                                <w:sz w:val="32"/>
                                <w:szCs w:val="28"/>
                                <w:lang w:val="fr-FR"/>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CABEC" id="Rectangle 272" o:spid="_x0000_s1041" style="position:absolute;left:0;text-align:left;margin-left:61.95pt;margin-top:139.9pt;width:378pt;height:53.2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" fillcolor="#2665f0 [1951]" stroked="f" strokeweight="2pt">
                <v:fill opacity="19789f"/>
                <v:textbox>
                  <w:txbxContent>
                    <w:p w14:paraId="74FDF30E" w14:textId="1C1AB5C8" w:rsidR="007620C7" w:rsidRPr="00EC13FA" w:rsidRDefault="007620C7" w:rsidP="00433D42">
                      <w:pPr>
                        <w:jc w:val="center"/>
                        <w:rPr>
                          <w:b/>
                          <w:bCs/>
                          <w:color w:val="0F0D29" w:themeColor="text1"/>
                          <w:sz w:val="32"/>
                          <w:szCs w:val="28"/>
                          <w:lang w:val="fr-FR"/>
                        </w:rPr>
                      </w:pPr>
                      <w:r>
                        <w:rPr>
                          <w:b/>
                          <w:bCs/>
                          <w:color w:val="0F0D29" w:themeColor="text1"/>
                          <w:sz w:val="32"/>
                          <w:szCs w:val="28"/>
                          <w:lang w:val="fr-FR"/>
                        </w:rPr>
                        <w:t>5</w:t>
                      </w:r>
                    </w:p>
                  </w:txbxContent>
                </v:textbox>
                <w10:wrap anchorx="margin"/>
              </v:rect>
            </w:pict>
          </mc:Fallback>
        </mc:AlternateContent>
      </w:r>
      <w:r w:rsidRPr="00CA6FC0">
        <w:rPr>
          <w:noProof/>
        </w:rPr>
        <mc:AlternateContent>
          <mc:Choice Requires="wps">
            <w:drawing>
              <wp:anchor distT="0" distB="0" distL="114300" distR="114300" simplePos="0" relativeHeight="251798528" behindDoc="0" locked="0" layoutInCell="1" allowOverlap="1" wp14:anchorId="7B0B86B6" wp14:editId="27999A84">
                <wp:simplePos x="0" y="0"/>
                <wp:positionH relativeFrom="margin">
                  <wp:posOffset>2406015</wp:posOffset>
                </wp:positionH>
                <wp:positionV relativeFrom="paragraph">
                  <wp:posOffset>1119505</wp:posOffset>
                </wp:positionV>
                <wp:extent cx="3181350" cy="575310"/>
                <wp:effectExtent l="0" t="0" r="0" b="0"/>
                <wp:wrapNone/>
                <wp:docPr id="271" name="Rectangle 271"/>
                <wp:cNvGraphicFramePr/>
                <a:graphic xmlns:a="http://schemas.openxmlformats.org/drawingml/2006/main">
                  <a:graphicData uri="http://schemas.microsoft.com/office/word/2010/wordprocessingShape">
                    <wps:wsp>
                      <wps:cNvSpPr/>
                      <wps:spPr>
                        <a:xfrm>
                          <a:off x="0" y="0"/>
                          <a:ext cx="3181350" cy="575310"/>
                        </a:xfrm>
                        <a:prstGeom prst="rect">
                          <a:avLst/>
                        </a:prstGeom>
                        <a:solidFill>
                          <a:schemeClr val="bg1">
                            <a:lumMod val="50000"/>
                            <a:alpha val="30196"/>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97672E" w14:textId="32D3153D" w:rsidR="007620C7" w:rsidRPr="00EC13FA" w:rsidRDefault="007620C7" w:rsidP="00433D42">
                            <w:pPr>
                              <w:jc w:val="center"/>
                              <w:rPr>
                                <w:b/>
                                <w:bCs/>
                                <w:color w:val="0F0D29" w:themeColor="text1"/>
                                <w:sz w:val="32"/>
                                <w:szCs w:val="28"/>
                                <w:lang w:val="fr-FR"/>
                              </w:rPr>
                            </w:pPr>
                            <w:r>
                              <w:rPr>
                                <w:b/>
                                <w:bCs/>
                                <w:color w:val="0F0D29" w:themeColor="text1"/>
                                <w:sz w:val="32"/>
                                <w:szCs w:val="28"/>
                                <w:lang w:val="fr-FR"/>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B86B6" id="Rectangle 271" o:spid="_x0000_s1042" style="position:absolute;left:0;text-align:left;margin-left:189.45pt;margin-top:88.15pt;width:250.5pt;height:45.3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" fillcolor="#7f7f7f [1612]" stroked="f" strokeweight="2pt">
                <v:fill opacity="19789f"/>
                <v:textbox>
                  <w:txbxContent>
                    <w:p w14:paraId="3997672E" w14:textId="32D3153D" w:rsidR="007620C7" w:rsidRPr="00EC13FA" w:rsidRDefault="007620C7" w:rsidP="00433D42">
                      <w:pPr>
                        <w:jc w:val="center"/>
                        <w:rPr>
                          <w:b/>
                          <w:bCs/>
                          <w:color w:val="0F0D29" w:themeColor="text1"/>
                          <w:sz w:val="32"/>
                          <w:szCs w:val="28"/>
                          <w:lang w:val="fr-FR"/>
                        </w:rPr>
                      </w:pPr>
                      <w:r>
                        <w:rPr>
                          <w:b/>
                          <w:bCs/>
                          <w:color w:val="0F0D29" w:themeColor="text1"/>
                          <w:sz w:val="32"/>
                          <w:szCs w:val="28"/>
                          <w:lang w:val="fr-FR"/>
                        </w:rPr>
                        <w:t>4</w:t>
                      </w:r>
                    </w:p>
                  </w:txbxContent>
                </v:textbox>
                <w10:wrap anchorx="margin"/>
              </v:rect>
            </w:pict>
          </mc:Fallback>
        </mc:AlternateContent>
      </w:r>
      <w:r w:rsidRPr="00CA6FC0">
        <w:rPr>
          <w:noProof/>
        </w:rPr>
        <mc:AlternateContent>
          <mc:Choice Requires="wps">
            <w:drawing>
              <wp:anchor distT="0" distB="0" distL="114300" distR="114300" simplePos="0" relativeHeight="251777024" behindDoc="0" locked="0" layoutInCell="1" allowOverlap="1" wp14:anchorId="6F899C3B" wp14:editId="4AC97E10">
                <wp:simplePos x="0" y="0"/>
                <wp:positionH relativeFrom="column">
                  <wp:posOffset>4867275</wp:posOffset>
                </wp:positionH>
                <wp:positionV relativeFrom="paragraph">
                  <wp:posOffset>4344035</wp:posOffset>
                </wp:positionV>
                <wp:extent cx="787179" cy="659958"/>
                <wp:effectExtent l="0" t="0" r="0" b="6985"/>
                <wp:wrapNone/>
                <wp:docPr id="210" name="Rectangle 210"/>
                <wp:cNvGraphicFramePr/>
                <a:graphic xmlns:a="http://schemas.openxmlformats.org/drawingml/2006/main">
                  <a:graphicData uri="http://schemas.microsoft.com/office/word/2010/wordprocessingShape">
                    <wps:wsp>
                      <wps:cNvSpPr/>
                      <wps:spPr>
                        <a:xfrm>
                          <a:off x="0" y="0"/>
                          <a:ext cx="787179" cy="659958"/>
                        </a:xfrm>
                        <a:prstGeom prst="rect">
                          <a:avLst/>
                        </a:prstGeom>
                        <a:solidFill>
                          <a:srgbClr val="FFFF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E19A74" w14:textId="35AA3FF5" w:rsidR="007620C7" w:rsidRPr="00EC13FA" w:rsidRDefault="007620C7" w:rsidP="00586E79">
                            <w:pPr>
                              <w:jc w:val="center"/>
                              <w:rPr>
                                <w:b/>
                                <w:bCs/>
                                <w:color w:val="0F0D29" w:themeColor="text1"/>
                                <w:sz w:val="32"/>
                                <w:szCs w:val="28"/>
                                <w:lang w:val="fr-FR"/>
                              </w:rPr>
                            </w:pPr>
                            <w:r>
                              <w:rPr>
                                <w:b/>
                                <w:bCs/>
                                <w:color w:val="0F0D29" w:themeColor="text1"/>
                                <w:sz w:val="32"/>
                                <w:szCs w:val="28"/>
                                <w:lang w:val="fr-FR"/>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99C3B" id="Rectangle 210" o:spid="_x0000_s1043" style="position:absolute;left:0;text-align:left;margin-left:383.25pt;margin-top:342.05pt;width:62pt;height:51.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" fillcolor="yellow" stroked="f" strokeweight="2pt">
                <v:fill opacity="19789f"/>
                <v:textbox>
                  <w:txbxContent>
                    <w:p w14:paraId="01E19A74" w14:textId="35AA3FF5" w:rsidR="007620C7" w:rsidRPr="00EC13FA" w:rsidRDefault="007620C7" w:rsidP="00586E79">
                      <w:pPr>
                        <w:jc w:val="center"/>
                        <w:rPr>
                          <w:b/>
                          <w:bCs/>
                          <w:color w:val="0F0D29" w:themeColor="text1"/>
                          <w:sz w:val="32"/>
                          <w:szCs w:val="28"/>
                          <w:lang w:val="fr-FR"/>
                        </w:rPr>
                      </w:pPr>
                      <w:r>
                        <w:rPr>
                          <w:b/>
                          <w:bCs/>
                          <w:color w:val="0F0D29" w:themeColor="text1"/>
                          <w:sz w:val="32"/>
                          <w:szCs w:val="28"/>
                          <w:lang w:val="fr-FR"/>
                        </w:rPr>
                        <w:t>7</w:t>
                      </w:r>
                    </w:p>
                  </w:txbxContent>
                </v:textbox>
              </v:rect>
            </w:pict>
          </mc:Fallback>
        </mc:AlternateContent>
      </w:r>
      <w:r w:rsidRPr="00CA6FC0">
        <w:rPr>
          <w:noProof/>
        </w:rPr>
        <mc:AlternateContent>
          <mc:Choice Requires="wps">
            <w:drawing>
              <wp:anchor distT="0" distB="0" distL="114300" distR="114300" simplePos="0" relativeHeight="251773952" behindDoc="0" locked="0" layoutInCell="1" allowOverlap="1" wp14:anchorId="316F75FF" wp14:editId="2EF609EC">
                <wp:simplePos x="0" y="0"/>
                <wp:positionH relativeFrom="column">
                  <wp:posOffset>796290</wp:posOffset>
                </wp:positionH>
                <wp:positionV relativeFrom="paragraph">
                  <wp:posOffset>1109980</wp:posOffset>
                </wp:positionV>
                <wp:extent cx="1590675" cy="575310"/>
                <wp:effectExtent l="0" t="0" r="9525" b="0"/>
                <wp:wrapNone/>
                <wp:docPr id="213" name="Rectangle 213"/>
                <wp:cNvGraphicFramePr/>
                <a:graphic xmlns:a="http://schemas.openxmlformats.org/drawingml/2006/main">
                  <a:graphicData uri="http://schemas.microsoft.com/office/word/2010/wordprocessingShape">
                    <wps:wsp>
                      <wps:cNvSpPr/>
                      <wps:spPr>
                        <a:xfrm>
                          <a:off x="0" y="0"/>
                          <a:ext cx="1590675" cy="575310"/>
                        </a:xfrm>
                        <a:prstGeom prst="rect">
                          <a:avLst/>
                        </a:prstGeom>
                        <a:solidFill>
                          <a:srgbClr val="92D05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9FCED9" w14:textId="77777777" w:rsidR="007620C7" w:rsidRPr="00EC13FA" w:rsidRDefault="007620C7" w:rsidP="00586E79">
                            <w:pPr>
                              <w:jc w:val="center"/>
                              <w:rPr>
                                <w:b/>
                                <w:bCs/>
                                <w:color w:val="0F0D29" w:themeColor="text1"/>
                                <w:sz w:val="32"/>
                                <w:szCs w:val="28"/>
                                <w:lang w:val="fr-FR"/>
                              </w:rPr>
                            </w:pPr>
                            <w:r w:rsidRPr="00EC13FA">
                              <w:rPr>
                                <w:b/>
                                <w:bCs/>
                                <w:color w:val="0F0D29" w:themeColor="text1"/>
                                <w:sz w:val="32"/>
                                <w:szCs w:val="28"/>
                                <w:lang w:val="fr-FR"/>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F75FF" id="Rectangle 213" o:spid="_x0000_s1044" style="position:absolute;left:0;text-align:left;margin-left:62.7pt;margin-top:87.4pt;width:125.25pt;height:45.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" fillcolor="#92d050" stroked="f" strokeweight="2pt">
                <v:fill opacity="19789f"/>
                <v:textbox>
                  <w:txbxContent>
                    <w:p w14:paraId="789FCED9" w14:textId="77777777" w:rsidR="007620C7" w:rsidRPr="00EC13FA" w:rsidRDefault="007620C7" w:rsidP="00586E79">
                      <w:pPr>
                        <w:jc w:val="center"/>
                        <w:rPr>
                          <w:b/>
                          <w:bCs/>
                          <w:color w:val="0F0D29" w:themeColor="text1"/>
                          <w:sz w:val="32"/>
                          <w:szCs w:val="28"/>
                          <w:lang w:val="fr-FR"/>
                        </w:rPr>
                      </w:pPr>
                      <w:r w:rsidRPr="00EC13FA">
                        <w:rPr>
                          <w:b/>
                          <w:bCs/>
                          <w:color w:val="0F0D29" w:themeColor="text1"/>
                          <w:sz w:val="32"/>
                          <w:szCs w:val="28"/>
                          <w:lang w:val="fr-FR"/>
                        </w:rPr>
                        <w:t>3</w:t>
                      </w:r>
                    </w:p>
                  </w:txbxContent>
                </v:textbox>
              </v:rect>
            </w:pict>
          </mc:Fallback>
        </mc:AlternateContent>
      </w:r>
      <w:r w:rsidRPr="00CA6FC0">
        <w:rPr>
          <w:noProof/>
        </w:rPr>
        <mc:AlternateContent>
          <mc:Choice Requires="wps">
            <w:drawing>
              <wp:anchor distT="0" distB="0" distL="114300" distR="114300" simplePos="0" relativeHeight="251771904" behindDoc="0" locked="0" layoutInCell="1" allowOverlap="1" wp14:anchorId="72BC8BD9" wp14:editId="2FE781F8">
                <wp:simplePos x="0" y="0"/>
                <wp:positionH relativeFrom="column">
                  <wp:posOffset>786765</wp:posOffset>
                </wp:positionH>
                <wp:positionV relativeFrom="paragraph">
                  <wp:posOffset>671830</wp:posOffset>
                </wp:positionV>
                <wp:extent cx="1600200" cy="381000"/>
                <wp:effectExtent l="0" t="0" r="0" b="0"/>
                <wp:wrapNone/>
                <wp:docPr id="214" name="Rectangle 214"/>
                <wp:cNvGraphicFramePr/>
                <a:graphic xmlns:a="http://schemas.openxmlformats.org/drawingml/2006/main">
                  <a:graphicData uri="http://schemas.microsoft.com/office/word/2010/wordprocessingShape">
                    <wps:wsp>
                      <wps:cNvSpPr/>
                      <wps:spPr>
                        <a:xfrm>
                          <a:off x="0" y="0"/>
                          <a:ext cx="1600200" cy="381000"/>
                        </a:xfrm>
                        <a:prstGeom prst="rect">
                          <a:avLst/>
                        </a:prstGeom>
                        <a:solidFill>
                          <a:srgbClr val="34ABA2">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BC7E6F" w14:textId="77777777" w:rsidR="007620C7" w:rsidRPr="00EC13FA" w:rsidRDefault="007620C7" w:rsidP="00586E79">
                            <w:pPr>
                              <w:jc w:val="center"/>
                              <w:rPr>
                                <w:b/>
                                <w:bCs/>
                                <w:color w:val="0F0D29" w:themeColor="text1"/>
                                <w:sz w:val="32"/>
                                <w:szCs w:val="28"/>
                                <w:lang w:val="fr-FR"/>
                              </w:rPr>
                            </w:pPr>
                            <w:r w:rsidRPr="00EC13FA">
                              <w:rPr>
                                <w:b/>
                                <w:bCs/>
                                <w:color w:val="0F0D29" w:themeColor="text1"/>
                                <w:sz w:val="32"/>
                                <w:szCs w:val="28"/>
                                <w:lang w:val="fr-F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C8BD9" id="Rectangle 214" o:spid="_x0000_s1045" style="position:absolute;left:0;text-align:left;margin-left:61.95pt;margin-top:52.9pt;width:126pt;height:3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" fillcolor="#34aba2" stroked="f" strokeweight="2pt">
                <v:fill opacity="19789f"/>
                <v:textbox>
                  <w:txbxContent>
                    <w:p w14:paraId="1BBC7E6F" w14:textId="77777777" w:rsidR="007620C7" w:rsidRPr="00EC13FA" w:rsidRDefault="007620C7" w:rsidP="00586E79">
                      <w:pPr>
                        <w:jc w:val="center"/>
                        <w:rPr>
                          <w:b/>
                          <w:bCs/>
                          <w:color w:val="0F0D29" w:themeColor="text1"/>
                          <w:sz w:val="32"/>
                          <w:szCs w:val="28"/>
                          <w:lang w:val="fr-FR"/>
                        </w:rPr>
                      </w:pPr>
                      <w:r w:rsidRPr="00EC13FA">
                        <w:rPr>
                          <w:b/>
                          <w:bCs/>
                          <w:color w:val="0F0D29" w:themeColor="text1"/>
                          <w:sz w:val="32"/>
                          <w:szCs w:val="28"/>
                          <w:lang w:val="fr-FR"/>
                        </w:rPr>
                        <w:t>2</w:t>
                      </w:r>
                    </w:p>
                  </w:txbxContent>
                </v:textbox>
              </v:rect>
            </w:pict>
          </mc:Fallback>
        </mc:AlternateContent>
      </w:r>
      <w:r w:rsidRPr="00CA6FC0">
        <w:rPr>
          <w:noProof/>
        </w:rPr>
        <mc:AlternateContent>
          <mc:Choice Requires="wps">
            <w:drawing>
              <wp:anchor distT="0" distB="0" distL="114300" distR="114300" simplePos="0" relativeHeight="251772928" behindDoc="0" locked="0" layoutInCell="1" allowOverlap="1" wp14:anchorId="6706E37A" wp14:editId="5F71DBC3">
                <wp:simplePos x="0" y="0"/>
                <wp:positionH relativeFrom="column">
                  <wp:posOffset>777240</wp:posOffset>
                </wp:positionH>
                <wp:positionV relativeFrom="paragraph">
                  <wp:posOffset>290830</wp:posOffset>
                </wp:positionV>
                <wp:extent cx="1476375" cy="317445"/>
                <wp:effectExtent l="0" t="0" r="9525" b="6985"/>
                <wp:wrapNone/>
                <wp:docPr id="206" name="Rectangle 206"/>
                <wp:cNvGraphicFramePr/>
                <a:graphic xmlns:a="http://schemas.openxmlformats.org/drawingml/2006/main">
                  <a:graphicData uri="http://schemas.microsoft.com/office/word/2010/wordprocessingShape">
                    <wps:wsp>
                      <wps:cNvSpPr/>
                      <wps:spPr>
                        <a:xfrm>
                          <a:off x="0" y="0"/>
                          <a:ext cx="1476375" cy="317445"/>
                        </a:xfrm>
                        <a:prstGeom prst="rect">
                          <a:avLst/>
                        </a:prstGeom>
                        <a:solidFill>
                          <a:srgbClr val="C000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71BD3A" w14:textId="77777777" w:rsidR="007620C7" w:rsidRPr="00EC13FA" w:rsidRDefault="007620C7" w:rsidP="00586E79">
                            <w:pPr>
                              <w:jc w:val="center"/>
                              <w:rPr>
                                <w:b/>
                                <w:bCs/>
                                <w:color w:val="0F0D29" w:themeColor="text1"/>
                                <w:sz w:val="32"/>
                                <w:szCs w:val="28"/>
                                <w:lang w:val="fr-FR"/>
                              </w:rPr>
                            </w:pPr>
                            <w:r w:rsidRPr="00EC13FA">
                              <w:rPr>
                                <w:b/>
                                <w:bCs/>
                                <w:color w:val="0F0D29" w:themeColor="text1"/>
                                <w:sz w:val="32"/>
                                <w:szCs w:val="28"/>
                                <w:lang w:val="fr-F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6E37A" id="Rectangle 206" o:spid="_x0000_s1046" style="position:absolute;left:0;text-align:left;margin-left:61.2pt;margin-top:22.9pt;width:116.25pt;height: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" fillcolor="#c00000" stroked="f" strokeweight="2pt">
                <v:fill opacity="19789f"/>
                <v:textbox>
                  <w:txbxContent>
                    <w:p w14:paraId="5D71BD3A" w14:textId="77777777" w:rsidR="007620C7" w:rsidRPr="00EC13FA" w:rsidRDefault="007620C7" w:rsidP="00586E79">
                      <w:pPr>
                        <w:jc w:val="center"/>
                        <w:rPr>
                          <w:b/>
                          <w:bCs/>
                          <w:color w:val="0F0D29" w:themeColor="text1"/>
                          <w:sz w:val="32"/>
                          <w:szCs w:val="28"/>
                          <w:lang w:val="fr-FR"/>
                        </w:rPr>
                      </w:pPr>
                      <w:r w:rsidRPr="00EC13FA">
                        <w:rPr>
                          <w:b/>
                          <w:bCs/>
                          <w:color w:val="0F0D29" w:themeColor="text1"/>
                          <w:sz w:val="32"/>
                          <w:szCs w:val="28"/>
                          <w:lang w:val="fr-FR"/>
                        </w:rPr>
                        <w:t>1</w:t>
                      </w:r>
                    </w:p>
                  </w:txbxContent>
                </v:textbox>
              </v:rect>
            </w:pict>
          </mc:Fallback>
        </mc:AlternateContent>
      </w:r>
      <w:r w:rsidR="00F942B2" w:rsidRPr="00CA6FC0">
        <w:rPr>
          <w:noProof/>
        </w:rPr>
        <mc:AlternateContent>
          <mc:Choice Requires="wps">
            <w:drawing>
              <wp:anchor distT="0" distB="0" distL="114300" distR="114300" simplePos="0" relativeHeight="251774976" behindDoc="0" locked="0" layoutInCell="1" allowOverlap="1" wp14:anchorId="7EB8ED9B" wp14:editId="2E08AB6C">
                <wp:simplePos x="0" y="0"/>
                <wp:positionH relativeFrom="column">
                  <wp:posOffset>748665</wp:posOffset>
                </wp:positionH>
                <wp:positionV relativeFrom="paragraph">
                  <wp:posOffset>2586354</wp:posOffset>
                </wp:positionV>
                <wp:extent cx="4031311" cy="2400935"/>
                <wp:effectExtent l="0" t="0" r="7620" b="0"/>
                <wp:wrapNone/>
                <wp:docPr id="212" name="Rectangle 212"/>
                <wp:cNvGraphicFramePr/>
                <a:graphic xmlns:a="http://schemas.openxmlformats.org/drawingml/2006/main">
                  <a:graphicData uri="http://schemas.microsoft.com/office/word/2010/wordprocessingShape">
                    <wps:wsp>
                      <wps:cNvSpPr/>
                      <wps:spPr>
                        <a:xfrm>
                          <a:off x="0" y="0"/>
                          <a:ext cx="4031311" cy="2400935"/>
                        </a:xfrm>
                        <a:prstGeom prst="rect">
                          <a:avLst/>
                        </a:prstGeom>
                        <a:solidFill>
                          <a:srgbClr val="7030A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4906F8" w14:textId="258222B2" w:rsidR="007620C7" w:rsidRPr="00EC13FA" w:rsidRDefault="007620C7" w:rsidP="00586E79">
                            <w:pPr>
                              <w:jc w:val="center"/>
                              <w:rPr>
                                <w:b/>
                                <w:bCs/>
                                <w:color w:val="0F0D29" w:themeColor="text1"/>
                                <w:sz w:val="32"/>
                                <w:szCs w:val="28"/>
                                <w:lang w:val="fr-FR"/>
                              </w:rPr>
                            </w:pPr>
                            <w:r>
                              <w:rPr>
                                <w:b/>
                                <w:bCs/>
                                <w:color w:val="0F0D29" w:themeColor="text1"/>
                                <w:sz w:val="32"/>
                                <w:szCs w:val="28"/>
                                <w:lang w:val="fr-FR"/>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8ED9B" id="Rectangle 212" o:spid="_x0000_s1047" style="position:absolute;left:0;text-align:left;margin-left:58.95pt;margin-top:203.65pt;width:317.45pt;height:189.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" fillcolor="#7030a0" stroked="f" strokeweight="2pt">
                <v:fill opacity="19789f"/>
                <v:textbox>
                  <w:txbxContent>
                    <w:p w14:paraId="5B4906F8" w14:textId="258222B2" w:rsidR="007620C7" w:rsidRPr="00EC13FA" w:rsidRDefault="007620C7" w:rsidP="00586E79">
                      <w:pPr>
                        <w:jc w:val="center"/>
                        <w:rPr>
                          <w:b/>
                          <w:bCs/>
                          <w:color w:val="0F0D29" w:themeColor="text1"/>
                          <w:sz w:val="32"/>
                          <w:szCs w:val="28"/>
                          <w:lang w:val="fr-FR"/>
                        </w:rPr>
                      </w:pPr>
                      <w:r>
                        <w:rPr>
                          <w:b/>
                          <w:bCs/>
                          <w:color w:val="0F0D29" w:themeColor="text1"/>
                          <w:sz w:val="32"/>
                          <w:szCs w:val="28"/>
                          <w:lang w:val="fr-FR"/>
                        </w:rPr>
                        <w:t>6</w:t>
                      </w:r>
                    </w:p>
                  </w:txbxContent>
                </v:textbox>
              </v:rect>
            </w:pict>
          </mc:Fallback>
        </mc:AlternateContent>
      </w:r>
      <w:r w:rsidR="00F942B2" w:rsidRPr="00CA6FC0">
        <w:rPr>
          <w:noProof/>
        </w:rPr>
        <w:drawing>
          <wp:inline distT="0" distB="0" distL="0" distR="0" wp14:anchorId="1682ED0F" wp14:editId="1DA51113">
            <wp:extent cx="5165633" cy="5105400"/>
            <wp:effectExtent l="0" t="0" r="0" b="0"/>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1278" cy="5130746"/>
                    </a:xfrm>
                    <a:prstGeom prst="rect">
                      <a:avLst/>
                    </a:prstGeom>
                  </pic:spPr>
                </pic:pic>
              </a:graphicData>
            </a:graphic>
          </wp:inline>
        </w:drawing>
      </w:r>
    </w:p>
    <w:p w14:paraId="20DB109D" w14:textId="33115E39" w:rsidR="00586E79" w:rsidRPr="00CA6FC0" w:rsidRDefault="00B2531A" w:rsidP="00B2531A">
      <w:pPr>
        <w:pStyle w:val="Lgende"/>
        <w:jc w:val="center"/>
      </w:pPr>
      <w:bookmarkStart w:id="43" w:name="_Ref50389983"/>
      <w:r w:rsidRPr="00CA6FC0">
        <w:t xml:space="preserve">Figure </w:t>
      </w:r>
      <w:r w:rsidRPr="00CA6FC0">
        <w:fldChar w:fldCharType="begin"/>
      </w:r>
      <w:r w:rsidRPr="00CA6FC0">
        <w:instrText xml:space="preserve"> SEQ Figure \* ARABIC </w:instrText>
      </w:r>
      <w:r w:rsidRPr="00CA6FC0">
        <w:fldChar w:fldCharType="separate"/>
      </w:r>
      <w:r w:rsidR="00BA35D4">
        <w:rPr>
          <w:noProof/>
        </w:rPr>
        <w:t>8</w:t>
      </w:r>
      <w:r w:rsidRPr="00CA6FC0">
        <w:fldChar w:fldCharType="end"/>
      </w:r>
      <w:bookmarkEnd w:id="43"/>
      <w:r w:rsidR="0090592D" w:rsidRPr="00CA6FC0">
        <w:t xml:space="preserve">. </w:t>
      </w:r>
      <w:r w:rsidRPr="00CA6FC0">
        <w:t>Expected Results window</w:t>
      </w:r>
    </w:p>
    <w:p w14:paraId="0F19130E" w14:textId="37A9F917" w:rsidR="00586E79" w:rsidRPr="00CA6FC0" w:rsidRDefault="00586E79" w:rsidP="00586E79"/>
    <w:p w14:paraId="4FFCC685" w14:textId="18BC707A" w:rsidR="00586E79" w:rsidRPr="00CA6FC0" w:rsidRDefault="00586E79" w:rsidP="00586E79"/>
    <w:p w14:paraId="548080B6" w14:textId="77777777" w:rsidR="00586E79" w:rsidRPr="00CA6FC0" w:rsidRDefault="00586E79" w:rsidP="00586E79">
      <w:r w:rsidRPr="00CA6FC0">
        <w:lastRenderedPageBreak/>
        <w:t xml:space="preserve">The window is divided as follow: </w:t>
      </w:r>
    </w:p>
    <w:p w14:paraId="60D6AFB1" w14:textId="77777777" w:rsidR="00586E79" w:rsidRPr="00CA6FC0" w:rsidRDefault="00586E79" w:rsidP="00586E79"/>
    <w:p w14:paraId="271EF085" w14:textId="7DDA6B99" w:rsidR="00586E79" w:rsidRPr="00CA6FC0" w:rsidRDefault="00586E79" w:rsidP="00586E79">
      <w:pPr>
        <w:ind w:left="720" w:hanging="720"/>
      </w:pPr>
      <w:r w:rsidRPr="00CA6FC0">
        <w:rPr>
          <w:b/>
          <w:bCs/>
          <w:sz w:val="28"/>
          <w:szCs w:val="24"/>
        </w:rPr>
        <w:t>(1)</w:t>
      </w:r>
      <w:r w:rsidRPr="00CA6FC0">
        <w:rPr>
          <w:b/>
          <w:bCs/>
        </w:rPr>
        <w:tab/>
      </w:r>
      <w:r w:rsidR="005F6D8F" w:rsidRPr="00CA6FC0">
        <w:rPr>
          <w:b/>
          <w:bCs/>
        </w:rPr>
        <w:t>Check functions</w:t>
      </w:r>
      <w:r w:rsidRPr="00CA6FC0">
        <w:rPr>
          <w:b/>
          <w:bCs/>
        </w:rPr>
        <w:t xml:space="preserve"> selection: </w:t>
      </w:r>
      <w:r w:rsidRPr="00CA6FC0">
        <w:t xml:space="preserve">this contextual menu allows you to choose the </w:t>
      </w:r>
      <w:r w:rsidR="005F6D8F" w:rsidRPr="00CA6FC0">
        <w:t>check function</w:t>
      </w:r>
      <w:r w:rsidRPr="00CA6FC0">
        <w:t>: (</w:t>
      </w:r>
      <w:r w:rsidR="005F6D8F" w:rsidRPr="00CA6FC0">
        <w:t xml:space="preserve">CheckTimingInterBursts, CheckTimingInterFrames, CheckFieldValue…). </w:t>
      </w:r>
      <w:r w:rsidRPr="00CA6FC0">
        <w:t xml:space="preserve">The various </w:t>
      </w:r>
      <w:r w:rsidR="005F6D8F" w:rsidRPr="00CA6FC0">
        <w:t>check functions</w:t>
      </w:r>
      <w:r w:rsidRPr="00CA6FC0">
        <w:t xml:space="preserve"> are detailed in the </w:t>
      </w:r>
      <w:r w:rsidR="005F6D8F" w:rsidRPr="00CA6FC0">
        <w:rPr>
          <w:i/>
          <w:iCs/>
          <w:color w:val="34ABA2" w:themeColor="accent6"/>
        </w:rPr>
        <w:fldChar w:fldCharType="begin"/>
      </w:r>
      <w:r w:rsidR="005F6D8F" w:rsidRPr="00CA6FC0">
        <w:rPr>
          <w:i/>
          <w:iCs/>
          <w:color w:val="34ABA2" w:themeColor="accent6"/>
        </w:rPr>
        <w:instrText xml:space="preserve"> REF _Ref50328353 \h  \* MERGEFORMAT </w:instrText>
      </w:r>
      <w:r w:rsidR="005F6D8F" w:rsidRPr="00CA6FC0">
        <w:rPr>
          <w:i/>
          <w:iCs/>
          <w:color w:val="34ABA2" w:themeColor="accent6"/>
        </w:rPr>
      </w:r>
      <w:r w:rsidR="005F6D8F" w:rsidRPr="00CA6FC0">
        <w:rPr>
          <w:i/>
          <w:iCs/>
          <w:color w:val="34ABA2" w:themeColor="accent6"/>
        </w:rPr>
        <w:fldChar w:fldCharType="separate"/>
      </w:r>
      <w:r w:rsidR="00BA35D4" w:rsidRPr="00BA35D4">
        <w:rPr>
          <w:i/>
          <w:iCs/>
          <w:color w:val="34ABA2" w:themeColor="accent6"/>
        </w:rPr>
        <w:t>Check functions details</w:t>
      </w:r>
      <w:r w:rsidR="005F6D8F" w:rsidRPr="00CA6FC0">
        <w:rPr>
          <w:i/>
          <w:iCs/>
          <w:color w:val="34ABA2" w:themeColor="accent6"/>
        </w:rPr>
        <w:fldChar w:fldCharType="end"/>
      </w:r>
      <w:r w:rsidR="005F6D8F" w:rsidRPr="00CA6FC0">
        <w:t xml:space="preserve"> </w:t>
      </w:r>
      <w:r w:rsidRPr="00CA6FC0">
        <w:t xml:space="preserve">section. </w:t>
      </w:r>
    </w:p>
    <w:p w14:paraId="68FDE246" w14:textId="77777777" w:rsidR="00586E79" w:rsidRPr="00CA6FC0" w:rsidRDefault="00586E79" w:rsidP="00586E79">
      <w:pPr>
        <w:ind w:left="720" w:hanging="720"/>
      </w:pPr>
    </w:p>
    <w:p w14:paraId="72EED93F" w14:textId="2F59956E" w:rsidR="00586E79" w:rsidRPr="00CA6FC0" w:rsidRDefault="00586E79" w:rsidP="005F6D8F">
      <w:pPr>
        <w:ind w:left="720" w:hanging="720"/>
        <w:rPr>
          <w:szCs w:val="24"/>
        </w:rPr>
      </w:pPr>
      <w:r w:rsidRPr="00CA6FC0">
        <w:rPr>
          <w:b/>
          <w:bCs/>
          <w:sz w:val="28"/>
          <w:szCs w:val="24"/>
        </w:rPr>
        <w:t>(2)</w:t>
      </w:r>
      <w:r w:rsidRPr="00CA6FC0">
        <w:rPr>
          <w:b/>
          <w:bCs/>
        </w:rPr>
        <w:tab/>
      </w:r>
      <w:r w:rsidR="005F6D8F" w:rsidRPr="00CA6FC0">
        <w:rPr>
          <w:b/>
          <w:bCs/>
        </w:rPr>
        <w:t>Function Code Value</w:t>
      </w:r>
      <w:r w:rsidRPr="00CA6FC0">
        <w:rPr>
          <w:b/>
          <w:bCs/>
        </w:rPr>
        <w:t xml:space="preserve">: </w:t>
      </w:r>
      <w:r w:rsidR="005F6D8F" w:rsidRPr="00CA6FC0">
        <w:t xml:space="preserve">this </w:t>
      </w:r>
      <w:r w:rsidR="00612A25" w:rsidRPr="00CA6FC0">
        <w:t xml:space="preserve">text field allows you to indicate the Function Code </w:t>
      </w:r>
      <w:r w:rsidR="00DB2BD0" w:rsidRPr="00CA6FC0">
        <w:t>v</w:t>
      </w:r>
      <w:r w:rsidR="00612A25" w:rsidRPr="00CA6FC0">
        <w:t xml:space="preserve">alue. The received frames contain a number named Function Code, designating the mode in which the sensor is. </w:t>
      </w:r>
      <w:r w:rsidR="00DB2BD0" w:rsidRPr="00CA6FC0">
        <w:t xml:space="preserve">By indicating the Function Code value in this text field, you will filter the frames received by keeping only the frames with this value. </w:t>
      </w:r>
      <w:r w:rsidR="00612A25" w:rsidRPr="00CA6FC0">
        <w:t xml:space="preserve">To enter a value, you need to use the numeric keypad presented </w:t>
      </w:r>
      <w:r w:rsidR="00612A25" w:rsidRPr="00CA6FC0">
        <w:fldChar w:fldCharType="begin"/>
      </w:r>
      <w:r w:rsidR="00612A25" w:rsidRPr="00CA6FC0">
        <w:instrText xml:space="preserve"> REF NumericKeypadER \p \h </w:instrText>
      </w:r>
      <w:r w:rsidR="00612A25" w:rsidRPr="00CA6FC0">
        <w:fldChar w:fldCharType="separate"/>
      </w:r>
      <w:r w:rsidR="00BA35D4">
        <w:t>below</w:t>
      </w:r>
      <w:r w:rsidR="00612A25" w:rsidRPr="00CA6FC0">
        <w:fldChar w:fldCharType="end"/>
      </w:r>
      <w:r w:rsidR="00612A25" w:rsidRPr="00CA6FC0">
        <w:t xml:space="preserve">. </w:t>
      </w:r>
    </w:p>
    <w:p w14:paraId="5011378D" w14:textId="77777777" w:rsidR="00586E79" w:rsidRPr="00CA6FC0" w:rsidRDefault="00586E79" w:rsidP="00586E79">
      <w:pPr>
        <w:ind w:left="720" w:hanging="720"/>
      </w:pPr>
    </w:p>
    <w:p w14:paraId="3F8D0B31" w14:textId="24584340" w:rsidR="00586E79" w:rsidRPr="00CA6FC0" w:rsidRDefault="00586E79" w:rsidP="00586E79">
      <w:pPr>
        <w:ind w:left="720" w:hanging="720"/>
      </w:pPr>
      <w:r w:rsidRPr="00CA6FC0">
        <w:rPr>
          <w:b/>
          <w:bCs/>
          <w:sz w:val="28"/>
          <w:szCs w:val="24"/>
        </w:rPr>
        <w:t>(3)</w:t>
      </w:r>
      <w:r w:rsidRPr="00CA6FC0">
        <w:rPr>
          <w:b/>
          <w:bCs/>
        </w:rPr>
        <w:tab/>
      </w:r>
      <w:r w:rsidR="00DB2BD0" w:rsidRPr="00CA6FC0">
        <w:rPr>
          <w:b/>
          <w:bCs/>
        </w:rPr>
        <w:t>Labels</w:t>
      </w:r>
      <w:r w:rsidRPr="00CA6FC0">
        <w:rPr>
          <w:b/>
          <w:bCs/>
        </w:rPr>
        <w:t xml:space="preserve">: </w:t>
      </w:r>
      <w:r w:rsidRPr="00CA6FC0">
        <w:t>this panel all</w:t>
      </w:r>
      <w:r w:rsidR="00DB2BD0" w:rsidRPr="00CA6FC0">
        <w:t xml:space="preserve"> allows you to indicate the two labels</w:t>
      </w:r>
      <w:r w:rsidR="00DB2BD0" w:rsidRPr="00CA6FC0">
        <w:rPr>
          <w:rStyle w:val="Appelnotedebasdep"/>
        </w:rPr>
        <w:footnoteReference w:id="4"/>
      </w:r>
      <w:r w:rsidR="00DB2BD0" w:rsidRPr="00CA6FC0">
        <w:t xml:space="preserve"> between which the analysis will be done. The names of the labels must correspond to those defined in the Test script.</w:t>
      </w:r>
      <w:r w:rsidR="00C95F74">
        <w:t xml:space="preserve"> You can choose to put only one label or even zero and the test will be launch between the beginning (no label 1)  and the end (no label 2) of the test case.</w:t>
      </w:r>
    </w:p>
    <w:p w14:paraId="4770CFEF" w14:textId="50D673ED" w:rsidR="00534DD1" w:rsidRPr="00CA6FC0" w:rsidRDefault="00534DD1" w:rsidP="00586E79">
      <w:pPr>
        <w:ind w:left="720" w:hanging="720"/>
      </w:pPr>
    </w:p>
    <w:p w14:paraId="56A3BA34" w14:textId="51ED15E1" w:rsidR="00EE22A8" w:rsidRPr="00CA6FC0" w:rsidRDefault="00534DD1" w:rsidP="00EE22A8">
      <w:pPr>
        <w:ind w:left="720" w:hanging="720"/>
      </w:pPr>
      <w:r w:rsidRPr="00CA6FC0">
        <w:rPr>
          <w:b/>
          <w:bCs/>
          <w:sz w:val="28"/>
          <w:szCs w:val="24"/>
        </w:rPr>
        <w:t>(4)</w:t>
      </w:r>
      <w:r w:rsidRPr="00CA6FC0">
        <w:rPr>
          <w:b/>
          <w:bCs/>
        </w:rPr>
        <w:tab/>
        <w:t xml:space="preserve">Interface and field to check: </w:t>
      </w:r>
      <w:r w:rsidR="00A8663C" w:rsidRPr="00CA6FC0">
        <w:t xml:space="preserve">this panel allows you to indicate the </w:t>
      </w:r>
      <w:r w:rsidR="00CF4581" w:rsidRPr="00CA6FC0">
        <w:t>RF frame format</w:t>
      </w:r>
      <w:r w:rsidR="00A8663C" w:rsidRPr="00CA6FC0">
        <w:t xml:space="preserve"> (</w:t>
      </w:r>
      <w:proofErr w:type="spellStart"/>
      <w:r w:rsidR="00A8663C" w:rsidRPr="00CA6FC0">
        <w:t>Standard_frm</w:t>
      </w:r>
      <w:proofErr w:type="spellEnd"/>
      <w:r w:rsidR="00A8663C" w:rsidRPr="00CA6FC0">
        <w:t xml:space="preserve">, </w:t>
      </w:r>
      <w:proofErr w:type="spellStart"/>
      <w:r w:rsidR="00A8663C" w:rsidRPr="00CA6FC0">
        <w:t>Diag_frm</w:t>
      </w:r>
      <w:proofErr w:type="spellEnd"/>
      <w:r w:rsidR="00A8663C" w:rsidRPr="00CA6FC0">
        <w:t xml:space="preserve"> ...) and the field to check. </w:t>
      </w:r>
    </w:p>
    <w:p w14:paraId="2F1EB2C3" w14:textId="734A3707" w:rsidR="00EE22A8" w:rsidRPr="00CA6FC0" w:rsidRDefault="00A8663C" w:rsidP="00EE22A8">
      <w:pPr>
        <w:ind w:left="720"/>
      </w:pPr>
      <w:r w:rsidRPr="00CA6FC0">
        <w:t>The frames received during a test may have a different interface</w:t>
      </w:r>
      <w:r w:rsidRPr="00CA6FC0">
        <w:rPr>
          <w:vertAlign w:val="superscript"/>
        </w:rPr>
        <w:footnoteReference w:id="5"/>
      </w:r>
      <w:r w:rsidRPr="00CA6FC0">
        <w:t xml:space="preserve">. This </w:t>
      </w:r>
      <w:r w:rsidR="00EE22A8" w:rsidRPr="00CA6FC0">
        <w:t>“Inte</w:t>
      </w:r>
      <w:r w:rsidR="00CF4581" w:rsidRPr="00CA6FC0">
        <w:t>r</w:t>
      </w:r>
      <w:r w:rsidR="00EE22A8" w:rsidRPr="00CA6FC0">
        <w:t xml:space="preserve">face to check” contextual menu </w:t>
      </w:r>
      <w:r w:rsidRPr="00CA6FC0">
        <w:t>is used to filter the frames received according to the chosen interface.</w:t>
      </w:r>
    </w:p>
    <w:p w14:paraId="479AB635" w14:textId="622B3860" w:rsidR="00A8663C" w:rsidRPr="00CA6FC0" w:rsidRDefault="00A8663C" w:rsidP="00EE22A8">
      <w:pPr>
        <w:ind w:left="720"/>
      </w:pPr>
      <w:r w:rsidRPr="00CA6FC0">
        <w:t xml:space="preserve">The </w:t>
      </w:r>
      <w:r w:rsidR="00EE22A8" w:rsidRPr="00CA6FC0">
        <w:t xml:space="preserve">“Field to check” contextual menu </w:t>
      </w:r>
      <w:r w:rsidRPr="00CA6FC0">
        <w:t>is used to check the existence of a parameter in the log file during the analysis. The parameter is specific to each interface.</w:t>
      </w:r>
    </w:p>
    <w:p w14:paraId="6A8C1469" w14:textId="3349D503" w:rsidR="00EE22A8" w:rsidRPr="00CA6FC0" w:rsidRDefault="00EE22A8" w:rsidP="00A8663C">
      <w:pPr>
        <w:ind w:left="720" w:hanging="720"/>
      </w:pPr>
      <w:r w:rsidRPr="00CA6FC0">
        <w:tab/>
      </w:r>
    </w:p>
    <w:p w14:paraId="327D95CE" w14:textId="62167570" w:rsidR="00EE22A8" w:rsidRPr="00CA6FC0" w:rsidRDefault="00EE22A8" w:rsidP="00A8663C">
      <w:pPr>
        <w:ind w:left="720" w:hanging="720"/>
        <w:rPr>
          <w:b/>
          <w:bCs/>
          <w:i/>
        </w:rPr>
      </w:pPr>
      <w:r w:rsidRPr="00CA6FC0">
        <w:tab/>
      </w:r>
      <w:r w:rsidR="00C02351" w:rsidRPr="00CA6FC0">
        <w:rPr>
          <w:b/>
          <w:bCs/>
          <w:i/>
          <w:color w:val="C00000"/>
        </w:rPr>
        <w:t>N</w:t>
      </w:r>
      <w:r w:rsidR="00860EE3" w:rsidRPr="00CA6FC0">
        <w:rPr>
          <w:b/>
          <w:bCs/>
          <w:i/>
          <w:color w:val="C00000"/>
        </w:rPr>
        <w:t>ote</w:t>
      </w:r>
      <w:r w:rsidRPr="00CA6FC0">
        <w:rPr>
          <w:b/>
          <w:bCs/>
          <w:i/>
          <w:color w:val="C00000"/>
        </w:rPr>
        <w:t xml:space="preserve">: </w:t>
      </w:r>
      <w:r w:rsidRPr="00CA6FC0">
        <w:rPr>
          <w:i/>
        </w:rPr>
        <w:t>when you configure the CheckFieldValue function, this panel allows you to choose the parameter to check.</w:t>
      </w:r>
      <w:r w:rsidRPr="00CA6FC0">
        <w:rPr>
          <w:b/>
          <w:bCs/>
          <w:i/>
        </w:rPr>
        <w:t xml:space="preserve"> </w:t>
      </w:r>
    </w:p>
    <w:p w14:paraId="196F4877" w14:textId="77777777" w:rsidR="00EE22A8" w:rsidRPr="00CA6FC0" w:rsidRDefault="00EE22A8">
      <w:pPr>
        <w:spacing w:after="200"/>
        <w:jc w:val="left"/>
      </w:pPr>
    </w:p>
    <w:p w14:paraId="7AEAAFCF" w14:textId="7AF1E1FD" w:rsidR="00694C0E" w:rsidRPr="00CA6FC0" w:rsidRDefault="00694C0E" w:rsidP="00891D43">
      <w:pPr>
        <w:ind w:left="720" w:hanging="720"/>
      </w:pPr>
      <w:r w:rsidRPr="00CA6FC0">
        <w:rPr>
          <w:noProof/>
        </w:rPr>
        <w:drawing>
          <wp:anchor distT="0" distB="0" distL="114300" distR="114300" simplePos="0" relativeHeight="251803648" behindDoc="0" locked="0" layoutInCell="1" allowOverlap="1" wp14:anchorId="7F4F2CB5" wp14:editId="608CBA47">
            <wp:simplePos x="0" y="0"/>
            <wp:positionH relativeFrom="column">
              <wp:posOffset>5259854</wp:posOffset>
            </wp:positionH>
            <wp:positionV relativeFrom="paragraph">
              <wp:posOffset>375920</wp:posOffset>
            </wp:positionV>
            <wp:extent cx="1069340" cy="1096010"/>
            <wp:effectExtent l="0" t="0" r="0" b="0"/>
            <wp:wrapSquare wrapText="bothSides"/>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1069340" cy="1096010"/>
                    </a:xfrm>
                    <a:prstGeom prst="rect">
                      <a:avLst/>
                    </a:prstGeom>
                  </pic:spPr>
                </pic:pic>
              </a:graphicData>
            </a:graphic>
            <wp14:sizeRelH relativeFrom="page">
              <wp14:pctWidth>0</wp14:pctWidth>
            </wp14:sizeRelH>
            <wp14:sizeRelV relativeFrom="page">
              <wp14:pctHeight>0</wp14:pctHeight>
            </wp14:sizeRelV>
          </wp:anchor>
        </w:drawing>
      </w:r>
      <w:r w:rsidR="00EE22A8" w:rsidRPr="00CA6FC0">
        <w:rPr>
          <w:b/>
          <w:bCs/>
          <w:sz w:val="28"/>
          <w:szCs w:val="24"/>
        </w:rPr>
        <w:t>(5)</w:t>
      </w:r>
      <w:r w:rsidR="00EE22A8" w:rsidRPr="00CA6FC0">
        <w:rPr>
          <w:b/>
          <w:bCs/>
        </w:rPr>
        <w:tab/>
        <w:t xml:space="preserve">Value and tolerances: </w:t>
      </w:r>
      <w:r w:rsidR="00EE22A8" w:rsidRPr="00CA6FC0">
        <w:t xml:space="preserve">this panel allows you to indicate the expected value </w:t>
      </w:r>
      <w:r w:rsidR="00891D43" w:rsidRPr="00CA6FC0">
        <w:t xml:space="preserve">(timing, acceleration pressure, function code value…) </w:t>
      </w:r>
      <w:r w:rsidRPr="00CA6FC0">
        <w:t xml:space="preserve">and their its tolerance </w:t>
      </w:r>
      <w:r w:rsidR="00EE22A8" w:rsidRPr="00CA6FC0">
        <w:t>f</w:t>
      </w:r>
      <w:r w:rsidRPr="00CA6FC0">
        <w:t xml:space="preserve">or the check function. </w:t>
      </w:r>
      <w:r w:rsidR="00891D43" w:rsidRPr="00CA6FC0">
        <w:t xml:space="preserve">The value depends of each check function. </w:t>
      </w:r>
    </w:p>
    <w:p w14:paraId="54909945" w14:textId="77777777" w:rsidR="00891D43" w:rsidRPr="00CA6FC0" w:rsidRDefault="00891D43" w:rsidP="00891D43">
      <w:pPr>
        <w:ind w:left="720" w:hanging="720"/>
      </w:pPr>
    </w:p>
    <w:p w14:paraId="4C16D672" w14:textId="77777777" w:rsidR="00694C0E" w:rsidRPr="00CA6FC0" w:rsidRDefault="00694C0E" w:rsidP="00694C0E">
      <w:pPr>
        <w:ind w:left="720"/>
      </w:pPr>
      <w:r w:rsidRPr="00CA6FC0">
        <w:t xml:space="preserve">To enter a value, you must click on the Value field and first choose the type of value (Single, Sequence or Range value) as presented here. </w:t>
      </w:r>
    </w:p>
    <w:p w14:paraId="68924140" w14:textId="49C893A7" w:rsidR="00694C0E" w:rsidRPr="00CA6FC0" w:rsidRDefault="00694C0E" w:rsidP="00694C0E">
      <w:pPr>
        <w:ind w:left="720"/>
      </w:pPr>
      <w:r w:rsidRPr="00CA6FC0">
        <w:t xml:space="preserve">Then, you need to use the numeric keypad presented </w:t>
      </w:r>
      <w:r w:rsidRPr="00CA6FC0">
        <w:fldChar w:fldCharType="begin"/>
      </w:r>
      <w:r w:rsidRPr="00CA6FC0">
        <w:instrText xml:space="preserve"> REF NumericKeypadER \p \h  \* MERGEFORMAT </w:instrText>
      </w:r>
      <w:r w:rsidRPr="00CA6FC0">
        <w:fldChar w:fldCharType="separate"/>
      </w:r>
      <w:r w:rsidR="00BA35D4">
        <w:t>below</w:t>
      </w:r>
      <w:r w:rsidRPr="00CA6FC0">
        <w:fldChar w:fldCharType="end"/>
      </w:r>
      <w:r w:rsidRPr="00CA6FC0">
        <w:t xml:space="preserve">. </w:t>
      </w:r>
    </w:p>
    <w:p w14:paraId="400BCD96" w14:textId="77777777" w:rsidR="00694C0E" w:rsidRPr="00CA6FC0" w:rsidRDefault="00694C0E" w:rsidP="00694C0E">
      <w:pPr>
        <w:ind w:left="720"/>
      </w:pPr>
    </w:p>
    <w:p w14:paraId="3BF8F5B9" w14:textId="445E59FF" w:rsidR="00694C0E" w:rsidRPr="00CA6FC0" w:rsidRDefault="00694C0E" w:rsidP="00694C0E">
      <w:pPr>
        <w:ind w:left="720"/>
      </w:pPr>
      <w:r w:rsidRPr="00CA6FC0">
        <w:t>To enter a tolerance</w:t>
      </w:r>
      <w:r w:rsidR="00891D43" w:rsidRPr="00CA6FC0">
        <w:rPr>
          <w:rStyle w:val="Appelnotedebasdep"/>
        </w:rPr>
        <w:footnoteReference w:id="6"/>
      </w:r>
      <w:r w:rsidR="00891D43" w:rsidRPr="00CA6FC0">
        <w:t xml:space="preserve"> </w:t>
      </w:r>
      <w:r w:rsidRPr="00CA6FC0">
        <w:t xml:space="preserve">(value or percentage), you need to use the </w:t>
      </w:r>
      <w:hyperlink w:anchor="NumericKeypadER" w:history="1">
        <w:r w:rsidRPr="00CA6FC0">
          <w:rPr>
            <w:rStyle w:val="Lienhypertexte"/>
          </w:rPr>
          <w:t>numeric keypad</w:t>
        </w:r>
      </w:hyperlink>
      <w:r w:rsidRPr="00CA6FC0">
        <w:t xml:space="preserve"> too.</w:t>
      </w:r>
    </w:p>
    <w:p w14:paraId="4E2A332C" w14:textId="0B87D5DA" w:rsidR="00EE22A8" w:rsidRPr="00CA6FC0" w:rsidRDefault="00694C0E" w:rsidP="00694C0E">
      <w:pPr>
        <w:ind w:left="720"/>
      </w:pPr>
      <w:r w:rsidRPr="00CA6FC0">
        <w:lastRenderedPageBreak/>
        <w:t>The unit must be the same for the value and tolerance.</w:t>
      </w:r>
      <w:r w:rsidR="00EE22A8" w:rsidRPr="00CA6FC0">
        <w:br w:type="page"/>
      </w:r>
    </w:p>
    <w:p w14:paraId="2CAC349B" w14:textId="342E8260" w:rsidR="00586E79" w:rsidRPr="00CA6FC0" w:rsidRDefault="00586E79" w:rsidP="00586E79">
      <w:pPr>
        <w:ind w:left="720" w:hanging="720"/>
      </w:pPr>
      <w:r w:rsidRPr="00CA6FC0">
        <w:rPr>
          <w:b/>
          <w:bCs/>
          <w:sz w:val="28"/>
          <w:szCs w:val="24"/>
        </w:rPr>
        <w:lastRenderedPageBreak/>
        <w:t>(</w:t>
      </w:r>
      <w:r w:rsidR="00534DD1" w:rsidRPr="00CA6FC0">
        <w:rPr>
          <w:b/>
          <w:bCs/>
          <w:sz w:val="28"/>
          <w:szCs w:val="24"/>
        </w:rPr>
        <w:t>6</w:t>
      </w:r>
      <w:r w:rsidRPr="00CA6FC0">
        <w:rPr>
          <w:b/>
          <w:bCs/>
          <w:sz w:val="28"/>
          <w:szCs w:val="24"/>
        </w:rPr>
        <w:t>)</w:t>
      </w:r>
      <w:r w:rsidRPr="00CA6FC0">
        <w:rPr>
          <w:b/>
          <w:bCs/>
        </w:rPr>
        <w:tab/>
      </w:r>
      <w:bookmarkStart w:id="44" w:name="NumericKeypadER"/>
      <w:r w:rsidRPr="00CA6FC0">
        <w:rPr>
          <w:b/>
          <w:bCs/>
        </w:rPr>
        <w:t xml:space="preserve">Numeric keypad: </w:t>
      </w:r>
      <w:bookmarkEnd w:id="44"/>
      <w:r w:rsidRPr="00CA6FC0">
        <w:t xml:space="preserve">the numeric keypad, </w:t>
      </w:r>
      <w:r w:rsidR="00612A25" w:rsidRPr="00CA6FC0">
        <w:t>shown</w:t>
      </w:r>
      <w:r w:rsidRPr="00CA6FC0">
        <w:t xml:space="preserve"> below in the  </w:t>
      </w:r>
      <w:r w:rsidR="00694C0E" w:rsidRPr="00CA6FC0">
        <w:fldChar w:fldCharType="begin"/>
      </w:r>
      <w:r w:rsidR="00694C0E" w:rsidRPr="00CA6FC0">
        <w:instrText xml:space="preserve"> REF _Ref50332364 \h </w:instrText>
      </w:r>
      <w:r w:rsidR="00694C0E" w:rsidRPr="00CA6FC0">
        <w:fldChar w:fldCharType="separate"/>
      </w:r>
      <w:r w:rsidR="00BA35D4" w:rsidRPr="00CA6FC0">
        <w:t xml:space="preserve">Figure </w:t>
      </w:r>
      <w:r w:rsidR="00BA35D4">
        <w:rPr>
          <w:noProof/>
        </w:rPr>
        <w:t>9</w:t>
      </w:r>
      <w:r w:rsidR="00694C0E" w:rsidRPr="00CA6FC0">
        <w:fldChar w:fldCharType="end"/>
      </w:r>
      <w:r w:rsidRPr="00CA6FC0">
        <w:t xml:space="preserve">, allows you to enter the value of </w:t>
      </w:r>
      <w:r w:rsidR="00612A25" w:rsidRPr="00CA6FC0">
        <w:t xml:space="preserve">your choice </w:t>
      </w:r>
      <w:r w:rsidRPr="00CA6FC0">
        <w:t>(</w:t>
      </w:r>
      <w:r w:rsidR="00612A25" w:rsidRPr="00CA6FC0">
        <w:t>Function Code Value, Value, Tolerances…).</w:t>
      </w:r>
    </w:p>
    <w:p w14:paraId="656AE317" w14:textId="21279A8E" w:rsidR="00586E79" w:rsidRPr="00CA6FC0" w:rsidRDefault="00586E79" w:rsidP="00586E79">
      <w:pPr>
        <w:ind w:left="720" w:hanging="720"/>
      </w:pPr>
    </w:p>
    <w:p w14:paraId="5096DFD1" w14:textId="2EA71010" w:rsidR="00586E79" w:rsidRPr="00CA6FC0" w:rsidRDefault="00044CE1" w:rsidP="00586E79">
      <w:pPr>
        <w:keepNext/>
        <w:ind w:left="720" w:hanging="720"/>
        <w:jc w:val="center"/>
      </w:pPr>
      <w:r w:rsidRPr="00CA6FC0">
        <w:rPr>
          <w:noProof/>
        </w:rPr>
        <w:drawing>
          <wp:inline distT="0" distB="0" distL="0" distR="0" wp14:anchorId="5A1FF25A" wp14:editId="11D30E5D">
            <wp:extent cx="3088257" cy="1883084"/>
            <wp:effectExtent l="0" t="0" r="0" b="3175"/>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8257" cy="1883084"/>
                    </a:xfrm>
                    <a:prstGeom prst="rect">
                      <a:avLst/>
                    </a:prstGeom>
                  </pic:spPr>
                </pic:pic>
              </a:graphicData>
            </a:graphic>
          </wp:inline>
        </w:drawing>
      </w:r>
      <w:r w:rsidR="00586E79" w:rsidRPr="00CA6FC0">
        <w:rPr>
          <w:noProof/>
        </w:rPr>
        <mc:AlternateContent>
          <mc:Choice Requires="wps">
            <w:drawing>
              <wp:anchor distT="0" distB="0" distL="114300" distR="114300" simplePos="0" relativeHeight="251779072" behindDoc="0" locked="0" layoutInCell="1" allowOverlap="1" wp14:anchorId="4AC1BE9D" wp14:editId="68DAADB8">
                <wp:simplePos x="0" y="0"/>
                <wp:positionH relativeFrom="column">
                  <wp:posOffset>3435985</wp:posOffset>
                </wp:positionH>
                <wp:positionV relativeFrom="paragraph">
                  <wp:posOffset>1520870</wp:posOffset>
                </wp:positionV>
                <wp:extent cx="431597" cy="236499"/>
                <wp:effectExtent l="0" t="0" r="26035" b="11430"/>
                <wp:wrapNone/>
                <wp:docPr id="215" name="Rectangle 215"/>
                <wp:cNvGraphicFramePr/>
                <a:graphic xmlns:a="http://schemas.openxmlformats.org/drawingml/2006/main">
                  <a:graphicData uri="http://schemas.microsoft.com/office/word/2010/wordprocessingShape">
                    <wps:wsp>
                      <wps:cNvSpPr/>
                      <wps:spPr>
                        <a:xfrm>
                          <a:off x="0" y="0"/>
                          <a:ext cx="431597" cy="236499"/>
                        </a:xfrm>
                        <a:prstGeom prst="rect">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FF65B" id="Rectangle 215" o:spid="_x0000_s1026" style="position:absolute;margin-left:270.55pt;margin-top:119.75pt;width:34pt;height:18.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" filled="f" strokecolor="#34aba2 [3209]" strokeweight="1.5pt"/>
            </w:pict>
          </mc:Fallback>
        </mc:AlternateContent>
      </w:r>
      <w:r w:rsidR="00586E79" w:rsidRPr="00CA6FC0">
        <w:rPr>
          <w:noProof/>
        </w:rPr>
        <mc:AlternateContent>
          <mc:Choice Requires="wps">
            <w:drawing>
              <wp:anchor distT="0" distB="0" distL="114300" distR="114300" simplePos="0" relativeHeight="251778048" behindDoc="0" locked="0" layoutInCell="1" allowOverlap="1" wp14:anchorId="5C933F54" wp14:editId="284764EE">
                <wp:simplePos x="0" y="0"/>
                <wp:positionH relativeFrom="column">
                  <wp:posOffset>2176780</wp:posOffset>
                </wp:positionH>
                <wp:positionV relativeFrom="paragraph">
                  <wp:posOffset>220015</wp:posOffset>
                </wp:positionV>
                <wp:extent cx="1121741" cy="124358"/>
                <wp:effectExtent l="0" t="0" r="21590" b="28575"/>
                <wp:wrapNone/>
                <wp:docPr id="216" name="Rectangle 216"/>
                <wp:cNvGraphicFramePr/>
                <a:graphic xmlns:a="http://schemas.openxmlformats.org/drawingml/2006/main">
                  <a:graphicData uri="http://schemas.microsoft.com/office/word/2010/wordprocessingShape">
                    <wps:wsp>
                      <wps:cNvSpPr/>
                      <wps:spPr>
                        <a:xfrm>
                          <a:off x="0" y="0"/>
                          <a:ext cx="1121741" cy="124358"/>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6210C" id="Rectangle 216" o:spid="_x0000_s1026" style="position:absolute;margin-left:171.4pt;margin-top:17.3pt;width:88.35pt;height:9.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" filled="f" strokecolor="#c00000" strokeweight="1.5pt"/>
            </w:pict>
          </mc:Fallback>
        </mc:AlternateContent>
      </w:r>
    </w:p>
    <w:p w14:paraId="4715356F" w14:textId="071F3A1F" w:rsidR="00586E79" w:rsidRPr="00CA6FC0" w:rsidRDefault="00586E79" w:rsidP="00586E79">
      <w:pPr>
        <w:pStyle w:val="Lgende"/>
        <w:jc w:val="center"/>
      </w:pPr>
      <w:bookmarkStart w:id="45" w:name="_Ref50332364"/>
      <w:r w:rsidRPr="00CA6FC0">
        <w:t xml:space="preserve">Figure </w:t>
      </w:r>
      <w:r w:rsidRPr="00CA6FC0">
        <w:fldChar w:fldCharType="begin"/>
      </w:r>
      <w:r w:rsidRPr="00CA6FC0">
        <w:instrText xml:space="preserve"> SEQ Figure \* ARABIC </w:instrText>
      </w:r>
      <w:r w:rsidRPr="00CA6FC0">
        <w:fldChar w:fldCharType="separate"/>
      </w:r>
      <w:r w:rsidR="00BA35D4">
        <w:rPr>
          <w:noProof/>
        </w:rPr>
        <w:t>9</w:t>
      </w:r>
      <w:r w:rsidRPr="00CA6FC0">
        <w:fldChar w:fldCharType="end"/>
      </w:r>
      <w:bookmarkEnd w:id="45"/>
      <w:r w:rsidR="00423FC8" w:rsidRPr="00CA6FC0">
        <w:t xml:space="preserve">. </w:t>
      </w:r>
      <w:r w:rsidRPr="00CA6FC0">
        <w:t xml:space="preserve">Numeric keypad for </w:t>
      </w:r>
      <w:r w:rsidR="00694C0E" w:rsidRPr="00CA6FC0">
        <w:t>Expected Results creation</w:t>
      </w:r>
    </w:p>
    <w:p w14:paraId="13AFBB5E" w14:textId="77777777" w:rsidR="00586E79" w:rsidRPr="00CA6FC0" w:rsidRDefault="00586E79" w:rsidP="00586E79">
      <w:pPr>
        <w:ind w:left="720" w:hanging="720"/>
      </w:pPr>
      <w:r w:rsidRPr="00CA6FC0">
        <w:tab/>
      </w:r>
    </w:p>
    <w:p w14:paraId="57B3C908" w14:textId="77777777" w:rsidR="00586E79" w:rsidRPr="00CA6FC0" w:rsidRDefault="00586E79" w:rsidP="00586E79">
      <w:pPr>
        <w:ind w:left="720"/>
      </w:pPr>
      <w:r w:rsidRPr="00CA6FC0">
        <w:t>The value can be a numeric value (e.g. “102”, “10”) or a formula using parameters from the Database. You can choose a specific parameter from the Database clicking on the contextual menu titled “</w:t>
      </w:r>
      <w:r w:rsidRPr="00CA6FC0">
        <w:rPr>
          <w:b/>
          <w:bCs/>
          <w:color w:val="C00000"/>
        </w:rPr>
        <w:t>Parameters</w:t>
      </w:r>
      <w:r w:rsidRPr="00CA6FC0">
        <w:t xml:space="preserve">” The unit and the value are displayed next to the parameter’s name. </w:t>
      </w:r>
    </w:p>
    <w:p w14:paraId="2734277A" w14:textId="77777777" w:rsidR="00586E79" w:rsidRPr="00CA6FC0" w:rsidRDefault="00586E79" w:rsidP="00586E79">
      <w:pPr>
        <w:ind w:left="720" w:hanging="720"/>
      </w:pPr>
    </w:p>
    <w:p w14:paraId="16DB388F" w14:textId="77777777" w:rsidR="00586E79" w:rsidRPr="00CA6FC0" w:rsidRDefault="00586E79" w:rsidP="00586E79">
      <w:pPr>
        <w:ind w:left="720" w:hanging="720"/>
      </w:pPr>
      <w:r w:rsidRPr="00CA6FC0">
        <w:tab/>
        <w:t xml:space="preserve">To validate the parameter value, click on the </w:t>
      </w:r>
      <w:r w:rsidRPr="00CA6FC0">
        <w:rPr>
          <w:b/>
          <w:bCs/>
          <w:color w:val="34ABA2" w:themeColor="accent6"/>
        </w:rPr>
        <w:t>INSERT</w:t>
      </w:r>
      <w:r w:rsidRPr="00CA6FC0">
        <w:rPr>
          <w:color w:val="34ABA2" w:themeColor="accent6"/>
        </w:rPr>
        <w:t xml:space="preserve"> </w:t>
      </w:r>
      <w:r w:rsidRPr="00CA6FC0">
        <w:t xml:space="preserve">button. </w:t>
      </w:r>
    </w:p>
    <w:p w14:paraId="73157321" w14:textId="77777777" w:rsidR="00586E79" w:rsidRPr="00CA6FC0" w:rsidRDefault="00586E79" w:rsidP="00586E79">
      <w:pPr>
        <w:ind w:left="720" w:hanging="720"/>
      </w:pPr>
    </w:p>
    <w:p w14:paraId="18EEA723" w14:textId="7CD8A2B7" w:rsidR="00586E79" w:rsidRPr="00CA6FC0" w:rsidRDefault="00586E79" w:rsidP="00586E79">
      <w:pPr>
        <w:ind w:left="720" w:hanging="720"/>
      </w:pPr>
      <w:r w:rsidRPr="00CA6FC0">
        <w:rPr>
          <w:b/>
          <w:bCs/>
          <w:sz w:val="28"/>
          <w:szCs w:val="24"/>
        </w:rPr>
        <w:t>(</w:t>
      </w:r>
      <w:r w:rsidR="00534DD1" w:rsidRPr="00CA6FC0">
        <w:rPr>
          <w:b/>
          <w:bCs/>
          <w:sz w:val="28"/>
          <w:szCs w:val="24"/>
        </w:rPr>
        <w:t>7</w:t>
      </w:r>
      <w:r w:rsidRPr="00CA6FC0">
        <w:rPr>
          <w:b/>
          <w:bCs/>
          <w:sz w:val="28"/>
          <w:szCs w:val="24"/>
        </w:rPr>
        <w:t>)</w:t>
      </w:r>
      <w:r w:rsidRPr="00CA6FC0">
        <w:rPr>
          <w:b/>
          <w:bCs/>
        </w:rPr>
        <w:tab/>
        <w:t xml:space="preserve">Add and Exit buttons: </w:t>
      </w:r>
      <w:r w:rsidRPr="00CA6FC0">
        <w:t xml:space="preserve">once the </w:t>
      </w:r>
      <w:r w:rsidR="00EE22A8" w:rsidRPr="00CA6FC0">
        <w:t>check function</w:t>
      </w:r>
      <w:r w:rsidRPr="00CA6FC0">
        <w:t xml:space="preserve"> has been detailed, you can add it to the table using the button </w:t>
      </w:r>
      <w:r w:rsidRPr="00CA6FC0">
        <w:rPr>
          <w:b/>
          <w:bCs/>
        </w:rPr>
        <w:t>Add</w:t>
      </w:r>
      <w:r w:rsidRPr="00CA6FC0">
        <w:t xml:space="preserve">. A new line like </w:t>
      </w:r>
      <w:r w:rsidR="00CF4581" w:rsidRPr="00CA6FC0">
        <w:t>shown below</w:t>
      </w:r>
      <w:r w:rsidRPr="00CA6FC0">
        <w:t xml:space="preserve"> is added to the table: </w:t>
      </w:r>
    </w:p>
    <w:p w14:paraId="168E9DCB" w14:textId="35985DED" w:rsidR="00586E79" w:rsidRPr="00CA6FC0" w:rsidRDefault="00586E79" w:rsidP="00586E79">
      <w:pPr>
        <w:ind w:left="720" w:hanging="720"/>
        <w:rPr>
          <w:noProof/>
        </w:rPr>
      </w:pPr>
    </w:p>
    <w:p w14:paraId="31582597" w14:textId="3A3D9927" w:rsidR="001B2BDE" w:rsidRPr="00CA6FC0" w:rsidRDefault="001B2BDE" w:rsidP="001B2BDE">
      <w:pPr>
        <w:ind w:left="720" w:hanging="720"/>
        <w:jc w:val="center"/>
        <w:rPr>
          <w:noProof/>
        </w:rPr>
      </w:pPr>
      <w:r w:rsidRPr="00CA6FC0">
        <w:rPr>
          <w:noProof/>
        </w:rPr>
        <w:drawing>
          <wp:inline distT="0" distB="0" distL="0" distR="0" wp14:anchorId="6829370C" wp14:editId="55F7C651">
            <wp:extent cx="5276850" cy="371475"/>
            <wp:effectExtent l="19050" t="19050" r="19050" b="28575"/>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7143"/>
                    <a:stretch/>
                  </pic:blipFill>
                  <pic:spPr bwMode="auto">
                    <a:xfrm>
                      <a:off x="0" y="0"/>
                      <a:ext cx="5276850" cy="371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48316F" w14:textId="77777777" w:rsidR="00586E79" w:rsidRPr="00CA6FC0" w:rsidRDefault="00586E79" w:rsidP="00586E79">
      <w:pPr>
        <w:ind w:left="720" w:hanging="720"/>
      </w:pPr>
    </w:p>
    <w:p w14:paraId="049D747A" w14:textId="77777777" w:rsidR="00586E79" w:rsidRPr="00CA6FC0" w:rsidRDefault="00586E79" w:rsidP="00586E79"/>
    <w:p w14:paraId="278A1742" w14:textId="77777777" w:rsidR="00586E79" w:rsidRPr="00CA6FC0" w:rsidRDefault="00586E79" w:rsidP="00586E79">
      <w:pPr>
        <w:ind w:left="720"/>
      </w:pPr>
    </w:p>
    <w:p w14:paraId="77AAF585" w14:textId="77099D0C" w:rsidR="00586E79" w:rsidRPr="00CA6FC0" w:rsidRDefault="00586E79" w:rsidP="00586E79">
      <w:pPr>
        <w:ind w:left="720"/>
      </w:pPr>
      <w:r w:rsidRPr="00CA6FC0">
        <w:t>You can quit the “</w:t>
      </w:r>
      <w:r w:rsidR="00A8663C" w:rsidRPr="00CA6FC0">
        <w:t>Expected results</w:t>
      </w:r>
      <w:r w:rsidRPr="00CA6FC0">
        <w:t xml:space="preserve">” window at any time with the button </w:t>
      </w:r>
      <w:r w:rsidRPr="00CA6FC0">
        <w:rPr>
          <w:b/>
          <w:bCs/>
        </w:rPr>
        <w:t>Exit</w:t>
      </w:r>
      <w:r w:rsidRPr="00CA6FC0">
        <w:t>.</w:t>
      </w:r>
      <w:r w:rsidRPr="00CA6FC0">
        <w:br w:type="page"/>
      </w:r>
    </w:p>
    <w:p w14:paraId="31B4C6DB" w14:textId="08F14D99" w:rsidR="00512F95" w:rsidRPr="00CA6FC0" w:rsidRDefault="00512F95" w:rsidP="00512F95">
      <w:pPr>
        <w:pStyle w:val="Titre3"/>
      </w:pPr>
      <w:bookmarkStart w:id="46" w:name="_Ref50328353"/>
      <w:bookmarkStart w:id="47" w:name="_Toc50729790"/>
      <w:r w:rsidRPr="00CA6FC0">
        <w:lastRenderedPageBreak/>
        <w:t>Check functions details</w:t>
      </w:r>
      <w:bookmarkEnd w:id="46"/>
      <w:bookmarkEnd w:id="47"/>
    </w:p>
    <w:p w14:paraId="7F3D7BAF" w14:textId="77777777" w:rsidR="00512F95" w:rsidRPr="00CA6FC0" w:rsidRDefault="00512F95" w:rsidP="00512F95"/>
    <w:p w14:paraId="4FAEC1C5" w14:textId="53FC0306" w:rsidR="00575A3C" w:rsidRPr="00CA6FC0" w:rsidRDefault="00512F95" w:rsidP="00806F3D">
      <w:r w:rsidRPr="00CA6FC0">
        <w:t xml:space="preserve">As we have seen above, the </w:t>
      </w:r>
      <w:r w:rsidR="0069189C" w:rsidRPr="00CA6FC0">
        <w:t>Expected results window</w:t>
      </w:r>
      <w:r w:rsidRPr="00CA6FC0">
        <w:t xml:space="preserve"> allows you to configure various Check functions. The Figures below detail some important information. </w:t>
      </w:r>
    </w:p>
    <w:p w14:paraId="060CD3E0" w14:textId="77777777" w:rsidR="00806F3D" w:rsidRPr="00CA6FC0" w:rsidRDefault="00806F3D" w:rsidP="00806F3D"/>
    <w:p w14:paraId="409A50C4" w14:textId="3E17A231" w:rsidR="00DB5894" w:rsidRPr="00CA6FC0" w:rsidRDefault="00DB5894" w:rsidP="00DB5894">
      <w:pPr>
        <w:pStyle w:val="Titre4"/>
      </w:pPr>
      <w:bookmarkStart w:id="48" w:name="_Toc50729791"/>
      <w:r w:rsidRPr="00CA6FC0">
        <w:t>CheckTimingInterFrames</w:t>
      </w:r>
      <w:bookmarkEnd w:id="48"/>
    </w:p>
    <w:p w14:paraId="7B193974" w14:textId="77777777" w:rsidR="00DB5894" w:rsidRPr="00CA6FC0" w:rsidRDefault="00DB5894" w:rsidP="00DB5894">
      <w:pPr>
        <w:pStyle w:val="Titre3"/>
        <w:numPr>
          <w:ilvl w:val="0"/>
          <w:numId w:val="0"/>
        </w:numPr>
      </w:pPr>
      <w:r w:rsidRPr="00CA6FC0">
        <w:t xml:space="preserve"> </w:t>
      </w:r>
    </w:p>
    <w:p w14:paraId="11BE1792" w14:textId="77777777" w:rsidR="00DB5894" w:rsidRPr="00CA6FC0" w:rsidRDefault="00DB5894" w:rsidP="00DB5894">
      <w:pPr>
        <w:spacing w:after="200"/>
        <w:jc w:val="center"/>
      </w:pPr>
      <w:r w:rsidRPr="00CA6FC0">
        <w:rPr>
          <w:noProof/>
        </w:rPr>
        <w:drawing>
          <wp:inline distT="0" distB="0" distL="0" distR="0" wp14:anchorId="491BBB05" wp14:editId="1E1DBEB5">
            <wp:extent cx="6320718" cy="2924175"/>
            <wp:effectExtent l="0" t="0" r="444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a:extLst>
                        <a:ext uri="{28A0092B-C50C-407E-A947-70E740481C1C}">
                          <a14:useLocalDpi xmlns:a14="http://schemas.microsoft.com/office/drawing/2010/main" val="0"/>
                        </a:ext>
                      </a:extLst>
                    </a:blip>
                    <a:srcRect l="2377" t="4639" r="2190" b="50690"/>
                    <a:stretch/>
                  </pic:blipFill>
                  <pic:spPr bwMode="auto">
                    <a:xfrm>
                      <a:off x="0" y="0"/>
                      <a:ext cx="6330116" cy="292852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90"/>
        <w:gridCol w:w="1750"/>
        <w:gridCol w:w="4784"/>
      </w:tblGrid>
      <w:tr w:rsidR="00912F84" w:rsidRPr="00CA6FC0" w14:paraId="51840CC9" w14:textId="564B48FA" w:rsidTr="00EE0282">
        <w:trPr>
          <w:trHeight w:val="193"/>
          <w:jc w:val="center"/>
        </w:trPr>
        <w:tc>
          <w:tcPr>
            <w:tcW w:w="10024" w:type="dxa"/>
            <w:gridSpan w:val="3"/>
            <w:shd w:val="clear" w:color="auto" w:fill="D2F1EF" w:themeFill="accent6" w:themeFillTint="33"/>
          </w:tcPr>
          <w:p w14:paraId="213B8E3E" w14:textId="044D0D97" w:rsidR="00912F84" w:rsidRPr="00CA6FC0" w:rsidRDefault="00912F84" w:rsidP="00146DD5">
            <w:pPr>
              <w:tabs>
                <w:tab w:val="left" w:pos="1719"/>
              </w:tabs>
              <w:rPr>
                <w:b/>
                <w:bCs/>
                <w:sz w:val="22"/>
              </w:rPr>
            </w:pPr>
            <w:r w:rsidRPr="00CA6FC0">
              <w:rPr>
                <w:b/>
                <w:bCs/>
                <w:sz w:val="22"/>
              </w:rPr>
              <w:t>Purpose</w:t>
            </w:r>
            <w:r w:rsidRPr="00CA6FC0">
              <w:rPr>
                <w:b/>
                <w:bCs/>
                <w:sz w:val="22"/>
              </w:rPr>
              <w:tab/>
            </w:r>
          </w:p>
        </w:tc>
      </w:tr>
      <w:tr w:rsidR="00912F84" w:rsidRPr="00CA6FC0" w14:paraId="1BB81C40" w14:textId="07BFD94D" w:rsidTr="00EE0282">
        <w:trPr>
          <w:trHeight w:val="569"/>
          <w:jc w:val="center"/>
        </w:trPr>
        <w:tc>
          <w:tcPr>
            <w:tcW w:w="10024" w:type="dxa"/>
            <w:gridSpan w:val="3"/>
          </w:tcPr>
          <w:p w14:paraId="19A0E6F0" w14:textId="77777777" w:rsidR="004B197F" w:rsidRPr="00CA6FC0" w:rsidRDefault="004B197F" w:rsidP="00727173"/>
          <w:p w14:paraId="72FBF036" w14:textId="77777777" w:rsidR="00912F84" w:rsidRPr="00CA6FC0" w:rsidRDefault="00912F84" w:rsidP="00146DD5">
            <w:r w:rsidRPr="00CA6FC0">
              <w:t xml:space="preserve">This function allows to check the timing between two frames. </w:t>
            </w:r>
          </w:p>
          <w:p w14:paraId="660019F0" w14:textId="52E69556" w:rsidR="004B197F" w:rsidRPr="00CA6FC0" w:rsidRDefault="004B197F" w:rsidP="00146DD5"/>
        </w:tc>
      </w:tr>
      <w:tr w:rsidR="00912F84" w:rsidRPr="00CA6FC0" w14:paraId="742E7077" w14:textId="452FC41F" w:rsidTr="004B197F">
        <w:trPr>
          <w:trHeight w:val="193"/>
          <w:jc w:val="center"/>
        </w:trPr>
        <w:tc>
          <w:tcPr>
            <w:tcW w:w="3490" w:type="dxa"/>
            <w:shd w:val="clear" w:color="auto" w:fill="D2F1EF" w:themeFill="accent6" w:themeFillTint="33"/>
          </w:tcPr>
          <w:p w14:paraId="012084BE" w14:textId="77777777" w:rsidR="00912F84" w:rsidRPr="00CA6FC0" w:rsidRDefault="00912F84" w:rsidP="00146DD5">
            <w:pPr>
              <w:rPr>
                <w:b/>
                <w:bCs/>
                <w:sz w:val="22"/>
              </w:rPr>
            </w:pPr>
            <w:r w:rsidRPr="00CA6FC0">
              <w:rPr>
                <w:b/>
                <w:bCs/>
                <w:sz w:val="22"/>
              </w:rPr>
              <w:t>Mandatory fields</w:t>
            </w:r>
          </w:p>
        </w:tc>
        <w:tc>
          <w:tcPr>
            <w:tcW w:w="1750" w:type="dxa"/>
            <w:shd w:val="clear" w:color="auto" w:fill="D2F1EF" w:themeFill="accent6" w:themeFillTint="33"/>
          </w:tcPr>
          <w:p w14:paraId="5791170F" w14:textId="77777777" w:rsidR="00912F84" w:rsidRPr="00CA6FC0" w:rsidRDefault="00912F84" w:rsidP="00146DD5">
            <w:pPr>
              <w:rPr>
                <w:b/>
                <w:bCs/>
                <w:sz w:val="22"/>
              </w:rPr>
            </w:pPr>
            <w:r w:rsidRPr="00CA6FC0">
              <w:rPr>
                <w:b/>
                <w:bCs/>
                <w:sz w:val="22"/>
              </w:rPr>
              <w:t>Type of values</w:t>
            </w:r>
          </w:p>
        </w:tc>
        <w:tc>
          <w:tcPr>
            <w:tcW w:w="4784" w:type="dxa"/>
            <w:shd w:val="clear" w:color="auto" w:fill="D2F1EF" w:themeFill="accent6" w:themeFillTint="33"/>
          </w:tcPr>
          <w:p w14:paraId="5483C47C" w14:textId="5F4918B0" w:rsidR="00912F84" w:rsidRPr="00CA6FC0" w:rsidRDefault="00235B2E" w:rsidP="00146DD5">
            <w:pPr>
              <w:rPr>
                <w:b/>
                <w:bCs/>
                <w:sz w:val="22"/>
              </w:rPr>
            </w:pPr>
            <w:r w:rsidRPr="00CA6FC0">
              <w:rPr>
                <w:b/>
                <w:bCs/>
                <w:sz w:val="22"/>
              </w:rPr>
              <w:t>PASSED</w:t>
            </w:r>
            <w:r w:rsidR="00247EE9" w:rsidRPr="00CA6FC0">
              <w:rPr>
                <w:b/>
                <w:bCs/>
                <w:sz w:val="22"/>
              </w:rPr>
              <w:t xml:space="preserve"> conditions</w:t>
            </w:r>
          </w:p>
        </w:tc>
      </w:tr>
      <w:tr w:rsidR="00912F84" w:rsidRPr="00CA6FC0" w14:paraId="598B9253" w14:textId="3442BA27" w:rsidTr="004B197F">
        <w:trPr>
          <w:trHeight w:val="1344"/>
          <w:jc w:val="center"/>
        </w:trPr>
        <w:tc>
          <w:tcPr>
            <w:tcW w:w="3490" w:type="dxa"/>
          </w:tcPr>
          <w:p w14:paraId="349D7E9E" w14:textId="77777777" w:rsidR="00912F84" w:rsidRPr="00CA6FC0" w:rsidRDefault="00912F84" w:rsidP="00146DD5">
            <w:pPr>
              <w:rPr>
                <w:sz w:val="22"/>
              </w:rPr>
            </w:pPr>
          </w:p>
          <w:p w14:paraId="190F30C4" w14:textId="77777777" w:rsidR="00912F84" w:rsidRPr="00CA6FC0" w:rsidRDefault="00912F84" w:rsidP="00146DD5">
            <w:pPr>
              <w:rPr>
                <w:sz w:val="22"/>
              </w:rPr>
            </w:pPr>
            <w:r w:rsidRPr="00CA6FC0">
              <w:rPr>
                <w:sz w:val="22"/>
              </w:rPr>
              <w:t xml:space="preserve">Function Code value </w:t>
            </w:r>
          </w:p>
          <w:p w14:paraId="76CE9FF9" w14:textId="6E96BA4D" w:rsidR="00912F84" w:rsidRPr="00CA6FC0" w:rsidRDefault="00912F84" w:rsidP="00146DD5">
            <w:pPr>
              <w:rPr>
                <w:sz w:val="22"/>
              </w:rPr>
            </w:pPr>
            <w:r w:rsidRPr="00CA6FC0">
              <w:rPr>
                <w:sz w:val="22"/>
              </w:rPr>
              <w:t>Label 1 and Label 2</w:t>
            </w:r>
          </w:p>
          <w:p w14:paraId="6FDC0C50" w14:textId="77777777" w:rsidR="00912F84" w:rsidRPr="00CA6FC0" w:rsidRDefault="00912F84" w:rsidP="00146DD5">
            <w:pPr>
              <w:rPr>
                <w:sz w:val="22"/>
              </w:rPr>
            </w:pPr>
            <w:r w:rsidRPr="00CA6FC0">
              <w:rPr>
                <w:sz w:val="22"/>
              </w:rPr>
              <w:t>Interface</w:t>
            </w:r>
          </w:p>
          <w:p w14:paraId="65491839" w14:textId="277615BC" w:rsidR="00912F84" w:rsidRPr="00CA6FC0" w:rsidRDefault="00912F84" w:rsidP="00146DD5">
            <w:pPr>
              <w:rPr>
                <w:sz w:val="22"/>
              </w:rPr>
            </w:pPr>
            <w:r w:rsidRPr="00CA6FC0">
              <w:rPr>
                <w:sz w:val="22"/>
              </w:rPr>
              <w:t xml:space="preserve">Value </w:t>
            </w:r>
          </w:p>
          <w:p w14:paraId="782C94DA" w14:textId="6540E20D" w:rsidR="00912F84" w:rsidRPr="00CA6FC0" w:rsidRDefault="00912F84" w:rsidP="00146DD5">
            <w:pPr>
              <w:rPr>
                <w:sz w:val="22"/>
              </w:rPr>
            </w:pPr>
            <w:r w:rsidRPr="00CA6FC0">
              <w:rPr>
                <w:sz w:val="22"/>
              </w:rPr>
              <w:t>Tolerance (value or percentage)</w:t>
            </w:r>
          </w:p>
          <w:p w14:paraId="40333BCB" w14:textId="77777777" w:rsidR="00912F84" w:rsidRPr="00CA6FC0" w:rsidRDefault="00912F84" w:rsidP="00146DD5">
            <w:pPr>
              <w:rPr>
                <w:sz w:val="22"/>
              </w:rPr>
            </w:pPr>
          </w:p>
        </w:tc>
        <w:tc>
          <w:tcPr>
            <w:tcW w:w="1750" w:type="dxa"/>
          </w:tcPr>
          <w:p w14:paraId="0889A29B" w14:textId="77777777" w:rsidR="00912F84" w:rsidRPr="00CA6FC0" w:rsidRDefault="00912F84" w:rsidP="00146DD5">
            <w:pPr>
              <w:rPr>
                <w:sz w:val="22"/>
              </w:rPr>
            </w:pPr>
          </w:p>
          <w:p w14:paraId="232FCF34" w14:textId="77777777" w:rsidR="00912F84" w:rsidRPr="00CA6FC0" w:rsidRDefault="00912F84" w:rsidP="00146DD5">
            <w:pPr>
              <w:rPr>
                <w:sz w:val="22"/>
              </w:rPr>
            </w:pPr>
            <w:r w:rsidRPr="00CA6FC0">
              <w:rPr>
                <w:sz w:val="22"/>
              </w:rPr>
              <w:t>Unit: [s]</w:t>
            </w:r>
          </w:p>
          <w:p w14:paraId="7C2CCEE2" w14:textId="5F716C81" w:rsidR="00912F84" w:rsidRPr="00CA6FC0" w:rsidRDefault="00912F84" w:rsidP="00146DD5">
            <w:pPr>
              <w:rPr>
                <w:sz w:val="22"/>
              </w:rPr>
            </w:pPr>
          </w:p>
          <w:p w14:paraId="1D5C6DED" w14:textId="111765BD" w:rsidR="00912F84" w:rsidRPr="00CA6FC0" w:rsidRDefault="00912F84" w:rsidP="00146DD5">
            <w:pPr>
              <w:rPr>
                <w:sz w:val="22"/>
              </w:rPr>
            </w:pPr>
            <w:r w:rsidRPr="00CA6FC0">
              <w:rPr>
                <w:sz w:val="22"/>
              </w:rPr>
              <w:t>Fixed</w:t>
            </w:r>
          </w:p>
          <w:p w14:paraId="5E09C1DD" w14:textId="77777777" w:rsidR="00912F84" w:rsidRPr="00CA6FC0" w:rsidRDefault="00912F84" w:rsidP="00146DD5">
            <w:pPr>
              <w:rPr>
                <w:sz w:val="22"/>
              </w:rPr>
            </w:pPr>
            <w:r w:rsidRPr="00CA6FC0">
              <w:rPr>
                <w:sz w:val="22"/>
              </w:rPr>
              <w:t>Range</w:t>
            </w:r>
          </w:p>
          <w:p w14:paraId="375F2E9A" w14:textId="77777777" w:rsidR="00912F84" w:rsidRPr="00CA6FC0" w:rsidRDefault="00912F84" w:rsidP="00146DD5">
            <w:pPr>
              <w:rPr>
                <w:b/>
                <w:bCs/>
                <w:sz w:val="22"/>
              </w:rPr>
            </w:pPr>
          </w:p>
        </w:tc>
        <w:tc>
          <w:tcPr>
            <w:tcW w:w="4784" w:type="dxa"/>
          </w:tcPr>
          <w:p w14:paraId="2D3FE31C" w14:textId="77777777" w:rsidR="00F75690" w:rsidRPr="00CA6FC0" w:rsidRDefault="00F75690" w:rsidP="00146DD5">
            <w:pPr>
              <w:rPr>
                <w:sz w:val="22"/>
              </w:rPr>
            </w:pPr>
          </w:p>
          <w:p w14:paraId="07C4DE0E" w14:textId="7175DC41" w:rsidR="00912F84" w:rsidRPr="00CA6FC0" w:rsidRDefault="00A22E8D" w:rsidP="00146DD5">
            <w:pPr>
              <w:rPr>
                <w:sz w:val="22"/>
              </w:rPr>
            </w:pPr>
            <w:r w:rsidRPr="00CA6FC0">
              <w:rPr>
                <w:sz w:val="22"/>
              </w:rPr>
              <w:t xml:space="preserve">Pre-conditions: </w:t>
            </w:r>
          </w:p>
          <w:p w14:paraId="3613AB18" w14:textId="2D330860" w:rsidR="001E5AFE" w:rsidRPr="00CA6FC0" w:rsidRDefault="001E5AFE" w:rsidP="00A22E8D">
            <w:pPr>
              <w:pStyle w:val="Paragraphedeliste"/>
              <w:numPr>
                <w:ilvl w:val="0"/>
                <w:numId w:val="26"/>
              </w:numPr>
              <w:rPr>
                <w:sz w:val="22"/>
              </w:rPr>
            </w:pPr>
            <w:r w:rsidRPr="00CA6FC0">
              <w:rPr>
                <w:sz w:val="22"/>
              </w:rPr>
              <w:t>Function</w:t>
            </w:r>
            <w:r w:rsidR="00876159" w:rsidRPr="00CA6FC0">
              <w:rPr>
                <w:sz w:val="22"/>
              </w:rPr>
              <w:t xml:space="preserve"> C</w:t>
            </w:r>
            <w:r w:rsidRPr="00CA6FC0">
              <w:rPr>
                <w:sz w:val="22"/>
              </w:rPr>
              <w:t>ode</w:t>
            </w:r>
          </w:p>
          <w:p w14:paraId="00276CEF" w14:textId="77777777" w:rsidR="00A22E8D" w:rsidRPr="00CA6FC0" w:rsidRDefault="00A22E8D" w:rsidP="00146DD5">
            <w:pPr>
              <w:rPr>
                <w:sz w:val="22"/>
              </w:rPr>
            </w:pPr>
          </w:p>
          <w:p w14:paraId="1E928947" w14:textId="77777777" w:rsidR="00A22E8D" w:rsidRPr="00CA6FC0" w:rsidRDefault="00A22E8D" w:rsidP="00146DD5">
            <w:pPr>
              <w:rPr>
                <w:sz w:val="22"/>
              </w:rPr>
            </w:pPr>
          </w:p>
          <w:p w14:paraId="7EEC2A87" w14:textId="0502521D" w:rsidR="00F75690" w:rsidRPr="00CA6FC0" w:rsidRDefault="0017562C" w:rsidP="00146DD5">
            <w:pPr>
              <w:rPr>
                <w:sz w:val="22"/>
              </w:rPr>
            </w:pPr>
            <w:r w:rsidRPr="00CA6FC0">
              <w:rPr>
                <w:sz w:val="22"/>
              </w:rPr>
              <w:t>All the interframes</w:t>
            </w:r>
            <w:r w:rsidR="00947EFB" w:rsidRPr="00CA6FC0">
              <w:rPr>
                <w:sz w:val="22"/>
              </w:rPr>
              <w:t xml:space="preserve"> between</w:t>
            </w:r>
            <w:r w:rsidR="009C177F" w:rsidRPr="00CA6FC0">
              <w:rPr>
                <w:sz w:val="22"/>
              </w:rPr>
              <w:t xml:space="preserve"> [</w:t>
            </w:r>
            <w:r w:rsidR="00A27C2C" w:rsidRPr="00CA6FC0">
              <w:rPr>
                <w:b/>
                <w:bCs/>
                <w:sz w:val="22"/>
              </w:rPr>
              <w:t>Value</w:t>
            </w:r>
            <w:r w:rsidR="009C177F" w:rsidRPr="00CA6FC0">
              <w:rPr>
                <w:sz w:val="22"/>
              </w:rPr>
              <w:t xml:space="preserve"> +/- </w:t>
            </w:r>
            <w:r w:rsidR="00995F99" w:rsidRPr="00CA6FC0">
              <w:rPr>
                <w:rFonts w:ascii="Arial" w:hAnsi="Arial" w:cs="Arial"/>
                <w:b/>
                <w:bCs/>
                <w:color w:val="4D5156"/>
                <w:sz w:val="21"/>
                <w:szCs w:val="21"/>
                <w:shd w:val="clear" w:color="auto" w:fill="FFFFFF"/>
              </w:rPr>
              <w:t>Tolerance</w:t>
            </w:r>
            <w:r w:rsidR="009C177F" w:rsidRPr="00CA6FC0">
              <w:rPr>
                <w:rFonts w:ascii="Arial" w:hAnsi="Arial" w:cs="Arial"/>
                <w:color w:val="4D5156"/>
                <w:sz w:val="21"/>
                <w:szCs w:val="21"/>
                <w:shd w:val="clear" w:color="auto" w:fill="FFFFFF"/>
              </w:rPr>
              <w:t>]</w:t>
            </w:r>
            <w:r w:rsidR="006265A6" w:rsidRPr="00CA6FC0">
              <w:rPr>
                <w:rFonts w:ascii="Arial" w:hAnsi="Arial" w:cs="Arial"/>
                <w:color w:val="4D5156"/>
                <w:sz w:val="21"/>
                <w:szCs w:val="21"/>
                <w:shd w:val="clear" w:color="auto" w:fill="FFFFFF"/>
              </w:rPr>
              <w:t>.</w:t>
            </w:r>
          </w:p>
        </w:tc>
      </w:tr>
      <w:tr w:rsidR="00A963CD" w:rsidRPr="00CA6FC0" w14:paraId="7E442A2A" w14:textId="2A3D5A71" w:rsidTr="00EE0282">
        <w:trPr>
          <w:trHeight w:val="182"/>
          <w:jc w:val="center"/>
        </w:trPr>
        <w:tc>
          <w:tcPr>
            <w:tcW w:w="10024" w:type="dxa"/>
            <w:gridSpan w:val="3"/>
            <w:shd w:val="clear" w:color="auto" w:fill="D2F1EF" w:themeFill="accent6" w:themeFillTint="33"/>
          </w:tcPr>
          <w:p w14:paraId="0EC36CA8" w14:textId="04624630" w:rsidR="00A963CD" w:rsidRPr="00CA6FC0" w:rsidRDefault="00A963CD" w:rsidP="00146DD5">
            <w:pPr>
              <w:rPr>
                <w:b/>
                <w:bCs/>
                <w:sz w:val="22"/>
              </w:rPr>
            </w:pPr>
            <w:r w:rsidRPr="00CA6FC0">
              <w:rPr>
                <w:b/>
                <w:bCs/>
                <w:sz w:val="22"/>
              </w:rPr>
              <w:t>Analysis</w:t>
            </w:r>
          </w:p>
        </w:tc>
      </w:tr>
      <w:tr w:rsidR="00912F84" w:rsidRPr="00CA6FC0" w14:paraId="33030E4F" w14:textId="5F493B9A" w:rsidTr="00EE0282">
        <w:trPr>
          <w:trHeight w:val="1538"/>
          <w:jc w:val="center"/>
        </w:trPr>
        <w:tc>
          <w:tcPr>
            <w:tcW w:w="10024" w:type="dxa"/>
            <w:gridSpan w:val="3"/>
          </w:tcPr>
          <w:p w14:paraId="046C3595" w14:textId="77777777" w:rsidR="00912F84" w:rsidRPr="00CA6FC0" w:rsidRDefault="00912F84" w:rsidP="00146DD5">
            <w:pPr>
              <w:rPr>
                <w:sz w:val="22"/>
              </w:rPr>
            </w:pPr>
          </w:p>
          <w:p w14:paraId="465045E8" w14:textId="77777777" w:rsidR="00912F84" w:rsidRPr="00CA6FC0" w:rsidRDefault="00912F84" w:rsidP="00727173">
            <w:r w:rsidRPr="00CA6FC0">
              <w:t>First, the function filters the received frames keeping only those between the two labels and with an interface</w:t>
            </w:r>
            <w:r w:rsidRPr="00CA6FC0">
              <w:rPr>
                <w:rStyle w:val="Appelnotedebasdep"/>
              </w:rPr>
              <w:footnoteReference w:id="7"/>
            </w:r>
            <w:r w:rsidRPr="00CA6FC0">
              <w:t xml:space="preserve"> and a FC value identical to those given as parameter.</w:t>
            </w:r>
          </w:p>
          <w:p w14:paraId="1780669A" w14:textId="3CEE9C57" w:rsidR="00912F84" w:rsidRPr="00CA6FC0" w:rsidRDefault="00912F84" w:rsidP="00146DD5">
            <w:r w:rsidRPr="00CA6FC0">
              <w:t>Then, the function checks, for every burst</w:t>
            </w:r>
            <w:r w:rsidRPr="00CA6FC0">
              <w:rPr>
                <w:rStyle w:val="Appelnotedebasdep"/>
              </w:rPr>
              <w:footnoteReference w:id="8"/>
            </w:r>
            <w:r w:rsidRPr="00CA6FC0">
              <w:t>, if all timings between frames belong to the interval defined by the value(s) given as parameter, plus/minus tolerance.</w:t>
            </w:r>
          </w:p>
        </w:tc>
      </w:tr>
    </w:tbl>
    <w:p w14:paraId="64F8DA2A" w14:textId="03F82241" w:rsidR="000B5A59" w:rsidRPr="00CA6FC0" w:rsidRDefault="000B5A59" w:rsidP="000B5A59">
      <w:pPr>
        <w:pStyle w:val="Titre4"/>
      </w:pPr>
      <w:bookmarkStart w:id="49" w:name="_Toc50729792"/>
      <w:r w:rsidRPr="00CA6FC0">
        <w:lastRenderedPageBreak/>
        <w:t>CheckTimingInterBursts</w:t>
      </w:r>
      <w:bookmarkEnd w:id="49"/>
    </w:p>
    <w:p w14:paraId="3A55D7F4" w14:textId="6AF33275" w:rsidR="000D6EAD" w:rsidRPr="00CA6FC0" w:rsidRDefault="000B5A59" w:rsidP="00536084">
      <w:pPr>
        <w:pStyle w:val="Titre3"/>
        <w:numPr>
          <w:ilvl w:val="0"/>
          <w:numId w:val="0"/>
        </w:numPr>
      </w:pPr>
      <w:r w:rsidRPr="00CA6FC0">
        <w:t xml:space="preserve"> </w:t>
      </w:r>
    </w:p>
    <w:p w14:paraId="6FD5205F" w14:textId="5B933B46" w:rsidR="000B5A59" w:rsidRPr="00CA6FC0" w:rsidRDefault="000D6EAD" w:rsidP="000B5A59">
      <w:pPr>
        <w:spacing w:after="200"/>
        <w:jc w:val="center"/>
      </w:pPr>
      <w:r w:rsidRPr="00CA6FC0">
        <w:rPr>
          <w:noProof/>
        </w:rPr>
        <w:drawing>
          <wp:inline distT="0" distB="0" distL="0" distR="0" wp14:anchorId="4C601D70" wp14:editId="4D7C6D69">
            <wp:extent cx="6344220" cy="30099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a:extLst>
                        <a:ext uri="{28A0092B-C50C-407E-A947-70E740481C1C}">
                          <a14:useLocalDpi xmlns:a14="http://schemas.microsoft.com/office/drawing/2010/main" val="0"/>
                        </a:ext>
                      </a:extLst>
                    </a:blip>
                    <a:srcRect l="2030" t="3968" r="2653" b="50323"/>
                    <a:stretch/>
                  </pic:blipFill>
                  <pic:spPr bwMode="auto">
                    <a:xfrm>
                      <a:off x="0" y="0"/>
                      <a:ext cx="6361192" cy="301795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90"/>
        <w:gridCol w:w="1750"/>
        <w:gridCol w:w="4784"/>
      </w:tblGrid>
      <w:tr w:rsidR="00415B9B" w:rsidRPr="00CA6FC0" w14:paraId="7F7EC531" w14:textId="77777777" w:rsidTr="00EE0282">
        <w:trPr>
          <w:trHeight w:val="193"/>
          <w:jc w:val="center"/>
        </w:trPr>
        <w:tc>
          <w:tcPr>
            <w:tcW w:w="10024" w:type="dxa"/>
            <w:gridSpan w:val="3"/>
            <w:shd w:val="clear" w:color="auto" w:fill="D2F1EF" w:themeFill="accent6" w:themeFillTint="33"/>
          </w:tcPr>
          <w:p w14:paraId="14A455DD" w14:textId="77777777" w:rsidR="00415B9B" w:rsidRPr="00CA6FC0" w:rsidRDefault="00415B9B" w:rsidP="00EE0282">
            <w:pPr>
              <w:tabs>
                <w:tab w:val="left" w:pos="1719"/>
              </w:tabs>
              <w:rPr>
                <w:b/>
                <w:bCs/>
                <w:sz w:val="22"/>
              </w:rPr>
            </w:pPr>
            <w:r w:rsidRPr="00CA6FC0">
              <w:rPr>
                <w:b/>
                <w:bCs/>
                <w:sz w:val="22"/>
              </w:rPr>
              <w:t>Purpose</w:t>
            </w:r>
            <w:r w:rsidRPr="00CA6FC0">
              <w:rPr>
                <w:b/>
                <w:bCs/>
                <w:sz w:val="22"/>
              </w:rPr>
              <w:tab/>
            </w:r>
          </w:p>
        </w:tc>
      </w:tr>
      <w:tr w:rsidR="00415B9B" w:rsidRPr="00CA6FC0" w14:paraId="111FA9AC" w14:textId="77777777" w:rsidTr="00EE0282">
        <w:trPr>
          <w:trHeight w:val="569"/>
          <w:jc w:val="center"/>
        </w:trPr>
        <w:tc>
          <w:tcPr>
            <w:tcW w:w="10024" w:type="dxa"/>
            <w:gridSpan w:val="3"/>
          </w:tcPr>
          <w:p w14:paraId="7C10D5A6" w14:textId="77777777" w:rsidR="00415B9B" w:rsidRPr="00CA6FC0" w:rsidRDefault="00415B9B" w:rsidP="00415B9B"/>
          <w:p w14:paraId="76945EE7" w14:textId="1226F850" w:rsidR="00415B9B" w:rsidRPr="00CA6FC0" w:rsidRDefault="00415B9B" w:rsidP="00415B9B">
            <w:r w:rsidRPr="00CA6FC0">
              <w:t xml:space="preserve">This function allows to check the timing between two bursts. </w:t>
            </w:r>
          </w:p>
          <w:p w14:paraId="755D2349" w14:textId="77777777" w:rsidR="00415B9B" w:rsidRPr="00CA6FC0" w:rsidRDefault="00415B9B" w:rsidP="00415B9B"/>
        </w:tc>
      </w:tr>
      <w:tr w:rsidR="009C177F" w:rsidRPr="00CA6FC0" w14:paraId="32E9DB88" w14:textId="77777777" w:rsidTr="00EE0282">
        <w:trPr>
          <w:trHeight w:val="193"/>
          <w:jc w:val="center"/>
        </w:trPr>
        <w:tc>
          <w:tcPr>
            <w:tcW w:w="3490" w:type="dxa"/>
            <w:shd w:val="clear" w:color="auto" w:fill="D2F1EF" w:themeFill="accent6" w:themeFillTint="33"/>
          </w:tcPr>
          <w:p w14:paraId="06BCF298" w14:textId="77777777" w:rsidR="009C177F" w:rsidRPr="00CA6FC0" w:rsidRDefault="009C177F" w:rsidP="009C177F">
            <w:pPr>
              <w:rPr>
                <w:b/>
                <w:bCs/>
                <w:sz w:val="22"/>
              </w:rPr>
            </w:pPr>
            <w:r w:rsidRPr="00CA6FC0">
              <w:rPr>
                <w:b/>
                <w:bCs/>
                <w:sz w:val="22"/>
              </w:rPr>
              <w:t>Mandatory fields</w:t>
            </w:r>
          </w:p>
        </w:tc>
        <w:tc>
          <w:tcPr>
            <w:tcW w:w="1750" w:type="dxa"/>
            <w:shd w:val="clear" w:color="auto" w:fill="D2F1EF" w:themeFill="accent6" w:themeFillTint="33"/>
          </w:tcPr>
          <w:p w14:paraId="19B37329" w14:textId="77777777" w:rsidR="009C177F" w:rsidRPr="00CA6FC0" w:rsidRDefault="009C177F" w:rsidP="009C177F">
            <w:pPr>
              <w:rPr>
                <w:b/>
                <w:bCs/>
                <w:sz w:val="22"/>
              </w:rPr>
            </w:pPr>
            <w:r w:rsidRPr="00CA6FC0">
              <w:rPr>
                <w:b/>
                <w:bCs/>
                <w:sz w:val="22"/>
              </w:rPr>
              <w:t>Type of values</w:t>
            </w:r>
          </w:p>
        </w:tc>
        <w:tc>
          <w:tcPr>
            <w:tcW w:w="4784" w:type="dxa"/>
            <w:shd w:val="clear" w:color="auto" w:fill="D2F1EF" w:themeFill="accent6" w:themeFillTint="33"/>
          </w:tcPr>
          <w:p w14:paraId="14559961" w14:textId="36629E88" w:rsidR="009C177F" w:rsidRPr="00CA6FC0" w:rsidRDefault="009C177F" w:rsidP="009C177F">
            <w:pPr>
              <w:rPr>
                <w:b/>
                <w:bCs/>
                <w:sz w:val="22"/>
              </w:rPr>
            </w:pPr>
            <w:r w:rsidRPr="00CA6FC0">
              <w:rPr>
                <w:b/>
                <w:bCs/>
                <w:sz w:val="22"/>
              </w:rPr>
              <w:t>PASSED conditions</w:t>
            </w:r>
          </w:p>
        </w:tc>
      </w:tr>
      <w:tr w:rsidR="009C177F" w:rsidRPr="00CA6FC0" w14:paraId="2284ABEB" w14:textId="77777777" w:rsidTr="00EE0282">
        <w:trPr>
          <w:trHeight w:val="1344"/>
          <w:jc w:val="center"/>
        </w:trPr>
        <w:tc>
          <w:tcPr>
            <w:tcW w:w="3490" w:type="dxa"/>
          </w:tcPr>
          <w:p w14:paraId="5097BA36" w14:textId="77777777" w:rsidR="009C177F" w:rsidRPr="00CA6FC0" w:rsidRDefault="009C177F" w:rsidP="009C177F">
            <w:pPr>
              <w:rPr>
                <w:sz w:val="22"/>
              </w:rPr>
            </w:pPr>
          </w:p>
          <w:p w14:paraId="30890EBA" w14:textId="77777777" w:rsidR="009C177F" w:rsidRPr="00CA6FC0" w:rsidRDefault="009C177F" w:rsidP="009C177F">
            <w:pPr>
              <w:rPr>
                <w:sz w:val="22"/>
              </w:rPr>
            </w:pPr>
            <w:r w:rsidRPr="00CA6FC0">
              <w:rPr>
                <w:sz w:val="22"/>
              </w:rPr>
              <w:t xml:space="preserve">Function Code value </w:t>
            </w:r>
          </w:p>
          <w:p w14:paraId="1506C479" w14:textId="77777777" w:rsidR="009C177F" w:rsidRPr="00CA6FC0" w:rsidRDefault="009C177F" w:rsidP="009C177F">
            <w:pPr>
              <w:rPr>
                <w:sz w:val="22"/>
              </w:rPr>
            </w:pPr>
            <w:r w:rsidRPr="00CA6FC0">
              <w:rPr>
                <w:sz w:val="22"/>
              </w:rPr>
              <w:t>Label 1 and Label 2</w:t>
            </w:r>
          </w:p>
          <w:p w14:paraId="3FAC13B3" w14:textId="77777777" w:rsidR="009C177F" w:rsidRPr="00CA6FC0" w:rsidRDefault="009C177F" w:rsidP="009C177F">
            <w:pPr>
              <w:rPr>
                <w:sz w:val="22"/>
              </w:rPr>
            </w:pPr>
            <w:r w:rsidRPr="00CA6FC0">
              <w:rPr>
                <w:sz w:val="22"/>
              </w:rPr>
              <w:t>Interface</w:t>
            </w:r>
          </w:p>
          <w:p w14:paraId="0F5E930D" w14:textId="77777777" w:rsidR="009C177F" w:rsidRPr="00CA6FC0" w:rsidRDefault="009C177F" w:rsidP="009C177F">
            <w:pPr>
              <w:rPr>
                <w:sz w:val="22"/>
              </w:rPr>
            </w:pPr>
            <w:r w:rsidRPr="00CA6FC0">
              <w:rPr>
                <w:sz w:val="22"/>
              </w:rPr>
              <w:t xml:space="preserve">Value </w:t>
            </w:r>
          </w:p>
          <w:p w14:paraId="3A3C0E8C" w14:textId="77777777" w:rsidR="009C177F" w:rsidRPr="00CA6FC0" w:rsidRDefault="009C177F" w:rsidP="009C177F">
            <w:pPr>
              <w:rPr>
                <w:sz w:val="22"/>
              </w:rPr>
            </w:pPr>
            <w:r w:rsidRPr="00CA6FC0">
              <w:rPr>
                <w:sz w:val="22"/>
              </w:rPr>
              <w:t>Tolerance (value or percentage)</w:t>
            </w:r>
          </w:p>
          <w:p w14:paraId="4532A808" w14:textId="77777777" w:rsidR="009C177F" w:rsidRPr="00CA6FC0" w:rsidRDefault="009C177F" w:rsidP="009C177F">
            <w:pPr>
              <w:rPr>
                <w:sz w:val="22"/>
              </w:rPr>
            </w:pPr>
          </w:p>
        </w:tc>
        <w:tc>
          <w:tcPr>
            <w:tcW w:w="1750" w:type="dxa"/>
          </w:tcPr>
          <w:p w14:paraId="42BAB639" w14:textId="77777777" w:rsidR="009C177F" w:rsidRPr="00CA6FC0" w:rsidRDefault="009C177F" w:rsidP="009C177F">
            <w:pPr>
              <w:rPr>
                <w:sz w:val="22"/>
              </w:rPr>
            </w:pPr>
          </w:p>
          <w:p w14:paraId="0FED81A6" w14:textId="77777777" w:rsidR="009C177F" w:rsidRPr="00CA6FC0" w:rsidRDefault="009C177F" w:rsidP="009C177F">
            <w:pPr>
              <w:rPr>
                <w:sz w:val="22"/>
              </w:rPr>
            </w:pPr>
            <w:r w:rsidRPr="00CA6FC0">
              <w:rPr>
                <w:sz w:val="22"/>
              </w:rPr>
              <w:t>Unit: [s]</w:t>
            </w:r>
          </w:p>
          <w:p w14:paraId="25938816" w14:textId="77777777" w:rsidR="009C177F" w:rsidRPr="00CA6FC0" w:rsidRDefault="009C177F" w:rsidP="009C177F">
            <w:pPr>
              <w:rPr>
                <w:sz w:val="22"/>
              </w:rPr>
            </w:pPr>
          </w:p>
          <w:p w14:paraId="27D8721C" w14:textId="77777777" w:rsidR="009C177F" w:rsidRPr="00CA6FC0" w:rsidRDefault="009C177F" w:rsidP="009C177F">
            <w:pPr>
              <w:rPr>
                <w:sz w:val="22"/>
              </w:rPr>
            </w:pPr>
            <w:r w:rsidRPr="00CA6FC0">
              <w:rPr>
                <w:sz w:val="22"/>
              </w:rPr>
              <w:t>Fixed</w:t>
            </w:r>
          </w:p>
          <w:p w14:paraId="53B4971A" w14:textId="77777777" w:rsidR="009C177F" w:rsidRPr="00CA6FC0" w:rsidRDefault="009C177F" w:rsidP="009C177F">
            <w:pPr>
              <w:rPr>
                <w:b/>
                <w:bCs/>
                <w:sz w:val="22"/>
              </w:rPr>
            </w:pPr>
          </w:p>
        </w:tc>
        <w:tc>
          <w:tcPr>
            <w:tcW w:w="4784" w:type="dxa"/>
          </w:tcPr>
          <w:p w14:paraId="006899FB" w14:textId="77777777" w:rsidR="009C177F" w:rsidRPr="00CA6FC0" w:rsidRDefault="009C177F" w:rsidP="009C177F">
            <w:pPr>
              <w:rPr>
                <w:sz w:val="22"/>
              </w:rPr>
            </w:pPr>
          </w:p>
          <w:p w14:paraId="47E7EC1A" w14:textId="77777777" w:rsidR="009C177F" w:rsidRPr="00CA6FC0" w:rsidRDefault="009C177F" w:rsidP="009C177F">
            <w:pPr>
              <w:rPr>
                <w:sz w:val="22"/>
              </w:rPr>
            </w:pPr>
            <w:r w:rsidRPr="00CA6FC0">
              <w:rPr>
                <w:sz w:val="22"/>
              </w:rPr>
              <w:t xml:space="preserve">Pre-conditions: </w:t>
            </w:r>
          </w:p>
          <w:p w14:paraId="27598AF3" w14:textId="77777777" w:rsidR="009C177F" w:rsidRPr="00CA6FC0" w:rsidRDefault="009C177F" w:rsidP="009C177F">
            <w:pPr>
              <w:pStyle w:val="Paragraphedeliste"/>
              <w:numPr>
                <w:ilvl w:val="0"/>
                <w:numId w:val="26"/>
              </w:numPr>
              <w:rPr>
                <w:sz w:val="22"/>
              </w:rPr>
            </w:pPr>
            <w:r w:rsidRPr="00CA6FC0">
              <w:rPr>
                <w:sz w:val="22"/>
              </w:rPr>
              <w:t>Function Code</w:t>
            </w:r>
          </w:p>
          <w:p w14:paraId="3134448D" w14:textId="77777777" w:rsidR="009C177F" w:rsidRPr="00CA6FC0" w:rsidRDefault="009C177F" w:rsidP="009C177F">
            <w:pPr>
              <w:rPr>
                <w:sz w:val="22"/>
              </w:rPr>
            </w:pPr>
          </w:p>
          <w:p w14:paraId="3D369882" w14:textId="77777777" w:rsidR="009C177F" w:rsidRPr="00CA6FC0" w:rsidRDefault="009C177F" w:rsidP="009C177F">
            <w:pPr>
              <w:rPr>
                <w:sz w:val="22"/>
              </w:rPr>
            </w:pPr>
          </w:p>
          <w:p w14:paraId="52159F14" w14:textId="5CCDEA76" w:rsidR="009C177F" w:rsidRPr="00CA6FC0" w:rsidRDefault="009C177F" w:rsidP="009C177F">
            <w:pPr>
              <w:rPr>
                <w:sz w:val="22"/>
              </w:rPr>
            </w:pPr>
            <w:r w:rsidRPr="00CA6FC0">
              <w:rPr>
                <w:sz w:val="22"/>
              </w:rPr>
              <w:t>All the interbursts between [</w:t>
            </w:r>
            <w:r w:rsidRPr="00CA6FC0">
              <w:rPr>
                <w:b/>
                <w:bCs/>
                <w:sz w:val="22"/>
              </w:rPr>
              <w:t>Value</w:t>
            </w:r>
            <w:r w:rsidRPr="00CA6FC0">
              <w:rPr>
                <w:sz w:val="22"/>
              </w:rPr>
              <w:t xml:space="preserve"> +/-</w:t>
            </w:r>
            <w:r w:rsidR="009A5539" w:rsidRPr="00CA6FC0">
              <w:rPr>
                <w:sz w:val="22"/>
              </w:rPr>
              <w:t xml:space="preserve"> </w:t>
            </w:r>
            <w:r w:rsidRPr="00CA6FC0">
              <w:rPr>
                <w:rFonts w:ascii="Arial" w:hAnsi="Arial" w:cs="Arial"/>
                <w:b/>
                <w:bCs/>
                <w:color w:val="4D5156"/>
                <w:sz w:val="21"/>
                <w:szCs w:val="21"/>
                <w:shd w:val="clear" w:color="auto" w:fill="FFFFFF"/>
              </w:rPr>
              <w:t>Tolerance</w:t>
            </w:r>
            <w:r w:rsidRPr="00CA6FC0">
              <w:rPr>
                <w:rFonts w:ascii="Arial" w:hAnsi="Arial" w:cs="Arial"/>
                <w:color w:val="4D5156"/>
                <w:sz w:val="21"/>
                <w:szCs w:val="21"/>
                <w:shd w:val="clear" w:color="auto" w:fill="FFFFFF"/>
              </w:rPr>
              <w:t>]</w:t>
            </w:r>
            <w:r w:rsidR="006265A6" w:rsidRPr="00CA6FC0">
              <w:rPr>
                <w:rFonts w:ascii="Arial" w:hAnsi="Arial" w:cs="Arial"/>
                <w:color w:val="4D5156"/>
                <w:sz w:val="21"/>
                <w:szCs w:val="21"/>
                <w:shd w:val="clear" w:color="auto" w:fill="FFFFFF"/>
              </w:rPr>
              <w:t>.</w:t>
            </w:r>
          </w:p>
        </w:tc>
      </w:tr>
      <w:tr w:rsidR="009C177F" w:rsidRPr="00CA6FC0" w14:paraId="42E07AE9" w14:textId="77777777" w:rsidTr="00EE0282">
        <w:trPr>
          <w:trHeight w:val="182"/>
          <w:jc w:val="center"/>
        </w:trPr>
        <w:tc>
          <w:tcPr>
            <w:tcW w:w="10024" w:type="dxa"/>
            <w:gridSpan w:val="3"/>
            <w:shd w:val="clear" w:color="auto" w:fill="D2F1EF" w:themeFill="accent6" w:themeFillTint="33"/>
          </w:tcPr>
          <w:p w14:paraId="3A615401" w14:textId="0C178C49" w:rsidR="009C177F" w:rsidRPr="00CA6FC0" w:rsidRDefault="009C177F" w:rsidP="009C177F">
            <w:pPr>
              <w:rPr>
                <w:b/>
                <w:bCs/>
                <w:sz w:val="22"/>
              </w:rPr>
            </w:pPr>
            <w:r w:rsidRPr="00CA6FC0">
              <w:rPr>
                <w:b/>
                <w:bCs/>
                <w:sz w:val="22"/>
              </w:rPr>
              <w:t>Analysis</w:t>
            </w:r>
          </w:p>
        </w:tc>
      </w:tr>
      <w:tr w:rsidR="009C177F" w:rsidRPr="00CA6FC0" w14:paraId="5968D765" w14:textId="77777777" w:rsidTr="00EE0282">
        <w:trPr>
          <w:trHeight w:val="1538"/>
          <w:jc w:val="center"/>
        </w:trPr>
        <w:tc>
          <w:tcPr>
            <w:tcW w:w="10024" w:type="dxa"/>
            <w:gridSpan w:val="3"/>
          </w:tcPr>
          <w:p w14:paraId="38D8209A" w14:textId="77777777" w:rsidR="009C177F" w:rsidRPr="00CA6FC0" w:rsidRDefault="009C177F" w:rsidP="009C177F">
            <w:pPr>
              <w:rPr>
                <w:sz w:val="22"/>
              </w:rPr>
            </w:pPr>
          </w:p>
          <w:p w14:paraId="4E396157" w14:textId="77777777" w:rsidR="009C177F" w:rsidRPr="00CA6FC0" w:rsidRDefault="009C177F" w:rsidP="009C177F">
            <w:r w:rsidRPr="00CA6FC0">
              <w:t>First, the function filters the received frames keeping only those between the two labels and with an interface</w:t>
            </w:r>
            <w:r w:rsidRPr="00CA6FC0">
              <w:rPr>
                <w:rStyle w:val="Appelnotedebasdep"/>
              </w:rPr>
              <w:footnoteReference w:id="9"/>
            </w:r>
            <w:r w:rsidRPr="00CA6FC0">
              <w:t xml:space="preserve"> and a FC value identical to those given as parameter.</w:t>
            </w:r>
          </w:p>
          <w:p w14:paraId="0A582AF0" w14:textId="77777777" w:rsidR="009C177F" w:rsidRPr="00CA6FC0" w:rsidRDefault="009C177F" w:rsidP="009C177F"/>
          <w:p w14:paraId="7373F4FA" w14:textId="77777777" w:rsidR="009C177F" w:rsidRPr="00CA6FC0" w:rsidRDefault="009C177F" w:rsidP="009C177F">
            <w:r w:rsidRPr="00CA6FC0">
              <w:t>Then, the function checks if all timings between bursts</w:t>
            </w:r>
            <w:r w:rsidRPr="00CA6FC0">
              <w:rPr>
                <w:rStyle w:val="Appelnotedebasdep"/>
              </w:rPr>
              <w:footnoteReference w:id="10"/>
            </w:r>
            <w:r w:rsidRPr="00CA6FC0">
              <w:t xml:space="preserve"> belong to the interval defined by the value(s) given as parameter, plus/minus tolerance. </w:t>
            </w:r>
          </w:p>
          <w:p w14:paraId="59BD9779" w14:textId="5623811F" w:rsidR="009C177F" w:rsidRPr="00CA6FC0" w:rsidRDefault="009C177F" w:rsidP="009C177F"/>
        </w:tc>
      </w:tr>
    </w:tbl>
    <w:p w14:paraId="60DA1C7E" w14:textId="09EDC458" w:rsidR="00415B9B" w:rsidRPr="00CA6FC0" w:rsidRDefault="00415B9B">
      <w:pPr>
        <w:spacing w:after="200"/>
        <w:jc w:val="left"/>
      </w:pPr>
      <w:r w:rsidRPr="00CA6FC0">
        <w:br w:type="page"/>
      </w:r>
    </w:p>
    <w:p w14:paraId="14E6AEEC" w14:textId="27B48A12" w:rsidR="00EB7A0A" w:rsidRPr="00CA6FC0" w:rsidRDefault="00EB7A0A" w:rsidP="00EB7A0A">
      <w:pPr>
        <w:pStyle w:val="Titre4"/>
      </w:pPr>
      <w:bookmarkStart w:id="50" w:name="_Toc50729793"/>
      <w:r w:rsidRPr="00CA6FC0">
        <w:lastRenderedPageBreak/>
        <w:t>Check</w:t>
      </w:r>
      <w:r w:rsidR="009F0C08" w:rsidRPr="00CA6FC0">
        <w:t>FieldValue</w:t>
      </w:r>
      <w:bookmarkEnd w:id="50"/>
    </w:p>
    <w:p w14:paraId="70D145B5" w14:textId="77777777" w:rsidR="00EB7A0A" w:rsidRPr="00CA6FC0" w:rsidRDefault="00EB7A0A" w:rsidP="00EB7A0A">
      <w:pPr>
        <w:pStyle w:val="Titre3"/>
        <w:numPr>
          <w:ilvl w:val="0"/>
          <w:numId w:val="0"/>
        </w:numPr>
      </w:pPr>
      <w:r w:rsidRPr="00CA6FC0">
        <w:t xml:space="preserve"> </w:t>
      </w:r>
    </w:p>
    <w:p w14:paraId="276C36E1" w14:textId="6ED43EDB" w:rsidR="00EB7A0A" w:rsidRPr="00CA6FC0" w:rsidRDefault="00C437AB" w:rsidP="00EB7A0A">
      <w:pPr>
        <w:spacing w:after="200"/>
        <w:jc w:val="center"/>
      </w:pPr>
      <w:r w:rsidRPr="00CA6FC0">
        <w:rPr>
          <w:noProof/>
        </w:rPr>
        <w:drawing>
          <wp:inline distT="0" distB="0" distL="0" distR="0" wp14:anchorId="347A8629" wp14:editId="7463E6F6">
            <wp:extent cx="6331224" cy="29718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2392" t="4235" r="2382" b="50540"/>
                    <a:stretch/>
                  </pic:blipFill>
                  <pic:spPr bwMode="auto">
                    <a:xfrm>
                      <a:off x="0" y="0"/>
                      <a:ext cx="6338601" cy="297526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56"/>
        <w:gridCol w:w="2068"/>
        <w:gridCol w:w="4500"/>
      </w:tblGrid>
      <w:tr w:rsidR="00EF4585" w:rsidRPr="00CA6FC0" w14:paraId="63DDADE7" w14:textId="17FC8A8B" w:rsidTr="00EE0282">
        <w:trPr>
          <w:trHeight w:val="238"/>
          <w:jc w:val="center"/>
        </w:trPr>
        <w:tc>
          <w:tcPr>
            <w:tcW w:w="10024" w:type="dxa"/>
            <w:gridSpan w:val="3"/>
            <w:shd w:val="clear" w:color="auto" w:fill="D2F1EF" w:themeFill="accent6" w:themeFillTint="33"/>
          </w:tcPr>
          <w:p w14:paraId="4E5BA8D9" w14:textId="4F849024" w:rsidR="00EF4585" w:rsidRPr="00CA6FC0" w:rsidRDefault="00EF4585" w:rsidP="006A3A1F">
            <w:pPr>
              <w:tabs>
                <w:tab w:val="left" w:pos="1719"/>
              </w:tabs>
              <w:rPr>
                <w:b/>
                <w:bCs/>
                <w:sz w:val="22"/>
                <w:szCs w:val="20"/>
              </w:rPr>
            </w:pPr>
            <w:r w:rsidRPr="00CA6FC0">
              <w:rPr>
                <w:b/>
                <w:bCs/>
                <w:sz w:val="22"/>
                <w:szCs w:val="20"/>
              </w:rPr>
              <w:t>Purpose</w:t>
            </w:r>
            <w:r w:rsidRPr="00CA6FC0">
              <w:rPr>
                <w:b/>
                <w:bCs/>
                <w:sz w:val="22"/>
                <w:szCs w:val="20"/>
              </w:rPr>
              <w:tab/>
            </w:r>
          </w:p>
        </w:tc>
      </w:tr>
      <w:tr w:rsidR="00EF4585" w:rsidRPr="00CA6FC0" w14:paraId="0A04A9CA" w14:textId="0D84626D" w:rsidTr="00EE0282">
        <w:trPr>
          <w:trHeight w:val="702"/>
          <w:jc w:val="center"/>
        </w:trPr>
        <w:tc>
          <w:tcPr>
            <w:tcW w:w="10024" w:type="dxa"/>
            <w:gridSpan w:val="3"/>
          </w:tcPr>
          <w:p w14:paraId="11D09297" w14:textId="77777777" w:rsidR="00EF4585" w:rsidRPr="00CA6FC0" w:rsidRDefault="00EF4585" w:rsidP="007B65F6">
            <w:pPr>
              <w:rPr>
                <w:sz w:val="22"/>
                <w:szCs w:val="20"/>
              </w:rPr>
            </w:pPr>
          </w:p>
          <w:p w14:paraId="099473C4" w14:textId="77777777" w:rsidR="00EF4585" w:rsidRPr="00CA6FC0" w:rsidRDefault="00EF4585" w:rsidP="007B65F6">
            <w:pPr>
              <w:rPr>
                <w:sz w:val="22"/>
                <w:szCs w:val="20"/>
              </w:rPr>
            </w:pPr>
            <w:r w:rsidRPr="00CA6FC0">
              <w:rPr>
                <w:sz w:val="22"/>
                <w:szCs w:val="20"/>
              </w:rPr>
              <w:t xml:space="preserve">This function allows to check the value of a specific field. </w:t>
            </w:r>
          </w:p>
          <w:p w14:paraId="2AC0A373" w14:textId="77777777" w:rsidR="00EF4585" w:rsidRPr="00CA6FC0" w:rsidRDefault="00EF4585" w:rsidP="007B65F6">
            <w:pPr>
              <w:rPr>
                <w:sz w:val="22"/>
                <w:szCs w:val="20"/>
              </w:rPr>
            </w:pPr>
          </w:p>
        </w:tc>
      </w:tr>
      <w:tr w:rsidR="00EF4585" w:rsidRPr="00CA6FC0" w14:paraId="53E405C1" w14:textId="087DD3FD" w:rsidTr="00824C20">
        <w:trPr>
          <w:trHeight w:val="238"/>
          <w:jc w:val="center"/>
        </w:trPr>
        <w:tc>
          <w:tcPr>
            <w:tcW w:w="3456" w:type="dxa"/>
            <w:shd w:val="clear" w:color="auto" w:fill="D2F1EF" w:themeFill="accent6" w:themeFillTint="33"/>
          </w:tcPr>
          <w:p w14:paraId="5D0AEB02" w14:textId="5A39000C" w:rsidR="00EF4585" w:rsidRPr="00CA6FC0" w:rsidRDefault="00EF4585" w:rsidP="007B65F6">
            <w:pPr>
              <w:rPr>
                <w:b/>
                <w:bCs/>
                <w:sz w:val="22"/>
                <w:szCs w:val="20"/>
              </w:rPr>
            </w:pPr>
            <w:r w:rsidRPr="00CA6FC0">
              <w:rPr>
                <w:b/>
                <w:bCs/>
                <w:sz w:val="22"/>
                <w:szCs w:val="20"/>
              </w:rPr>
              <w:t>Mandatory fields</w:t>
            </w:r>
          </w:p>
        </w:tc>
        <w:tc>
          <w:tcPr>
            <w:tcW w:w="2068" w:type="dxa"/>
            <w:shd w:val="clear" w:color="auto" w:fill="D2F1EF" w:themeFill="accent6" w:themeFillTint="33"/>
          </w:tcPr>
          <w:p w14:paraId="06E680B3" w14:textId="4A4F9F3D" w:rsidR="00EF4585" w:rsidRPr="00CA6FC0" w:rsidRDefault="00EF4585" w:rsidP="009124A2">
            <w:pPr>
              <w:rPr>
                <w:b/>
                <w:bCs/>
                <w:sz w:val="22"/>
                <w:szCs w:val="20"/>
              </w:rPr>
            </w:pPr>
            <w:r w:rsidRPr="00CA6FC0">
              <w:rPr>
                <w:b/>
                <w:bCs/>
                <w:sz w:val="22"/>
                <w:szCs w:val="20"/>
              </w:rPr>
              <w:t>Type of values</w:t>
            </w:r>
          </w:p>
        </w:tc>
        <w:tc>
          <w:tcPr>
            <w:tcW w:w="4500" w:type="dxa"/>
            <w:shd w:val="clear" w:color="auto" w:fill="D2F1EF" w:themeFill="accent6" w:themeFillTint="33"/>
          </w:tcPr>
          <w:p w14:paraId="5E3A4B0E" w14:textId="76D15CBA" w:rsidR="00EF4585" w:rsidRPr="00CA6FC0" w:rsidRDefault="000C6C58" w:rsidP="009124A2">
            <w:pPr>
              <w:rPr>
                <w:b/>
                <w:bCs/>
                <w:sz w:val="22"/>
                <w:szCs w:val="20"/>
              </w:rPr>
            </w:pPr>
            <w:r w:rsidRPr="00CA6FC0">
              <w:rPr>
                <w:b/>
                <w:bCs/>
                <w:sz w:val="22"/>
              </w:rPr>
              <w:t xml:space="preserve">PASSED </w:t>
            </w:r>
            <w:r w:rsidR="00824C20" w:rsidRPr="00CA6FC0">
              <w:rPr>
                <w:b/>
                <w:bCs/>
                <w:sz w:val="22"/>
              </w:rPr>
              <w:t>conditions</w:t>
            </w:r>
          </w:p>
        </w:tc>
      </w:tr>
      <w:tr w:rsidR="00EF4585" w:rsidRPr="00CA6FC0" w14:paraId="3D94EECA" w14:textId="59DECBBB" w:rsidTr="00824C20">
        <w:trPr>
          <w:trHeight w:val="1657"/>
          <w:jc w:val="center"/>
        </w:trPr>
        <w:tc>
          <w:tcPr>
            <w:tcW w:w="3456" w:type="dxa"/>
          </w:tcPr>
          <w:p w14:paraId="2EA80380" w14:textId="77777777" w:rsidR="00EF4585" w:rsidRPr="00CA6FC0" w:rsidRDefault="00EF4585" w:rsidP="009124A2">
            <w:pPr>
              <w:rPr>
                <w:sz w:val="22"/>
                <w:szCs w:val="20"/>
              </w:rPr>
            </w:pPr>
          </w:p>
          <w:p w14:paraId="7A8078EA" w14:textId="66F3B65D" w:rsidR="00EF4585" w:rsidRPr="00CA6FC0" w:rsidRDefault="00EF4585" w:rsidP="009124A2">
            <w:pPr>
              <w:rPr>
                <w:sz w:val="22"/>
                <w:szCs w:val="20"/>
              </w:rPr>
            </w:pPr>
            <w:r w:rsidRPr="00CA6FC0">
              <w:rPr>
                <w:sz w:val="22"/>
                <w:szCs w:val="20"/>
              </w:rPr>
              <w:t>Label 1 and Label 2</w:t>
            </w:r>
          </w:p>
          <w:p w14:paraId="2DABAF95" w14:textId="77777777" w:rsidR="00EF4585" w:rsidRPr="00CA6FC0" w:rsidRDefault="00EF4585" w:rsidP="009124A2">
            <w:pPr>
              <w:rPr>
                <w:sz w:val="22"/>
                <w:szCs w:val="20"/>
              </w:rPr>
            </w:pPr>
            <w:r w:rsidRPr="00CA6FC0">
              <w:rPr>
                <w:sz w:val="22"/>
                <w:szCs w:val="20"/>
              </w:rPr>
              <w:t>Interface</w:t>
            </w:r>
          </w:p>
          <w:p w14:paraId="58346EFA" w14:textId="77777777" w:rsidR="00EF4585" w:rsidRPr="00CA6FC0" w:rsidRDefault="00EF4585" w:rsidP="009124A2">
            <w:pPr>
              <w:rPr>
                <w:sz w:val="22"/>
                <w:szCs w:val="20"/>
              </w:rPr>
            </w:pPr>
            <w:r w:rsidRPr="00CA6FC0">
              <w:rPr>
                <w:sz w:val="22"/>
                <w:szCs w:val="20"/>
              </w:rPr>
              <w:t xml:space="preserve">Value </w:t>
            </w:r>
          </w:p>
          <w:p w14:paraId="6F9B1139" w14:textId="3BCD4371" w:rsidR="00EF4585" w:rsidRPr="00CA6FC0" w:rsidRDefault="00EF4585" w:rsidP="00EB7A0A">
            <w:pPr>
              <w:rPr>
                <w:sz w:val="22"/>
                <w:szCs w:val="20"/>
              </w:rPr>
            </w:pPr>
            <w:r w:rsidRPr="00CA6FC0">
              <w:rPr>
                <w:sz w:val="22"/>
                <w:szCs w:val="20"/>
              </w:rPr>
              <w:t>Tolerance (value or percentage)</w:t>
            </w:r>
          </w:p>
          <w:p w14:paraId="79FF1140" w14:textId="013F2C81" w:rsidR="00EF4585" w:rsidRPr="00CA6FC0" w:rsidRDefault="00EF4585" w:rsidP="00EB7A0A">
            <w:pPr>
              <w:rPr>
                <w:sz w:val="22"/>
                <w:szCs w:val="20"/>
              </w:rPr>
            </w:pPr>
          </w:p>
        </w:tc>
        <w:tc>
          <w:tcPr>
            <w:tcW w:w="2068" w:type="dxa"/>
          </w:tcPr>
          <w:p w14:paraId="400532C3" w14:textId="7F69DC42" w:rsidR="00EF4585" w:rsidRPr="00CA6FC0" w:rsidRDefault="00EF4585" w:rsidP="007B65F6">
            <w:pPr>
              <w:rPr>
                <w:sz w:val="22"/>
                <w:szCs w:val="20"/>
              </w:rPr>
            </w:pPr>
          </w:p>
          <w:p w14:paraId="1B33C9D0" w14:textId="54EF6C25" w:rsidR="00EF4585" w:rsidRPr="00CA6FC0" w:rsidRDefault="00EF4585" w:rsidP="007B65F6">
            <w:pPr>
              <w:rPr>
                <w:sz w:val="22"/>
                <w:szCs w:val="20"/>
              </w:rPr>
            </w:pPr>
            <w:r w:rsidRPr="00CA6FC0">
              <w:rPr>
                <w:sz w:val="22"/>
                <w:szCs w:val="20"/>
              </w:rPr>
              <w:t>Unit: [s, g, kPa…]</w:t>
            </w:r>
          </w:p>
          <w:p w14:paraId="0D2B8E08" w14:textId="77777777" w:rsidR="00EF4585" w:rsidRPr="00CA6FC0" w:rsidRDefault="00EF4585" w:rsidP="007B65F6">
            <w:pPr>
              <w:rPr>
                <w:sz w:val="22"/>
                <w:szCs w:val="20"/>
              </w:rPr>
            </w:pPr>
          </w:p>
          <w:p w14:paraId="29507840" w14:textId="77777777" w:rsidR="00EF4585" w:rsidRPr="00CA6FC0" w:rsidRDefault="00EF4585" w:rsidP="009124A2">
            <w:pPr>
              <w:rPr>
                <w:sz w:val="22"/>
                <w:szCs w:val="20"/>
              </w:rPr>
            </w:pPr>
            <w:r w:rsidRPr="00CA6FC0">
              <w:rPr>
                <w:sz w:val="22"/>
                <w:szCs w:val="20"/>
              </w:rPr>
              <w:t>Fixed</w:t>
            </w:r>
          </w:p>
          <w:p w14:paraId="0F21E846" w14:textId="77777777" w:rsidR="00EF4585" w:rsidRPr="00CA6FC0" w:rsidRDefault="00EF4585" w:rsidP="009124A2">
            <w:pPr>
              <w:rPr>
                <w:sz w:val="22"/>
                <w:szCs w:val="20"/>
              </w:rPr>
            </w:pPr>
            <w:r w:rsidRPr="00CA6FC0">
              <w:rPr>
                <w:sz w:val="22"/>
                <w:szCs w:val="20"/>
              </w:rPr>
              <w:t>Sequence</w:t>
            </w:r>
          </w:p>
          <w:p w14:paraId="22D881AD" w14:textId="77777777" w:rsidR="00EF4585" w:rsidRPr="00CA6FC0" w:rsidRDefault="00EF4585" w:rsidP="009124A2">
            <w:pPr>
              <w:rPr>
                <w:sz w:val="22"/>
                <w:szCs w:val="20"/>
              </w:rPr>
            </w:pPr>
            <w:r w:rsidRPr="00CA6FC0">
              <w:rPr>
                <w:sz w:val="22"/>
                <w:szCs w:val="20"/>
              </w:rPr>
              <w:t>Range</w:t>
            </w:r>
          </w:p>
          <w:p w14:paraId="6FF24D86" w14:textId="7A5A6C70" w:rsidR="00EF4585" w:rsidRPr="00CA6FC0" w:rsidRDefault="00EF4585" w:rsidP="00EB7A0A">
            <w:pPr>
              <w:rPr>
                <w:b/>
                <w:bCs/>
                <w:sz w:val="22"/>
                <w:szCs w:val="20"/>
              </w:rPr>
            </w:pPr>
          </w:p>
        </w:tc>
        <w:tc>
          <w:tcPr>
            <w:tcW w:w="4500" w:type="dxa"/>
          </w:tcPr>
          <w:p w14:paraId="7C002EAD" w14:textId="77777777" w:rsidR="00EF4585" w:rsidRPr="00CA6FC0" w:rsidRDefault="00EF4585" w:rsidP="007B65F6">
            <w:pPr>
              <w:rPr>
                <w:sz w:val="22"/>
                <w:szCs w:val="20"/>
              </w:rPr>
            </w:pPr>
          </w:p>
          <w:p w14:paraId="533A981A" w14:textId="0038AA41" w:rsidR="00E60F02" w:rsidRPr="00CA6FC0" w:rsidRDefault="008C4F30" w:rsidP="007B65F6">
            <w:pPr>
              <w:rPr>
                <w:sz w:val="22"/>
                <w:szCs w:val="20"/>
              </w:rPr>
            </w:pPr>
            <w:r w:rsidRPr="00CA6FC0">
              <w:rPr>
                <w:sz w:val="22"/>
                <w:szCs w:val="20"/>
              </w:rPr>
              <w:t>All the f</w:t>
            </w:r>
            <w:r w:rsidR="009A5539" w:rsidRPr="00CA6FC0">
              <w:rPr>
                <w:sz w:val="22"/>
                <w:szCs w:val="20"/>
              </w:rPr>
              <w:t>ield value</w:t>
            </w:r>
            <w:r w:rsidRPr="00CA6FC0">
              <w:rPr>
                <w:sz w:val="22"/>
                <w:szCs w:val="20"/>
              </w:rPr>
              <w:t>s</w:t>
            </w:r>
            <w:r w:rsidR="009A5539" w:rsidRPr="00CA6FC0">
              <w:rPr>
                <w:sz w:val="22"/>
                <w:szCs w:val="20"/>
              </w:rPr>
              <w:t xml:space="preserve"> </w:t>
            </w:r>
            <w:r w:rsidR="009A5539" w:rsidRPr="00CA6FC0">
              <w:rPr>
                <w:sz w:val="22"/>
              </w:rPr>
              <w:t>between [</w:t>
            </w:r>
            <w:r w:rsidR="009A5539" w:rsidRPr="00CA6FC0">
              <w:rPr>
                <w:b/>
                <w:bCs/>
                <w:sz w:val="22"/>
              </w:rPr>
              <w:t>Value</w:t>
            </w:r>
            <w:r w:rsidR="009A5539" w:rsidRPr="00CA6FC0">
              <w:rPr>
                <w:sz w:val="22"/>
              </w:rPr>
              <w:t xml:space="preserve"> +/- </w:t>
            </w:r>
            <w:r w:rsidR="009A5539" w:rsidRPr="00CA6FC0">
              <w:rPr>
                <w:rFonts w:ascii="Arial" w:hAnsi="Arial" w:cs="Arial"/>
                <w:b/>
                <w:bCs/>
                <w:color w:val="4D5156"/>
                <w:sz w:val="21"/>
                <w:szCs w:val="21"/>
                <w:shd w:val="clear" w:color="auto" w:fill="FFFFFF"/>
              </w:rPr>
              <w:t>Tolerance</w:t>
            </w:r>
            <w:r w:rsidR="009A5539" w:rsidRPr="00CA6FC0">
              <w:rPr>
                <w:rFonts w:ascii="Arial" w:hAnsi="Arial" w:cs="Arial"/>
                <w:color w:val="4D5156"/>
                <w:sz w:val="21"/>
                <w:szCs w:val="21"/>
                <w:shd w:val="clear" w:color="auto" w:fill="FFFFFF"/>
              </w:rPr>
              <w:t>]</w:t>
            </w:r>
            <w:r w:rsidR="006265A6" w:rsidRPr="00CA6FC0">
              <w:rPr>
                <w:rFonts w:ascii="Arial" w:hAnsi="Arial" w:cs="Arial"/>
                <w:color w:val="4D5156"/>
                <w:sz w:val="21"/>
                <w:szCs w:val="21"/>
                <w:shd w:val="clear" w:color="auto" w:fill="FFFFFF"/>
              </w:rPr>
              <w:t>.</w:t>
            </w:r>
          </w:p>
        </w:tc>
      </w:tr>
      <w:tr w:rsidR="00EF4585" w:rsidRPr="00CA6FC0" w14:paraId="0E868738" w14:textId="4207236C" w:rsidTr="00EE0282">
        <w:trPr>
          <w:trHeight w:val="225"/>
          <w:jc w:val="center"/>
        </w:trPr>
        <w:tc>
          <w:tcPr>
            <w:tcW w:w="10024" w:type="dxa"/>
            <w:gridSpan w:val="3"/>
            <w:shd w:val="clear" w:color="auto" w:fill="D2F1EF" w:themeFill="accent6" w:themeFillTint="33"/>
          </w:tcPr>
          <w:p w14:paraId="26E6B895" w14:textId="5402341B" w:rsidR="00EF4585" w:rsidRPr="00CA6FC0" w:rsidRDefault="00EF4585" w:rsidP="009124A2">
            <w:pPr>
              <w:rPr>
                <w:b/>
                <w:bCs/>
                <w:sz w:val="22"/>
                <w:szCs w:val="20"/>
              </w:rPr>
            </w:pPr>
            <w:r w:rsidRPr="00CA6FC0">
              <w:rPr>
                <w:b/>
                <w:bCs/>
                <w:sz w:val="22"/>
                <w:szCs w:val="20"/>
              </w:rPr>
              <w:t>Analysis</w:t>
            </w:r>
          </w:p>
        </w:tc>
      </w:tr>
      <w:tr w:rsidR="00EF4585" w:rsidRPr="00CA6FC0" w14:paraId="3C94A4B2" w14:textId="48977FC5" w:rsidTr="00EE0282">
        <w:trPr>
          <w:trHeight w:val="1418"/>
          <w:jc w:val="center"/>
        </w:trPr>
        <w:tc>
          <w:tcPr>
            <w:tcW w:w="10024" w:type="dxa"/>
            <w:gridSpan w:val="3"/>
          </w:tcPr>
          <w:p w14:paraId="27B08EE6" w14:textId="77777777" w:rsidR="00EF4585" w:rsidRPr="00CA6FC0" w:rsidRDefault="00EF4585" w:rsidP="007B65F6">
            <w:pPr>
              <w:rPr>
                <w:sz w:val="22"/>
                <w:szCs w:val="20"/>
              </w:rPr>
            </w:pPr>
          </w:p>
          <w:p w14:paraId="3B66DF4D" w14:textId="77777777" w:rsidR="00EF4585" w:rsidRPr="00CA6FC0" w:rsidRDefault="00EF4585" w:rsidP="007B65F6">
            <w:pPr>
              <w:rPr>
                <w:sz w:val="22"/>
                <w:szCs w:val="20"/>
              </w:rPr>
            </w:pPr>
            <w:r w:rsidRPr="00CA6FC0">
              <w:rPr>
                <w:sz w:val="22"/>
                <w:szCs w:val="20"/>
              </w:rPr>
              <w:t>First, the function filters the received frames keeping only those between the two labels.</w:t>
            </w:r>
          </w:p>
          <w:p w14:paraId="74916D54" w14:textId="77777777" w:rsidR="00EF4585" w:rsidRPr="00CA6FC0" w:rsidRDefault="00EF4585" w:rsidP="007B65F6">
            <w:pPr>
              <w:rPr>
                <w:sz w:val="22"/>
                <w:szCs w:val="20"/>
              </w:rPr>
            </w:pPr>
          </w:p>
          <w:p w14:paraId="0A1C1FFD" w14:textId="2FED1BD2" w:rsidR="00EF4585" w:rsidRPr="00CA6FC0" w:rsidRDefault="00EF4585" w:rsidP="007B65F6">
            <w:pPr>
              <w:rPr>
                <w:sz w:val="22"/>
                <w:szCs w:val="20"/>
              </w:rPr>
            </w:pPr>
            <w:r w:rsidRPr="00CA6FC0">
              <w:rPr>
                <w:sz w:val="22"/>
                <w:szCs w:val="20"/>
              </w:rPr>
              <w:t>Then, the function checks for all frames</w:t>
            </w:r>
            <w:r w:rsidR="007620C7">
              <w:rPr>
                <w:sz w:val="22"/>
                <w:szCs w:val="20"/>
              </w:rPr>
              <w:t xml:space="preserve"> with the selected interface,</w:t>
            </w:r>
            <w:r w:rsidRPr="00CA6FC0">
              <w:rPr>
                <w:sz w:val="22"/>
                <w:szCs w:val="20"/>
              </w:rPr>
              <w:t xml:space="preserve"> if the received value of the “Field to check” given as parameter belongs to the interval defined by the value(s) given as parameter, plus/minus tolerance. </w:t>
            </w:r>
          </w:p>
          <w:p w14:paraId="770D822D" w14:textId="77777777" w:rsidR="00EF4585" w:rsidRPr="00CA6FC0" w:rsidRDefault="00EF4585" w:rsidP="007B65F6">
            <w:pPr>
              <w:rPr>
                <w:sz w:val="22"/>
                <w:szCs w:val="20"/>
              </w:rPr>
            </w:pPr>
          </w:p>
        </w:tc>
      </w:tr>
    </w:tbl>
    <w:p w14:paraId="44A35C34" w14:textId="77777777" w:rsidR="006C686E" w:rsidRPr="00CA6FC0" w:rsidRDefault="006C686E" w:rsidP="00EB7A0A">
      <w:pPr>
        <w:rPr>
          <w:b/>
          <w:bCs/>
        </w:rPr>
      </w:pPr>
    </w:p>
    <w:p w14:paraId="26045E0A" w14:textId="77777777" w:rsidR="006C686E" w:rsidRPr="00CA6FC0" w:rsidRDefault="006C686E" w:rsidP="00EB7A0A">
      <w:pPr>
        <w:rPr>
          <w:b/>
          <w:bCs/>
        </w:rPr>
      </w:pPr>
    </w:p>
    <w:p w14:paraId="58922C55" w14:textId="77777777" w:rsidR="00EB7A0A" w:rsidRPr="00CA6FC0" w:rsidRDefault="00EB7A0A" w:rsidP="00EB7A0A"/>
    <w:p w14:paraId="77E3F7EA" w14:textId="7FAAB0EF" w:rsidR="00411A93" w:rsidRPr="00CA6FC0" w:rsidRDefault="00411A93">
      <w:pPr>
        <w:spacing w:after="200"/>
      </w:pPr>
      <w:r w:rsidRPr="00CA6FC0">
        <w:br w:type="page"/>
      </w:r>
    </w:p>
    <w:p w14:paraId="49E11104" w14:textId="35D143C5" w:rsidR="00411A93" w:rsidRPr="00CA6FC0" w:rsidRDefault="00411A93" w:rsidP="00411A93">
      <w:pPr>
        <w:pStyle w:val="Titre4"/>
      </w:pPr>
      <w:bookmarkStart w:id="51" w:name="_Toc50729794"/>
      <w:r w:rsidRPr="00CA6FC0">
        <w:lastRenderedPageBreak/>
        <w:t>CheckSTDEV</w:t>
      </w:r>
      <w:bookmarkEnd w:id="51"/>
    </w:p>
    <w:p w14:paraId="5A56A89C" w14:textId="77777777" w:rsidR="00411A93" w:rsidRPr="00CA6FC0" w:rsidRDefault="00411A93" w:rsidP="00411A93">
      <w:pPr>
        <w:pStyle w:val="Titre3"/>
        <w:numPr>
          <w:ilvl w:val="0"/>
          <w:numId w:val="0"/>
        </w:numPr>
      </w:pPr>
      <w:r w:rsidRPr="00CA6FC0">
        <w:t xml:space="preserve"> </w:t>
      </w:r>
    </w:p>
    <w:p w14:paraId="5700BB92" w14:textId="46C061F1" w:rsidR="00411A93" w:rsidRPr="00CA6FC0" w:rsidRDefault="00A708AB" w:rsidP="00754900">
      <w:pPr>
        <w:spacing w:after="200"/>
        <w:jc w:val="center"/>
      </w:pPr>
      <w:r w:rsidRPr="00CA6FC0">
        <w:rPr>
          <w:noProof/>
        </w:rPr>
        <w:drawing>
          <wp:inline distT="0" distB="0" distL="0" distR="0" wp14:anchorId="3CB976D3" wp14:editId="53B62906">
            <wp:extent cx="6296388" cy="2962275"/>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610" t="4343" r="2701" b="50524"/>
                    <a:stretch/>
                  </pic:blipFill>
                  <pic:spPr bwMode="auto">
                    <a:xfrm>
                      <a:off x="0" y="0"/>
                      <a:ext cx="6346308" cy="2985761"/>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27"/>
        <w:gridCol w:w="1718"/>
        <w:gridCol w:w="4699"/>
      </w:tblGrid>
      <w:tr w:rsidR="00F303C5" w:rsidRPr="00CA6FC0" w14:paraId="540A9D3C" w14:textId="77777777" w:rsidTr="00F303C5">
        <w:trPr>
          <w:trHeight w:val="214"/>
          <w:jc w:val="center"/>
        </w:trPr>
        <w:tc>
          <w:tcPr>
            <w:tcW w:w="9844" w:type="dxa"/>
            <w:gridSpan w:val="3"/>
            <w:shd w:val="clear" w:color="auto" w:fill="D2F1EF" w:themeFill="accent6" w:themeFillTint="33"/>
          </w:tcPr>
          <w:p w14:paraId="46DAD42D" w14:textId="77777777" w:rsidR="00F303C5" w:rsidRPr="00CA6FC0" w:rsidRDefault="00F303C5" w:rsidP="00EE0282">
            <w:pPr>
              <w:tabs>
                <w:tab w:val="left" w:pos="1719"/>
              </w:tabs>
              <w:rPr>
                <w:b/>
                <w:bCs/>
                <w:sz w:val="22"/>
              </w:rPr>
            </w:pPr>
            <w:r w:rsidRPr="00CA6FC0">
              <w:rPr>
                <w:b/>
                <w:bCs/>
                <w:sz w:val="22"/>
              </w:rPr>
              <w:t>Purpose</w:t>
            </w:r>
            <w:r w:rsidRPr="00CA6FC0">
              <w:rPr>
                <w:b/>
                <w:bCs/>
                <w:sz w:val="22"/>
              </w:rPr>
              <w:tab/>
            </w:r>
          </w:p>
        </w:tc>
      </w:tr>
      <w:tr w:rsidR="00F303C5" w:rsidRPr="00CA6FC0" w14:paraId="7CA0E90C" w14:textId="77777777" w:rsidTr="00F303C5">
        <w:trPr>
          <w:trHeight w:val="631"/>
          <w:jc w:val="center"/>
        </w:trPr>
        <w:tc>
          <w:tcPr>
            <w:tcW w:w="9844" w:type="dxa"/>
            <w:gridSpan w:val="3"/>
          </w:tcPr>
          <w:p w14:paraId="363EED4D" w14:textId="77777777" w:rsidR="00F303C5" w:rsidRPr="00CA6FC0" w:rsidRDefault="00F303C5" w:rsidP="00EE0282"/>
          <w:p w14:paraId="39EB2DAB" w14:textId="77777777" w:rsidR="00F303C5" w:rsidRPr="00CA6FC0" w:rsidRDefault="00F303C5" w:rsidP="00F303C5">
            <w:pPr>
              <w:rPr>
                <w:sz w:val="22"/>
              </w:rPr>
            </w:pPr>
            <w:r w:rsidRPr="00CA6FC0">
              <w:rPr>
                <w:sz w:val="22"/>
              </w:rPr>
              <w:t xml:space="preserve">This function allows to check the efficiency of the LSE feature. </w:t>
            </w:r>
          </w:p>
          <w:p w14:paraId="6E242B60" w14:textId="77777777" w:rsidR="00F303C5" w:rsidRPr="00CA6FC0" w:rsidRDefault="00F303C5" w:rsidP="00EE0282"/>
        </w:tc>
      </w:tr>
      <w:tr w:rsidR="00F303C5" w:rsidRPr="00CA6FC0" w14:paraId="1FD6C9E1" w14:textId="77777777" w:rsidTr="00F303C5">
        <w:trPr>
          <w:trHeight w:val="214"/>
          <w:jc w:val="center"/>
        </w:trPr>
        <w:tc>
          <w:tcPr>
            <w:tcW w:w="3427" w:type="dxa"/>
            <w:shd w:val="clear" w:color="auto" w:fill="D2F1EF" w:themeFill="accent6" w:themeFillTint="33"/>
          </w:tcPr>
          <w:p w14:paraId="44197635" w14:textId="77777777" w:rsidR="00F303C5" w:rsidRPr="00CA6FC0" w:rsidRDefault="00F303C5" w:rsidP="00EE0282">
            <w:pPr>
              <w:rPr>
                <w:b/>
                <w:bCs/>
                <w:sz w:val="22"/>
              </w:rPr>
            </w:pPr>
            <w:r w:rsidRPr="00CA6FC0">
              <w:rPr>
                <w:b/>
                <w:bCs/>
                <w:sz w:val="22"/>
              </w:rPr>
              <w:t>Mandatory fields</w:t>
            </w:r>
          </w:p>
        </w:tc>
        <w:tc>
          <w:tcPr>
            <w:tcW w:w="1718" w:type="dxa"/>
            <w:shd w:val="clear" w:color="auto" w:fill="D2F1EF" w:themeFill="accent6" w:themeFillTint="33"/>
          </w:tcPr>
          <w:p w14:paraId="1FD8AB0B" w14:textId="77777777" w:rsidR="00F303C5" w:rsidRPr="00CA6FC0" w:rsidRDefault="00F303C5" w:rsidP="00EE0282">
            <w:pPr>
              <w:rPr>
                <w:b/>
                <w:bCs/>
                <w:sz w:val="22"/>
              </w:rPr>
            </w:pPr>
            <w:r w:rsidRPr="00CA6FC0">
              <w:rPr>
                <w:b/>
                <w:bCs/>
                <w:sz w:val="22"/>
              </w:rPr>
              <w:t>Type of values</w:t>
            </w:r>
          </w:p>
        </w:tc>
        <w:tc>
          <w:tcPr>
            <w:tcW w:w="4698" w:type="dxa"/>
            <w:shd w:val="clear" w:color="auto" w:fill="D2F1EF" w:themeFill="accent6" w:themeFillTint="33"/>
          </w:tcPr>
          <w:p w14:paraId="56268C07" w14:textId="77777777" w:rsidR="00F303C5" w:rsidRPr="00CA6FC0" w:rsidRDefault="00F303C5" w:rsidP="00EE0282">
            <w:pPr>
              <w:rPr>
                <w:b/>
                <w:bCs/>
                <w:sz w:val="22"/>
              </w:rPr>
            </w:pPr>
            <w:r w:rsidRPr="00CA6FC0">
              <w:rPr>
                <w:b/>
                <w:bCs/>
                <w:sz w:val="22"/>
              </w:rPr>
              <w:t>PASSED conditions</w:t>
            </w:r>
          </w:p>
        </w:tc>
      </w:tr>
      <w:tr w:rsidR="00F303C5" w:rsidRPr="00CA6FC0" w14:paraId="76995830" w14:textId="77777777" w:rsidTr="00F303C5">
        <w:trPr>
          <w:trHeight w:val="1491"/>
          <w:jc w:val="center"/>
        </w:trPr>
        <w:tc>
          <w:tcPr>
            <w:tcW w:w="3427" w:type="dxa"/>
          </w:tcPr>
          <w:p w14:paraId="0E0B6E58" w14:textId="77777777" w:rsidR="00F303C5" w:rsidRPr="00CA6FC0" w:rsidRDefault="00F303C5" w:rsidP="00F303C5">
            <w:pPr>
              <w:rPr>
                <w:sz w:val="22"/>
              </w:rPr>
            </w:pPr>
          </w:p>
          <w:p w14:paraId="41C98297" w14:textId="77777777" w:rsidR="00F303C5" w:rsidRPr="00CA6FC0" w:rsidRDefault="00F303C5" w:rsidP="00F303C5">
            <w:pPr>
              <w:rPr>
                <w:sz w:val="22"/>
              </w:rPr>
            </w:pPr>
            <w:r w:rsidRPr="00CA6FC0">
              <w:rPr>
                <w:sz w:val="22"/>
              </w:rPr>
              <w:t xml:space="preserve">Function Code value </w:t>
            </w:r>
          </w:p>
          <w:p w14:paraId="6AA3AF5F" w14:textId="77777777" w:rsidR="00F303C5" w:rsidRPr="00CA6FC0" w:rsidRDefault="00F303C5" w:rsidP="00F303C5">
            <w:pPr>
              <w:rPr>
                <w:sz w:val="22"/>
              </w:rPr>
            </w:pPr>
            <w:r w:rsidRPr="00CA6FC0">
              <w:rPr>
                <w:sz w:val="22"/>
              </w:rPr>
              <w:t>Label 1 and Label 2</w:t>
            </w:r>
          </w:p>
          <w:p w14:paraId="248BCB85" w14:textId="77777777" w:rsidR="00F303C5" w:rsidRPr="00CA6FC0" w:rsidRDefault="00F303C5" w:rsidP="00F303C5">
            <w:pPr>
              <w:rPr>
                <w:sz w:val="22"/>
              </w:rPr>
            </w:pPr>
            <w:r w:rsidRPr="00CA6FC0">
              <w:rPr>
                <w:sz w:val="22"/>
              </w:rPr>
              <w:t>Interface</w:t>
            </w:r>
          </w:p>
          <w:p w14:paraId="2D1694AF" w14:textId="77777777" w:rsidR="00F303C5" w:rsidRPr="00CA6FC0" w:rsidRDefault="00F303C5" w:rsidP="00F303C5">
            <w:pPr>
              <w:rPr>
                <w:sz w:val="22"/>
              </w:rPr>
            </w:pPr>
            <w:r w:rsidRPr="00CA6FC0">
              <w:rPr>
                <w:sz w:val="22"/>
              </w:rPr>
              <w:t xml:space="preserve">Value </w:t>
            </w:r>
          </w:p>
          <w:p w14:paraId="1E7977D8" w14:textId="77777777" w:rsidR="00F303C5" w:rsidRPr="00CA6FC0" w:rsidRDefault="00F303C5" w:rsidP="00F303C5">
            <w:pPr>
              <w:rPr>
                <w:sz w:val="22"/>
              </w:rPr>
            </w:pPr>
          </w:p>
        </w:tc>
        <w:tc>
          <w:tcPr>
            <w:tcW w:w="1718" w:type="dxa"/>
          </w:tcPr>
          <w:p w14:paraId="2985FB11" w14:textId="77777777" w:rsidR="00F303C5" w:rsidRPr="00CA6FC0" w:rsidRDefault="00F303C5" w:rsidP="00F303C5">
            <w:pPr>
              <w:rPr>
                <w:sz w:val="22"/>
              </w:rPr>
            </w:pPr>
          </w:p>
          <w:p w14:paraId="13FD7D0A" w14:textId="77777777" w:rsidR="00F303C5" w:rsidRPr="00CA6FC0" w:rsidRDefault="00F303C5" w:rsidP="00F303C5">
            <w:pPr>
              <w:rPr>
                <w:sz w:val="22"/>
              </w:rPr>
            </w:pPr>
            <w:r w:rsidRPr="00CA6FC0">
              <w:rPr>
                <w:sz w:val="22"/>
              </w:rPr>
              <w:t>Unit: [degree]</w:t>
            </w:r>
          </w:p>
          <w:p w14:paraId="7EB2B581" w14:textId="77777777" w:rsidR="00F303C5" w:rsidRPr="00CA6FC0" w:rsidRDefault="00F303C5" w:rsidP="00F303C5">
            <w:pPr>
              <w:rPr>
                <w:sz w:val="22"/>
              </w:rPr>
            </w:pPr>
          </w:p>
          <w:p w14:paraId="28EA2401" w14:textId="77777777" w:rsidR="00F303C5" w:rsidRPr="00CA6FC0" w:rsidRDefault="00F303C5" w:rsidP="00F303C5">
            <w:pPr>
              <w:rPr>
                <w:sz w:val="22"/>
              </w:rPr>
            </w:pPr>
            <w:r w:rsidRPr="00CA6FC0">
              <w:rPr>
                <w:sz w:val="22"/>
              </w:rPr>
              <w:t>Range</w:t>
            </w:r>
          </w:p>
          <w:p w14:paraId="47B0178C" w14:textId="77777777" w:rsidR="00F303C5" w:rsidRPr="00CA6FC0" w:rsidRDefault="00F303C5" w:rsidP="00F303C5">
            <w:pPr>
              <w:rPr>
                <w:b/>
                <w:bCs/>
                <w:sz w:val="22"/>
              </w:rPr>
            </w:pPr>
          </w:p>
        </w:tc>
        <w:tc>
          <w:tcPr>
            <w:tcW w:w="4698" w:type="dxa"/>
          </w:tcPr>
          <w:p w14:paraId="49842E59" w14:textId="77777777" w:rsidR="00F303C5" w:rsidRPr="00CA6FC0" w:rsidRDefault="00F303C5" w:rsidP="00F303C5">
            <w:pPr>
              <w:rPr>
                <w:sz w:val="22"/>
              </w:rPr>
            </w:pPr>
          </w:p>
          <w:p w14:paraId="6EF2FA06" w14:textId="77777777" w:rsidR="00F303C5" w:rsidRPr="00CA6FC0" w:rsidRDefault="00F303C5" w:rsidP="00F303C5">
            <w:pPr>
              <w:rPr>
                <w:sz w:val="22"/>
              </w:rPr>
            </w:pPr>
            <w:r w:rsidRPr="00CA6FC0">
              <w:rPr>
                <w:sz w:val="22"/>
              </w:rPr>
              <w:t xml:space="preserve">Pre-conditions: </w:t>
            </w:r>
          </w:p>
          <w:p w14:paraId="7A6EB562" w14:textId="343F8A20" w:rsidR="00F303C5" w:rsidRPr="00CA6FC0" w:rsidRDefault="00F303C5" w:rsidP="00F303C5">
            <w:pPr>
              <w:pStyle w:val="Paragraphedeliste"/>
              <w:numPr>
                <w:ilvl w:val="0"/>
                <w:numId w:val="26"/>
              </w:numPr>
              <w:rPr>
                <w:sz w:val="22"/>
              </w:rPr>
            </w:pPr>
            <w:r w:rsidRPr="00CA6FC0">
              <w:rPr>
                <w:sz w:val="22"/>
              </w:rPr>
              <w:t>Function Code</w:t>
            </w:r>
          </w:p>
          <w:p w14:paraId="04A2AA79" w14:textId="14A517AE" w:rsidR="002243E3" w:rsidRPr="00CA6FC0" w:rsidRDefault="002243E3" w:rsidP="00F303C5">
            <w:pPr>
              <w:pStyle w:val="Paragraphedeliste"/>
              <w:numPr>
                <w:ilvl w:val="0"/>
                <w:numId w:val="26"/>
              </w:numPr>
              <w:rPr>
                <w:sz w:val="22"/>
              </w:rPr>
            </w:pPr>
            <w:r w:rsidRPr="00CA6FC0">
              <w:rPr>
                <w:sz w:val="22"/>
              </w:rPr>
              <w:t>N</w:t>
            </w:r>
            <w:r w:rsidR="00B71DB0" w:rsidRPr="00CA6FC0">
              <w:rPr>
                <w:sz w:val="22"/>
              </w:rPr>
              <w:t>um</w:t>
            </w:r>
            <w:r w:rsidRPr="00CA6FC0">
              <w:rPr>
                <w:sz w:val="22"/>
              </w:rPr>
              <w:t>b</w:t>
            </w:r>
            <w:r w:rsidR="00B71DB0" w:rsidRPr="00CA6FC0">
              <w:rPr>
                <w:sz w:val="22"/>
              </w:rPr>
              <w:t>er</w:t>
            </w:r>
            <w:r w:rsidRPr="00CA6FC0">
              <w:rPr>
                <w:sz w:val="22"/>
              </w:rPr>
              <w:t xml:space="preserve"> of population</w:t>
            </w:r>
            <w:r w:rsidR="00D46B00" w:rsidRPr="00CA6FC0">
              <w:rPr>
                <w:sz w:val="22"/>
              </w:rPr>
              <w:t>s</w:t>
            </w:r>
            <w:r w:rsidRPr="00CA6FC0">
              <w:rPr>
                <w:sz w:val="22"/>
              </w:rPr>
              <w:t xml:space="preserve"> </w:t>
            </w:r>
          </w:p>
          <w:p w14:paraId="75040023" w14:textId="77777777" w:rsidR="00F303C5" w:rsidRPr="00CA6FC0" w:rsidRDefault="00F303C5" w:rsidP="00F303C5">
            <w:pPr>
              <w:rPr>
                <w:sz w:val="22"/>
              </w:rPr>
            </w:pPr>
          </w:p>
          <w:p w14:paraId="3586272A" w14:textId="5D7D0DB6" w:rsidR="00F303C5" w:rsidRPr="00CA6FC0" w:rsidRDefault="000B5F55" w:rsidP="00F303C5">
            <w:pPr>
              <w:rPr>
                <w:sz w:val="22"/>
              </w:rPr>
            </w:pPr>
            <w:r w:rsidRPr="00CA6FC0">
              <w:rPr>
                <w:sz w:val="22"/>
              </w:rPr>
              <w:t xml:space="preserve">Standard deviation * 3 </w:t>
            </w:r>
            <w:r w:rsidR="007E3991" w:rsidRPr="00CA6FC0">
              <w:rPr>
                <w:sz w:val="22"/>
              </w:rPr>
              <w:t>between [</w:t>
            </w:r>
            <w:r w:rsidR="00812DED" w:rsidRPr="00CA6FC0">
              <w:rPr>
                <w:b/>
                <w:bCs/>
                <w:sz w:val="22"/>
              </w:rPr>
              <w:t>Range v</w:t>
            </w:r>
            <w:r w:rsidR="007E3991" w:rsidRPr="00CA6FC0">
              <w:rPr>
                <w:b/>
                <w:bCs/>
                <w:sz w:val="22"/>
              </w:rPr>
              <w:t>alue</w:t>
            </w:r>
            <w:r w:rsidR="007E3991" w:rsidRPr="00CA6FC0">
              <w:rPr>
                <w:rFonts w:ascii="Arial" w:hAnsi="Arial" w:cs="Arial"/>
                <w:color w:val="4D5156"/>
                <w:sz w:val="21"/>
                <w:szCs w:val="21"/>
                <w:shd w:val="clear" w:color="auto" w:fill="FFFFFF"/>
              </w:rPr>
              <w:t>]</w:t>
            </w:r>
            <w:r w:rsidR="006265A6" w:rsidRPr="00CA6FC0">
              <w:rPr>
                <w:rFonts w:ascii="Arial" w:hAnsi="Arial" w:cs="Arial"/>
                <w:color w:val="4D5156"/>
                <w:sz w:val="21"/>
                <w:szCs w:val="21"/>
                <w:shd w:val="clear" w:color="auto" w:fill="FFFFFF"/>
              </w:rPr>
              <w:t>.</w:t>
            </w:r>
          </w:p>
        </w:tc>
      </w:tr>
      <w:tr w:rsidR="00F303C5" w:rsidRPr="00CA6FC0" w14:paraId="69B291D8" w14:textId="77777777" w:rsidTr="00F303C5">
        <w:trPr>
          <w:trHeight w:val="201"/>
          <w:jc w:val="center"/>
        </w:trPr>
        <w:tc>
          <w:tcPr>
            <w:tcW w:w="9844" w:type="dxa"/>
            <w:gridSpan w:val="3"/>
            <w:shd w:val="clear" w:color="auto" w:fill="D2F1EF" w:themeFill="accent6" w:themeFillTint="33"/>
          </w:tcPr>
          <w:p w14:paraId="73D912C9" w14:textId="77777777" w:rsidR="00F303C5" w:rsidRPr="00CA6FC0" w:rsidRDefault="00F303C5" w:rsidP="00EE0282">
            <w:pPr>
              <w:rPr>
                <w:b/>
                <w:bCs/>
                <w:sz w:val="22"/>
              </w:rPr>
            </w:pPr>
            <w:r w:rsidRPr="00CA6FC0">
              <w:rPr>
                <w:b/>
                <w:bCs/>
                <w:sz w:val="22"/>
              </w:rPr>
              <w:t>Analysis</w:t>
            </w:r>
          </w:p>
        </w:tc>
      </w:tr>
      <w:tr w:rsidR="00F303C5" w:rsidRPr="00CA6FC0" w14:paraId="582C5150" w14:textId="77777777" w:rsidTr="00F303C5">
        <w:trPr>
          <w:trHeight w:val="1706"/>
          <w:jc w:val="center"/>
        </w:trPr>
        <w:tc>
          <w:tcPr>
            <w:tcW w:w="9844" w:type="dxa"/>
            <w:gridSpan w:val="3"/>
          </w:tcPr>
          <w:p w14:paraId="0291E9CF" w14:textId="77777777" w:rsidR="00F303C5" w:rsidRPr="00CA6FC0" w:rsidRDefault="00F303C5" w:rsidP="00EE0282">
            <w:pPr>
              <w:rPr>
                <w:sz w:val="22"/>
              </w:rPr>
            </w:pPr>
          </w:p>
          <w:p w14:paraId="1651B4C5" w14:textId="77777777" w:rsidR="00F303C5" w:rsidRPr="00CA6FC0" w:rsidRDefault="00F303C5" w:rsidP="00F303C5">
            <w:pPr>
              <w:rPr>
                <w:sz w:val="22"/>
              </w:rPr>
            </w:pPr>
            <w:r w:rsidRPr="00CA6FC0">
              <w:rPr>
                <w:sz w:val="22"/>
              </w:rPr>
              <w:t>First, the function filters the received frames keeping only those</w:t>
            </w:r>
          </w:p>
          <w:p w14:paraId="57909B18" w14:textId="77777777" w:rsidR="00F303C5" w:rsidRPr="00CA6FC0" w:rsidRDefault="00F303C5" w:rsidP="00F303C5">
            <w:pPr>
              <w:pStyle w:val="Paragraphedeliste"/>
              <w:numPr>
                <w:ilvl w:val="0"/>
                <w:numId w:val="23"/>
              </w:numPr>
              <w:rPr>
                <w:sz w:val="22"/>
              </w:rPr>
            </w:pPr>
            <w:r w:rsidRPr="00CA6FC0">
              <w:rPr>
                <w:sz w:val="22"/>
              </w:rPr>
              <w:t>between the two labels</w:t>
            </w:r>
          </w:p>
          <w:p w14:paraId="619AC407" w14:textId="77777777" w:rsidR="00F303C5" w:rsidRPr="00CA6FC0" w:rsidRDefault="00F303C5" w:rsidP="00F303C5">
            <w:pPr>
              <w:pStyle w:val="Paragraphedeliste"/>
              <w:numPr>
                <w:ilvl w:val="0"/>
                <w:numId w:val="23"/>
              </w:numPr>
              <w:rPr>
                <w:sz w:val="22"/>
              </w:rPr>
            </w:pPr>
            <w:r w:rsidRPr="00CA6FC0">
              <w:rPr>
                <w:sz w:val="22"/>
              </w:rPr>
              <w:t>with an interface</w:t>
            </w:r>
            <w:r w:rsidRPr="00CA6FC0">
              <w:rPr>
                <w:rStyle w:val="Appelnotedebasdep"/>
                <w:sz w:val="22"/>
              </w:rPr>
              <w:footnoteReference w:id="11"/>
            </w:r>
            <w:r w:rsidRPr="00CA6FC0">
              <w:rPr>
                <w:sz w:val="22"/>
              </w:rPr>
              <w:t xml:space="preserve"> and a FC value identical to those given as parameter</w:t>
            </w:r>
          </w:p>
          <w:p w14:paraId="095F385B" w14:textId="77777777" w:rsidR="00F303C5" w:rsidRPr="00CA6FC0" w:rsidRDefault="00F303C5" w:rsidP="00F303C5">
            <w:pPr>
              <w:pStyle w:val="Paragraphedeliste"/>
              <w:numPr>
                <w:ilvl w:val="0"/>
                <w:numId w:val="23"/>
              </w:numPr>
              <w:rPr>
                <w:sz w:val="22"/>
              </w:rPr>
            </w:pPr>
            <w:r w:rsidRPr="00CA6FC0">
              <w:rPr>
                <w:sz w:val="22"/>
              </w:rPr>
              <w:t>corresponding to the first frame</w:t>
            </w:r>
            <w:r w:rsidRPr="00CA6FC0">
              <w:rPr>
                <w:rStyle w:val="Appelnotedebasdep"/>
                <w:sz w:val="22"/>
              </w:rPr>
              <w:footnoteReference w:id="12"/>
            </w:r>
            <w:r w:rsidRPr="00CA6FC0">
              <w:rPr>
                <w:sz w:val="22"/>
              </w:rPr>
              <w:t xml:space="preserve"> of the burst</w:t>
            </w:r>
          </w:p>
          <w:p w14:paraId="2501BF8C" w14:textId="77777777" w:rsidR="00F303C5" w:rsidRPr="00CA6FC0" w:rsidRDefault="00F303C5" w:rsidP="00F303C5">
            <w:pPr>
              <w:pStyle w:val="Paragraphedeliste"/>
              <w:numPr>
                <w:ilvl w:val="0"/>
                <w:numId w:val="23"/>
              </w:numPr>
              <w:rPr>
                <w:sz w:val="22"/>
              </w:rPr>
            </w:pPr>
            <w:r w:rsidRPr="00CA6FC0">
              <w:rPr>
                <w:sz w:val="22"/>
              </w:rPr>
              <w:t xml:space="preserve">with an </w:t>
            </w:r>
            <w:r w:rsidRPr="00CA6FC0">
              <w:rPr>
                <w:i/>
                <w:iCs/>
                <w:sz w:val="22"/>
              </w:rPr>
              <w:t>Angle_detection</w:t>
            </w:r>
            <w:r w:rsidRPr="00CA6FC0">
              <w:rPr>
                <w:sz w:val="22"/>
              </w:rPr>
              <w:t xml:space="preserve"> field equal to 1. </w:t>
            </w:r>
          </w:p>
          <w:p w14:paraId="4FA8A09F" w14:textId="3756A8B7" w:rsidR="00F303C5" w:rsidRPr="00CA6FC0" w:rsidRDefault="00F303C5" w:rsidP="00F303C5">
            <w:pPr>
              <w:rPr>
                <w:sz w:val="22"/>
              </w:rPr>
            </w:pPr>
            <w:r w:rsidRPr="00CA6FC0">
              <w:rPr>
                <w:sz w:val="22"/>
              </w:rPr>
              <w:t>Then, the function checks if the number of populations</w:t>
            </w:r>
            <w:r w:rsidRPr="00CA6FC0">
              <w:rPr>
                <w:sz w:val="22"/>
                <w:vertAlign w:val="superscript"/>
              </w:rPr>
              <w:t xml:space="preserve"> </w:t>
            </w:r>
            <w:r w:rsidRPr="00CA6FC0">
              <w:rPr>
                <w:sz w:val="22"/>
              </w:rPr>
              <w:t>is equal to the one expected</w:t>
            </w:r>
            <w:r w:rsidRPr="00CA6FC0">
              <w:rPr>
                <w:rStyle w:val="Appelnotedebasdep"/>
                <w:sz w:val="22"/>
              </w:rPr>
              <w:footnoteReference w:id="13"/>
            </w:r>
            <w:r w:rsidRPr="00CA6FC0">
              <w:rPr>
                <w:sz w:val="22"/>
                <w:vertAlign w:val="superscript"/>
              </w:rPr>
              <w:t xml:space="preserve"> </w:t>
            </w:r>
            <w:r w:rsidRPr="00CA6FC0">
              <w:rPr>
                <w:sz w:val="22"/>
              </w:rPr>
              <w:t xml:space="preserve">and checks if every population has a standard deviation multiply by three between the range given as parameter. </w:t>
            </w:r>
          </w:p>
          <w:p w14:paraId="0A1EBC59" w14:textId="65031FA6" w:rsidR="00F303C5" w:rsidRPr="00CA6FC0" w:rsidRDefault="00F303C5" w:rsidP="00EE0282">
            <w:pPr>
              <w:rPr>
                <w:sz w:val="22"/>
              </w:rPr>
            </w:pPr>
            <w:r w:rsidRPr="00CA6FC0">
              <w:rPr>
                <w:sz w:val="22"/>
              </w:rPr>
              <w:t>Finally, the function checks if the merged population</w:t>
            </w:r>
            <w:r w:rsidRPr="00CA6FC0">
              <w:rPr>
                <w:rStyle w:val="Appelnotedebasdep"/>
                <w:sz w:val="22"/>
              </w:rPr>
              <w:footnoteReference w:id="14"/>
            </w:r>
            <w:r w:rsidRPr="00CA6FC0">
              <w:rPr>
                <w:sz w:val="22"/>
              </w:rPr>
              <w:t xml:space="preserve"> has a standard deviation multiply by three belongs to the interval defined by the range given as parameter. If the number of synchronized frames is below than 9, the standard deviation will be calculated but the status will be FAILED.</w:t>
            </w:r>
          </w:p>
        </w:tc>
      </w:tr>
    </w:tbl>
    <w:p w14:paraId="5EC01CE9" w14:textId="4EE0B34B" w:rsidR="0009338E" w:rsidRPr="00CA6FC0" w:rsidRDefault="0009338E" w:rsidP="0009338E">
      <w:pPr>
        <w:pStyle w:val="Titre4"/>
      </w:pPr>
      <w:bookmarkStart w:id="52" w:name="_Toc50729795"/>
      <w:r w:rsidRPr="00CA6FC0">
        <w:lastRenderedPageBreak/>
        <w:t>Check</w:t>
      </w:r>
      <w:r w:rsidR="00796BB4" w:rsidRPr="00CA6FC0">
        <w:t>NbBursts</w:t>
      </w:r>
      <w:bookmarkEnd w:id="52"/>
    </w:p>
    <w:p w14:paraId="0B21F0F0" w14:textId="77777777" w:rsidR="0009338E" w:rsidRPr="00CA6FC0" w:rsidRDefault="0009338E" w:rsidP="0009338E">
      <w:pPr>
        <w:pStyle w:val="Titre3"/>
        <w:numPr>
          <w:ilvl w:val="0"/>
          <w:numId w:val="0"/>
        </w:numPr>
      </w:pPr>
      <w:r w:rsidRPr="00CA6FC0">
        <w:t xml:space="preserve"> </w:t>
      </w:r>
    </w:p>
    <w:p w14:paraId="3024D5F2" w14:textId="77777777" w:rsidR="0009338E" w:rsidRPr="00CA6FC0" w:rsidRDefault="00414B3B" w:rsidP="0009338E">
      <w:pPr>
        <w:spacing w:after="200"/>
        <w:jc w:val="center"/>
      </w:pPr>
      <w:r w:rsidRPr="00CA6FC0">
        <w:rPr>
          <w:noProof/>
        </w:rPr>
        <w:drawing>
          <wp:inline distT="0" distB="0" distL="0" distR="0" wp14:anchorId="675A0CCE" wp14:editId="28098DD7">
            <wp:extent cx="6390045" cy="29432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3003" t="4894" r="1705" b="50720"/>
                    <a:stretch/>
                  </pic:blipFill>
                  <pic:spPr bwMode="auto">
                    <a:xfrm>
                      <a:off x="0" y="0"/>
                      <a:ext cx="6395841" cy="294589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47"/>
        <w:gridCol w:w="2077"/>
        <w:gridCol w:w="4500"/>
      </w:tblGrid>
      <w:tr w:rsidR="00F53EFE" w:rsidRPr="00CA6FC0" w14:paraId="2BB5AF3D" w14:textId="6C33D964" w:rsidTr="00EE0282">
        <w:trPr>
          <w:trHeight w:val="266"/>
          <w:jc w:val="center"/>
        </w:trPr>
        <w:tc>
          <w:tcPr>
            <w:tcW w:w="10024" w:type="dxa"/>
            <w:gridSpan w:val="3"/>
            <w:shd w:val="clear" w:color="auto" w:fill="D2F1EF" w:themeFill="accent6" w:themeFillTint="33"/>
          </w:tcPr>
          <w:p w14:paraId="1C27BBA7" w14:textId="5FDC1EEF" w:rsidR="00F53EFE" w:rsidRPr="00CA6FC0" w:rsidRDefault="00F53EFE" w:rsidP="00146DD5">
            <w:pPr>
              <w:tabs>
                <w:tab w:val="left" w:pos="1719"/>
              </w:tabs>
              <w:rPr>
                <w:b/>
                <w:bCs/>
                <w:sz w:val="22"/>
              </w:rPr>
            </w:pPr>
            <w:r w:rsidRPr="00CA6FC0">
              <w:rPr>
                <w:b/>
                <w:bCs/>
                <w:sz w:val="22"/>
              </w:rPr>
              <w:t>Purpose</w:t>
            </w:r>
            <w:r w:rsidRPr="00CA6FC0">
              <w:rPr>
                <w:b/>
                <w:bCs/>
                <w:sz w:val="22"/>
              </w:rPr>
              <w:tab/>
            </w:r>
          </w:p>
        </w:tc>
      </w:tr>
      <w:tr w:rsidR="00F53EFE" w:rsidRPr="00CA6FC0" w14:paraId="194D391E" w14:textId="3CF981F1" w:rsidTr="00EE0282">
        <w:trPr>
          <w:trHeight w:val="785"/>
          <w:jc w:val="center"/>
        </w:trPr>
        <w:tc>
          <w:tcPr>
            <w:tcW w:w="10024" w:type="dxa"/>
            <w:gridSpan w:val="3"/>
          </w:tcPr>
          <w:p w14:paraId="38B94961" w14:textId="77777777" w:rsidR="00F53EFE" w:rsidRPr="00CA6FC0" w:rsidRDefault="00F53EFE" w:rsidP="00146DD5">
            <w:pPr>
              <w:rPr>
                <w:sz w:val="22"/>
              </w:rPr>
            </w:pPr>
          </w:p>
          <w:p w14:paraId="3740E049" w14:textId="77777777" w:rsidR="00F53EFE" w:rsidRPr="00CA6FC0" w:rsidRDefault="00F53EFE" w:rsidP="00146DD5">
            <w:pPr>
              <w:rPr>
                <w:sz w:val="22"/>
              </w:rPr>
            </w:pPr>
            <w:r w:rsidRPr="00CA6FC0">
              <w:rPr>
                <w:sz w:val="22"/>
              </w:rPr>
              <w:t xml:space="preserve">This function allows to check the number of bursts sent during the test. </w:t>
            </w:r>
          </w:p>
          <w:p w14:paraId="4AFABF2F" w14:textId="77777777" w:rsidR="00F53EFE" w:rsidRPr="00CA6FC0" w:rsidRDefault="00F53EFE" w:rsidP="00146DD5">
            <w:pPr>
              <w:rPr>
                <w:sz w:val="22"/>
              </w:rPr>
            </w:pPr>
          </w:p>
        </w:tc>
      </w:tr>
      <w:tr w:rsidR="00F53EFE" w:rsidRPr="00CA6FC0" w14:paraId="5A358B83" w14:textId="5C10D82B" w:rsidTr="00F53EFE">
        <w:trPr>
          <w:trHeight w:val="266"/>
          <w:jc w:val="center"/>
        </w:trPr>
        <w:tc>
          <w:tcPr>
            <w:tcW w:w="3447" w:type="dxa"/>
            <w:shd w:val="clear" w:color="auto" w:fill="D2F1EF" w:themeFill="accent6" w:themeFillTint="33"/>
          </w:tcPr>
          <w:p w14:paraId="42950558" w14:textId="77777777" w:rsidR="00F53EFE" w:rsidRPr="00CA6FC0" w:rsidRDefault="00F53EFE" w:rsidP="00F53EFE">
            <w:pPr>
              <w:rPr>
                <w:b/>
                <w:bCs/>
                <w:sz w:val="22"/>
              </w:rPr>
            </w:pPr>
            <w:r w:rsidRPr="00CA6FC0">
              <w:rPr>
                <w:b/>
                <w:bCs/>
                <w:sz w:val="22"/>
              </w:rPr>
              <w:t>Mandatory fields</w:t>
            </w:r>
          </w:p>
        </w:tc>
        <w:tc>
          <w:tcPr>
            <w:tcW w:w="2077" w:type="dxa"/>
            <w:shd w:val="clear" w:color="auto" w:fill="D2F1EF" w:themeFill="accent6" w:themeFillTint="33"/>
          </w:tcPr>
          <w:p w14:paraId="69FAEBD0" w14:textId="77777777" w:rsidR="00F53EFE" w:rsidRPr="00CA6FC0" w:rsidRDefault="00F53EFE" w:rsidP="00F53EFE">
            <w:pPr>
              <w:rPr>
                <w:b/>
                <w:bCs/>
                <w:sz w:val="22"/>
              </w:rPr>
            </w:pPr>
            <w:r w:rsidRPr="00CA6FC0">
              <w:rPr>
                <w:b/>
                <w:bCs/>
                <w:sz w:val="22"/>
              </w:rPr>
              <w:t>Type of values</w:t>
            </w:r>
          </w:p>
        </w:tc>
        <w:tc>
          <w:tcPr>
            <w:tcW w:w="4500" w:type="dxa"/>
            <w:shd w:val="clear" w:color="auto" w:fill="D2F1EF" w:themeFill="accent6" w:themeFillTint="33"/>
          </w:tcPr>
          <w:p w14:paraId="0D41DAEB" w14:textId="189CC79A" w:rsidR="00F53EFE" w:rsidRPr="00CA6FC0" w:rsidRDefault="00F53EFE" w:rsidP="00F53EFE">
            <w:pPr>
              <w:rPr>
                <w:b/>
                <w:bCs/>
                <w:sz w:val="22"/>
              </w:rPr>
            </w:pPr>
            <w:r w:rsidRPr="00CA6FC0">
              <w:rPr>
                <w:b/>
                <w:bCs/>
                <w:sz w:val="22"/>
              </w:rPr>
              <w:t>PASSED conditions</w:t>
            </w:r>
          </w:p>
        </w:tc>
      </w:tr>
      <w:tr w:rsidR="00F53EFE" w:rsidRPr="00CA6FC0" w14:paraId="5FB5BE9A" w14:textId="23BA4C5F" w:rsidTr="00F53EFE">
        <w:trPr>
          <w:trHeight w:val="1851"/>
          <w:jc w:val="center"/>
        </w:trPr>
        <w:tc>
          <w:tcPr>
            <w:tcW w:w="3447" w:type="dxa"/>
          </w:tcPr>
          <w:p w14:paraId="53361195" w14:textId="77777777" w:rsidR="00F53EFE" w:rsidRPr="00CA6FC0" w:rsidRDefault="00F53EFE" w:rsidP="00F53EFE">
            <w:pPr>
              <w:rPr>
                <w:sz w:val="22"/>
              </w:rPr>
            </w:pPr>
          </w:p>
          <w:p w14:paraId="5C4D57AB" w14:textId="77777777" w:rsidR="00F53EFE" w:rsidRPr="00CA6FC0" w:rsidRDefault="00F53EFE" w:rsidP="00F53EFE">
            <w:pPr>
              <w:rPr>
                <w:sz w:val="22"/>
              </w:rPr>
            </w:pPr>
            <w:r w:rsidRPr="00CA6FC0">
              <w:rPr>
                <w:sz w:val="22"/>
              </w:rPr>
              <w:t xml:space="preserve">Function Code value </w:t>
            </w:r>
          </w:p>
          <w:p w14:paraId="1E293375" w14:textId="77777777" w:rsidR="00F53EFE" w:rsidRPr="00CA6FC0" w:rsidRDefault="00F53EFE" w:rsidP="00F53EFE">
            <w:pPr>
              <w:rPr>
                <w:sz w:val="22"/>
              </w:rPr>
            </w:pPr>
            <w:r w:rsidRPr="00CA6FC0">
              <w:rPr>
                <w:sz w:val="22"/>
              </w:rPr>
              <w:t>Label 1 and Label 2</w:t>
            </w:r>
          </w:p>
          <w:p w14:paraId="2DA7DE68" w14:textId="77777777" w:rsidR="00F53EFE" w:rsidRPr="00CA6FC0" w:rsidRDefault="00F53EFE" w:rsidP="00F53EFE">
            <w:pPr>
              <w:rPr>
                <w:sz w:val="22"/>
              </w:rPr>
            </w:pPr>
            <w:r w:rsidRPr="00CA6FC0">
              <w:rPr>
                <w:sz w:val="22"/>
              </w:rPr>
              <w:t>Interface</w:t>
            </w:r>
          </w:p>
          <w:p w14:paraId="127056EF" w14:textId="77777777" w:rsidR="00F53EFE" w:rsidRPr="00CA6FC0" w:rsidRDefault="00F53EFE" w:rsidP="00F53EFE">
            <w:pPr>
              <w:rPr>
                <w:sz w:val="22"/>
              </w:rPr>
            </w:pPr>
            <w:r w:rsidRPr="00CA6FC0">
              <w:rPr>
                <w:sz w:val="22"/>
              </w:rPr>
              <w:t xml:space="preserve">Value </w:t>
            </w:r>
          </w:p>
          <w:p w14:paraId="7AC3CCB6" w14:textId="77777777" w:rsidR="00F53EFE" w:rsidRPr="00CA6FC0" w:rsidRDefault="00F53EFE" w:rsidP="00F53EFE">
            <w:pPr>
              <w:rPr>
                <w:sz w:val="22"/>
              </w:rPr>
            </w:pPr>
          </w:p>
        </w:tc>
        <w:tc>
          <w:tcPr>
            <w:tcW w:w="2077" w:type="dxa"/>
          </w:tcPr>
          <w:p w14:paraId="449163AB" w14:textId="77777777" w:rsidR="00F53EFE" w:rsidRPr="00CA6FC0" w:rsidRDefault="00F53EFE" w:rsidP="00F53EFE">
            <w:pPr>
              <w:rPr>
                <w:sz w:val="22"/>
              </w:rPr>
            </w:pPr>
          </w:p>
          <w:p w14:paraId="18A97336" w14:textId="51B66D13" w:rsidR="00F53EFE" w:rsidRPr="00CA6FC0" w:rsidRDefault="00F53EFE" w:rsidP="00F53EFE">
            <w:pPr>
              <w:rPr>
                <w:sz w:val="22"/>
              </w:rPr>
            </w:pPr>
            <w:r w:rsidRPr="00CA6FC0">
              <w:rPr>
                <w:sz w:val="22"/>
              </w:rPr>
              <w:t>Unit: [number]</w:t>
            </w:r>
          </w:p>
          <w:p w14:paraId="37B59B29" w14:textId="77777777" w:rsidR="00F53EFE" w:rsidRPr="00CA6FC0" w:rsidRDefault="00F53EFE" w:rsidP="00F53EFE">
            <w:pPr>
              <w:rPr>
                <w:sz w:val="22"/>
              </w:rPr>
            </w:pPr>
          </w:p>
          <w:p w14:paraId="4D0E44BE" w14:textId="544EE82E" w:rsidR="00F53EFE" w:rsidRPr="00CA6FC0" w:rsidRDefault="00F53EFE" w:rsidP="00F53EFE">
            <w:pPr>
              <w:rPr>
                <w:sz w:val="22"/>
              </w:rPr>
            </w:pPr>
            <w:r w:rsidRPr="00CA6FC0">
              <w:rPr>
                <w:sz w:val="22"/>
              </w:rPr>
              <w:t>Fixed</w:t>
            </w:r>
          </w:p>
          <w:p w14:paraId="3770067D" w14:textId="77777777" w:rsidR="00F53EFE" w:rsidRPr="00CA6FC0" w:rsidRDefault="00F53EFE" w:rsidP="00F53EFE">
            <w:pPr>
              <w:rPr>
                <w:b/>
                <w:bCs/>
                <w:sz w:val="22"/>
              </w:rPr>
            </w:pPr>
          </w:p>
        </w:tc>
        <w:tc>
          <w:tcPr>
            <w:tcW w:w="4500" w:type="dxa"/>
          </w:tcPr>
          <w:p w14:paraId="51A20DED" w14:textId="77777777" w:rsidR="00F53EFE" w:rsidRPr="00CA6FC0" w:rsidRDefault="00F53EFE" w:rsidP="00F53EFE">
            <w:pPr>
              <w:rPr>
                <w:sz w:val="22"/>
              </w:rPr>
            </w:pPr>
          </w:p>
          <w:p w14:paraId="50FD12AA" w14:textId="77777777" w:rsidR="00F53EFE" w:rsidRPr="00CA6FC0" w:rsidRDefault="00F53EFE" w:rsidP="00F53EFE">
            <w:pPr>
              <w:rPr>
                <w:sz w:val="22"/>
              </w:rPr>
            </w:pPr>
            <w:r w:rsidRPr="00CA6FC0">
              <w:rPr>
                <w:sz w:val="22"/>
              </w:rPr>
              <w:t xml:space="preserve">Pre-conditions: </w:t>
            </w:r>
          </w:p>
          <w:p w14:paraId="17C1EE3C" w14:textId="77777777" w:rsidR="00F53EFE" w:rsidRPr="00CA6FC0" w:rsidRDefault="00F53EFE" w:rsidP="00F53EFE">
            <w:pPr>
              <w:pStyle w:val="Paragraphedeliste"/>
              <w:numPr>
                <w:ilvl w:val="0"/>
                <w:numId w:val="26"/>
              </w:numPr>
              <w:rPr>
                <w:sz w:val="22"/>
              </w:rPr>
            </w:pPr>
            <w:r w:rsidRPr="00CA6FC0">
              <w:rPr>
                <w:sz w:val="22"/>
              </w:rPr>
              <w:t>Function Code</w:t>
            </w:r>
          </w:p>
          <w:p w14:paraId="05DD2B8C" w14:textId="77777777" w:rsidR="00F53EFE" w:rsidRPr="00CA6FC0" w:rsidRDefault="00F53EFE" w:rsidP="00F53EFE">
            <w:pPr>
              <w:rPr>
                <w:sz w:val="22"/>
              </w:rPr>
            </w:pPr>
          </w:p>
          <w:p w14:paraId="10DC52BC" w14:textId="77777777" w:rsidR="00F53EFE" w:rsidRPr="00CA6FC0" w:rsidRDefault="00F53EFE" w:rsidP="00F53EFE">
            <w:pPr>
              <w:rPr>
                <w:sz w:val="22"/>
              </w:rPr>
            </w:pPr>
          </w:p>
          <w:p w14:paraId="3D10AE88" w14:textId="0E09F61F" w:rsidR="00F53EFE" w:rsidRPr="00CA6FC0" w:rsidRDefault="00DD7566" w:rsidP="00F53EFE">
            <w:pPr>
              <w:rPr>
                <w:sz w:val="22"/>
              </w:rPr>
            </w:pPr>
            <w:r w:rsidRPr="00CA6FC0">
              <w:rPr>
                <w:sz w:val="22"/>
              </w:rPr>
              <w:t>N</w:t>
            </w:r>
            <w:r w:rsidR="00B71DB0" w:rsidRPr="00CA6FC0">
              <w:rPr>
                <w:sz w:val="22"/>
              </w:rPr>
              <w:t>um</w:t>
            </w:r>
            <w:r w:rsidRPr="00CA6FC0">
              <w:rPr>
                <w:sz w:val="22"/>
              </w:rPr>
              <w:t>b</w:t>
            </w:r>
            <w:r w:rsidR="00B71DB0" w:rsidRPr="00CA6FC0">
              <w:rPr>
                <w:sz w:val="22"/>
              </w:rPr>
              <w:t>er</w:t>
            </w:r>
            <w:r w:rsidRPr="00CA6FC0">
              <w:rPr>
                <w:sz w:val="22"/>
              </w:rPr>
              <w:t xml:space="preserve"> </w:t>
            </w:r>
            <w:r w:rsidR="00AB6571" w:rsidRPr="00CA6FC0">
              <w:rPr>
                <w:sz w:val="22"/>
              </w:rPr>
              <w:t xml:space="preserve">of bursts = </w:t>
            </w:r>
            <w:r w:rsidR="00AB6571" w:rsidRPr="00CA6FC0">
              <w:rPr>
                <w:b/>
                <w:bCs/>
                <w:sz w:val="22"/>
              </w:rPr>
              <w:t>Value</w:t>
            </w:r>
            <w:r w:rsidR="00AB6571" w:rsidRPr="00CA6FC0">
              <w:rPr>
                <w:sz w:val="22"/>
              </w:rPr>
              <w:t>.</w:t>
            </w:r>
          </w:p>
        </w:tc>
      </w:tr>
      <w:tr w:rsidR="00F53EFE" w:rsidRPr="00CA6FC0" w14:paraId="646374E7" w14:textId="22D10D05" w:rsidTr="00EE0282">
        <w:trPr>
          <w:trHeight w:val="251"/>
          <w:jc w:val="center"/>
        </w:trPr>
        <w:tc>
          <w:tcPr>
            <w:tcW w:w="10024" w:type="dxa"/>
            <w:gridSpan w:val="3"/>
            <w:shd w:val="clear" w:color="auto" w:fill="D2F1EF" w:themeFill="accent6" w:themeFillTint="33"/>
          </w:tcPr>
          <w:p w14:paraId="48ED386E" w14:textId="644A3930" w:rsidR="00F53EFE" w:rsidRPr="00CA6FC0" w:rsidRDefault="00F53EFE" w:rsidP="00F53EFE">
            <w:pPr>
              <w:rPr>
                <w:b/>
                <w:bCs/>
                <w:sz w:val="22"/>
              </w:rPr>
            </w:pPr>
            <w:r w:rsidRPr="00CA6FC0">
              <w:rPr>
                <w:b/>
                <w:bCs/>
                <w:sz w:val="22"/>
              </w:rPr>
              <w:t>Analysis</w:t>
            </w:r>
          </w:p>
        </w:tc>
      </w:tr>
      <w:tr w:rsidR="00F53EFE" w:rsidRPr="00CA6FC0" w14:paraId="68C28210" w14:textId="298571EA" w:rsidTr="00EE0282">
        <w:trPr>
          <w:trHeight w:val="2118"/>
          <w:jc w:val="center"/>
        </w:trPr>
        <w:tc>
          <w:tcPr>
            <w:tcW w:w="10024" w:type="dxa"/>
            <w:gridSpan w:val="3"/>
          </w:tcPr>
          <w:p w14:paraId="30892E85" w14:textId="77777777" w:rsidR="00F53EFE" w:rsidRPr="00CA6FC0" w:rsidRDefault="00F53EFE" w:rsidP="00F53EFE">
            <w:pPr>
              <w:rPr>
                <w:sz w:val="22"/>
              </w:rPr>
            </w:pPr>
          </w:p>
          <w:p w14:paraId="19CA6882" w14:textId="77777777" w:rsidR="00F53EFE" w:rsidRPr="00CA6FC0" w:rsidRDefault="00F53EFE" w:rsidP="00F53EFE">
            <w:pPr>
              <w:rPr>
                <w:sz w:val="22"/>
              </w:rPr>
            </w:pPr>
            <w:r w:rsidRPr="00CA6FC0">
              <w:rPr>
                <w:sz w:val="22"/>
              </w:rPr>
              <w:t>First, the function filters the received frames keeping only those</w:t>
            </w:r>
          </w:p>
          <w:p w14:paraId="0517F296" w14:textId="77777777" w:rsidR="00F53EFE" w:rsidRPr="00CA6FC0" w:rsidRDefault="00F53EFE" w:rsidP="00F53EFE">
            <w:pPr>
              <w:pStyle w:val="Paragraphedeliste"/>
              <w:numPr>
                <w:ilvl w:val="0"/>
                <w:numId w:val="23"/>
              </w:numPr>
              <w:rPr>
                <w:sz w:val="22"/>
              </w:rPr>
            </w:pPr>
            <w:r w:rsidRPr="00CA6FC0">
              <w:rPr>
                <w:sz w:val="22"/>
              </w:rPr>
              <w:t>between the two labels</w:t>
            </w:r>
          </w:p>
          <w:p w14:paraId="02C2102E" w14:textId="77777777" w:rsidR="00F53EFE" w:rsidRPr="00CA6FC0" w:rsidRDefault="00F53EFE" w:rsidP="00F53EFE">
            <w:pPr>
              <w:pStyle w:val="Paragraphedeliste"/>
              <w:numPr>
                <w:ilvl w:val="0"/>
                <w:numId w:val="23"/>
              </w:numPr>
              <w:rPr>
                <w:sz w:val="22"/>
              </w:rPr>
            </w:pPr>
            <w:r w:rsidRPr="00CA6FC0">
              <w:rPr>
                <w:sz w:val="22"/>
              </w:rPr>
              <w:t>with an interface</w:t>
            </w:r>
            <w:r w:rsidRPr="00CA6FC0">
              <w:rPr>
                <w:rStyle w:val="Appelnotedebasdep"/>
                <w:sz w:val="22"/>
              </w:rPr>
              <w:footnoteReference w:id="15"/>
            </w:r>
            <w:r w:rsidRPr="00CA6FC0">
              <w:rPr>
                <w:sz w:val="22"/>
              </w:rPr>
              <w:t xml:space="preserve"> and a FC value identical to those given as parameter.</w:t>
            </w:r>
          </w:p>
          <w:p w14:paraId="69F36437" w14:textId="77777777" w:rsidR="00F53EFE" w:rsidRPr="00CA6FC0" w:rsidRDefault="00F53EFE" w:rsidP="00F53EFE">
            <w:pPr>
              <w:rPr>
                <w:sz w:val="22"/>
              </w:rPr>
            </w:pPr>
          </w:p>
          <w:p w14:paraId="395871F7" w14:textId="77777777" w:rsidR="00F53EFE" w:rsidRPr="00CA6FC0" w:rsidRDefault="00F53EFE" w:rsidP="00F53EFE">
            <w:pPr>
              <w:rPr>
                <w:sz w:val="22"/>
              </w:rPr>
            </w:pPr>
            <w:r w:rsidRPr="00CA6FC0">
              <w:rPr>
                <w:sz w:val="22"/>
              </w:rPr>
              <w:t>Then, the function counts the number of bursts</w:t>
            </w:r>
            <w:r w:rsidRPr="00CA6FC0">
              <w:rPr>
                <w:rStyle w:val="Appelnotedebasdep"/>
                <w:sz w:val="22"/>
              </w:rPr>
              <w:footnoteReference w:id="16"/>
            </w:r>
            <w:r w:rsidRPr="00CA6FC0">
              <w:rPr>
                <w:sz w:val="22"/>
              </w:rPr>
              <w:t xml:space="preserve"> and compares the number with the value given as parameter. The number of bursts counted must be exactly equal to the value given as parameter.</w:t>
            </w:r>
          </w:p>
          <w:p w14:paraId="7F6FEEDA" w14:textId="77777777" w:rsidR="00F53EFE" w:rsidRPr="00CA6FC0" w:rsidRDefault="00F53EFE" w:rsidP="00F53EFE">
            <w:pPr>
              <w:rPr>
                <w:sz w:val="22"/>
              </w:rPr>
            </w:pPr>
          </w:p>
        </w:tc>
      </w:tr>
    </w:tbl>
    <w:p w14:paraId="36A723E2" w14:textId="77777777" w:rsidR="0098642B" w:rsidRPr="00CA6FC0" w:rsidRDefault="0098642B">
      <w:pPr>
        <w:spacing w:after="200"/>
      </w:pPr>
    </w:p>
    <w:p w14:paraId="53961A0B" w14:textId="77777777" w:rsidR="0098642B" w:rsidRPr="00CA6FC0" w:rsidRDefault="0098642B">
      <w:pPr>
        <w:spacing w:after="200"/>
      </w:pPr>
      <w:r w:rsidRPr="00CA6FC0">
        <w:br w:type="page"/>
      </w:r>
    </w:p>
    <w:p w14:paraId="4071FCB3" w14:textId="7D0CA8FC" w:rsidR="0098642B" w:rsidRPr="00CA6FC0" w:rsidRDefault="0098642B" w:rsidP="0098642B">
      <w:pPr>
        <w:pStyle w:val="Titre4"/>
      </w:pPr>
      <w:bookmarkStart w:id="53" w:name="_Toc50729796"/>
      <w:r w:rsidRPr="00CA6FC0">
        <w:lastRenderedPageBreak/>
        <w:t>CheckNb</w:t>
      </w:r>
      <w:r w:rsidR="002C7B34" w:rsidRPr="00CA6FC0">
        <w:t>FramesIn</w:t>
      </w:r>
      <w:r w:rsidRPr="00CA6FC0">
        <w:t>Burst</w:t>
      </w:r>
      <w:bookmarkEnd w:id="53"/>
    </w:p>
    <w:p w14:paraId="6E7BE711" w14:textId="564556E0" w:rsidR="00547F4F" w:rsidRPr="00CA6FC0" w:rsidRDefault="0098642B" w:rsidP="00547F4F">
      <w:pPr>
        <w:pStyle w:val="Titre3"/>
        <w:numPr>
          <w:ilvl w:val="0"/>
          <w:numId w:val="0"/>
        </w:numPr>
      </w:pPr>
      <w:r w:rsidRPr="00CA6FC0">
        <w:t xml:space="preserve"> </w:t>
      </w:r>
    </w:p>
    <w:p w14:paraId="759A3676" w14:textId="31917323" w:rsidR="00547F4F" w:rsidRPr="00CA6FC0" w:rsidRDefault="00547F4F" w:rsidP="00CB07F7">
      <w:pPr>
        <w:spacing w:after="200"/>
        <w:jc w:val="center"/>
      </w:pPr>
      <w:r w:rsidRPr="00CA6FC0">
        <w:rPr>
          <w:noProof/>
        </w:rPr>
        <w:drawing>
          <wp:inline distT="0" distB="0" distL="0" distR="0" wp14:anchorId="1231B5DC" wp14:editId="37717DD3">
            <wp:extent cx="6343650" cy="293943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l="3168" t="4721" r="2705" b="51092"/>
                    <a:stretch/>
                  </pic:blipFill>
                  <pic:spPr bwMode="auto">
                    <a:xfrm>
                      <a:off x="0" y="0"/>
                      <a:ext cx="6351462" cy="294305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47"/>
        <w:gridCol w:w="2218"/>
        <w:gridCol w:w="4359"/>
      </w:tblGrid>
      <w:tr w:rsidR="009408D9" w:rsidRPr="00CA6FC0" w14:paraId="0C8794A8" w14:textId="310E7E13" w:rsidTr="00EE0282">
        <w:trPr>
          <w:trHeight w:val="284"/>
          <w:jc w:val="center"/>
        </w:trPr>
        <w:tc>
          <w:tcPr>
            <w:tcW w:w="10024" w:type="dxa"/>
            <w:gridSpan w:val="3"/>
            <w:shd w:val="clear" w:color="auto" w:fill="D2F1EF" w:themeFill="accent6" w:themeFillTint="33"/>
          </w:tcPr>
          <w:p w14:paraId="140765DD" w14:textId="20A521CE" w:rsidR="009408D9" w:rsidRPr="00CA6FC0" w:rsidRDefault="009408D9" w:rsidP="00146DD5">
            <w:pPr>
              <w:tabs>
                <w:tab w:val="left" w:pos="1719"/>
              </w:tabs>
              <w:rPr>
                <w:b/>
                <w:bCs/>
                <w:sz w:val="22"/>
              </w:rPr>
            </w:pPr>
            <w:r w:rsidRPr="00CA6FC0">
              <w:rPr>
                <w:b/>
                <w:bCs/>
                <w:sz w:val="22"/>
              </w:rPr>
              <w:t>Purpose</w:t>
            </w:r>
            <w:r w:rsidRPr="00CA6FC0">
              <w:rPr>
                <w:b/>
                <w:bCs/>
                <w:sz w:val="22"/>
              </w:rPr>
              <w:tab/>
            </w:r>
          </w:p>
        </w:tc>
      </w:tr>
      <w:tr w:rsidR="009408D9" w:rsidRPr="00CA6FC0" w14:paraId="74911A95" w14:textId="3E22144A" w:rsidTr="00EE0282">
        <w:trPr>
          <w:trHeight w:val="838"/>
          <w:jc w:val="center"/>
        </w:trPr>
        <w:tc>
          <w:tcPr>
            <w:tcW w:w="10024" w:type="dxa"/>
            <w:gridSpan w:val="3"/>
          </w:tcPr>
          <w:p w14:paraId="051F5B5A" w14:textId="77777777" w:rsidR="009408D9" w:rsidRPr="00CA6FC0" w:rsidRDefault="009408D9" w:rsidP="00146DD5">
            <w:pPr>
              <w:rPr>
                <w:sz w:val="22"/>
              </w:rPr>
            </w:pPr>
          </w:p>
          <w:p w14:paraId="1F00428C" w14:textId="77777777" w:rsidR="009408D9" w:rsidRPr="00CA6FC0" w:rsidRDefault="009408D9" w:rsidP="00146DD5">
            <w:pPr>
              <w:rPr>
                <w:sz w:val="22"/>
              </w:rPr>
            </w:pPr>
            <w:r w:rsidRPr="00CA6FC0">
              <w:rPr>
                <w:sz w:val="22"/>
              </w:rPr>
              <w:t xml:space="preserve">This function allows to check the number of frames in the first burst sent. </w:t>
            </w:r>
          </w:p>
          <w:p w14:paraId="3C7132B3" w14:textId="77777777" w:rsidR="009408D9" w:rsidRPr="00CA6FC0" w:rsidRDefault="009408D9" w:rsidP="00146DD5">
            <w:pPr>
              <w:rPr>
                <w:sz w:val="22"/>
              </w:rPr>
            </w:pPr>
          </w:p>
        </w:tc>
      </w:tr>
      <w:tr w:rsidR="008171AD" w:rsidRPr="00CA6FC0" w14:paraId="5E1F73E6" w14:textId="3D0255BD" w:rsidTr="008171AD">
        <w:trPr>
          <w:trHeight w:val="284"/>
          <w:jc w:val="center"/>
        </w:trPr>
        <w:tc>
          <w:tcPr>
            <w:tcW w:w="3447" w:type="dxa"/>
            <w:shd w:val="clear" w:color="auto" w:fill="D2F1EF" w:themeFill="accent6" w:themeFillTint="33"/>
          </w:tcPr>
          <w:p w14:paraId="7DB5AB47" w14:textId="77777777" w:rsidR="008171AD" w:rsidRPr="00CA6FC0" w:rsidRDefault="008171AD" w:rsidP="008171AD">
            <w:pPr>
              <w:rPr>
                <w:b/>
                <w:bCs/>
                <w:sz w:val="22"/>
              </w:rPr>
            </w:pPr>
            <w:r w:rsidRPr="00CA6FC0">
              <w:rPr>
                <w:b/>
                <w:bCs/>
                <w:sz w:val="22"/>
              </w:rPr>
              <w:t>Mandatory fields</w:t>
            </w:r>
          </w:p>
        </w:tc>
        <w:tc>
          <w:tcPr>
            <w:tcW w:w="2218" w:type="dxa"/>
            <w:shd w:val="clear" w:color="auto" w:fill="D2F1EF" w:themeFill="accent6" w:themeFillTint="33"/>
          </w:tcPr>
          <w:p w14:paraId="3D78CB63" w14:textId="77777777" w:rsidR="008171AD" w:rsidRPr="00CA6FC0" w:rsidRDefault="008171AD" w:rsidP="008171AD">
            <w:pPr>
              <w:rPr>
                <w:b/>
                <w:bCs/>
                <w:sz w:val="22"/>
              </w:rPr>
            </w:pPr>
            <w:r w:rsidRPr="00CA6FC0">
              <w:rPr>
                <w:b/>
                <w:bCs/>
                <w:sz w:val="22"/>
              </w:rPr>
              <w:t>Type of values</w:t>
            </w:r>
          </w:p>
        </w:tc>
        <w:tc>
          <w:tcPr>
            <w:tcW w:w="4359" w:type="dxa"/>
            <w:shd w:val="clear" w:color="auto" w:fill="D2F1EF" w:themeFill="accent6" w:themeFillTint="33"/>
          </w:tcPr>
          <w:p w14:paraId="1DA011C6" w14:textId="2B28BAE1" w:rsidR="008171AD" w:rsidRPr="00CA6FC0" w:rsidRDefault="008171AD" w:rsidP="008171AD">
            <w:pPr>
              <w:rPr>
                <w:b/>
                <w:bCs/>
                <w:sz w:val="22"/>
              </w:rPr>
            </w:pPr>
            <w:r w:rsidRPr="00CA6FC0">
              <w:rPr>
                <w:b/>
                <w:bCs/>
                <w:sz w:val="22"/>
              </w:rPr>
              <w:t>PASSED conditions</w:t>
            </w:r>
          </w:p>
        </w:tc>
      </w:tr>
      <w:tr w:rsidR="008171AD" w:rsidRPr="00CA6FC0" w14:paraId="5931F049" w14:textId="51575AA8" w:rsidTr="008171AD">
        <w:trPr>
          <w:trHeight w:val="1978"/>
          <w:jc w:val="center"/>
        </w:trPr>
        <w:tc>
          <w:tcPr>
            <w:tcW w:w="3447" w:type="dxa"/>
          </w:tcPr>
          <w:p w14:paraId="77AE1DB6" w14:textId="77777777" w:rsidR="008171AD" w:rsidRPr="00CA6FC0" w:rsidRDefault="008171AD" w:rsidP="008171AD">
            <w:pPr>
              <w:rPr>
                <w:sz w:val="22"/>
              </w:rPr>
            </w:pPr>
          </w:p>
          <w:p w14:paraId="6DB6C32E" w14:textId="77777777" w:rsidR="008171AD" w:rsidRPr="00CA6FC0" w:rsidRDefault="008171AD" w:rsidP="008171AD">
            <w:pPr>
              <w:rPr>
                <w:sz w:val="22"/>
              </w:rPr>
            </w:pPr>
            <w:r w:rsidRPr="00CA6FC0">
              <w:rPr>
                <w:sz w:val="22"/>
              </w:rPr>
              <w:t xml:space="preserve">Function Code value </w:t>
            </w:r>
          </w:p>
          <w:p w14:paraId="176AA37D" w14:textId="77777777" w:rsidR="008171AD" w:rsidRPr="00CA6FC0" w:rsidRDefault="008171AD" w:rsidP="008171AD">
            <w:pPr>
              <w:rPr>
                <w:sz w:val="22"/>
              </w:rPr>
            </w:pPr>
            <w:r w:rsidRPr="00CA6FC0">
              <w:rPr>
                <w:sz w:val="22"/>
              </w:rPr>
              <w:t>Label 1 and Label 2</w:t>
            </w:r>
          </w:p>
          <w:p w14:paraId="710EBBEA" w14:textId="77777777" w:rsidR="008171AD" w:rsidRPr="00CA6FC0" w:rsidRDefault="008171AD" w:rsidP="008171AD">
            <w:pPr>
              <w:rPr>
                <w:sz w:val="22"/>
              </w:rPr>
            </w:pPr>
            <w:r w:rsidRPr="00CA6FC0">
              <w:rPr>
                <w:sz w:val="22"/>
              </w:rPr>
              <w:t>Interface</w:t>
            </w:r>
          </w:p>
          <w:p w14:paraId="4307FEF6" w14:textId="77777777" w:rsidR="008171AD" w:rsidRPr="00CA6FC0" w:rsidRDefault="008171AD" w:rsidP="008171AD">
            <w:pPr>
              <w:rPr>
                <w:sz w:val="22"/>
              </w:rPr>
            </w:pPr>
            <w:r w:rsidRPr="00CA6FC0">
              <w:rPr>
                <w:sz w:val="22"/>
              </w:rPr>
              <w:t xml:space="preserve">Value </w:t>
            </w:r>
          </w:p>
          <w:p w14:paraId="24CCECA6" w14:textId="77777777" w:rsidR="008171AD" w:rsidRPr="00CA6FC0" w:rsidRDefault="008171AD" w:rsidP="008171AD">
            <w:pPr>
              <w:rPr>
                <w:sz w:val="22"/>
              </w:rPr>
            </w:pPr>
          </w:p>
        </w:tc>
        <w:tc>
          <w:tcPr>
            <w:tcW w:w="2218" w:type="dxa"/>
          </w:tcPr>
          <w:p w14:paraId="649F6881" w14:textId="77777777" w:rsidR="008171AD" w:rsidRPr="00CA6FC0" w:rsidRDefault="008171AD" w:rsidP="008171AD">
            <w:pPr>
              <w:rPr>
                <w:sz w:val="22"/>
              </w:rPr>
            </w:pPr>
          </w:p>
          <w:p w14:paraId="527912A6" w14:textId="77777777" w:rsidR="008171AD" w:rsidRPr="00CA6FC0" w:rsidRDefault="008171AD" w:rsidP="008171AD">
            <w:pPr>
              <w:rPr>
                <w:sz w:val="22"/>
              </w:rPr>
            </w:pPr>
            <w:r w:rsidRPr="00CA6FC0">
              <w:rPr>
                <w:sz w:val="22"/>
              </w:rPr>
              <w:t>Unit: [number]</w:t>
            </w:r>
          </w:p>
          <w:p w14:paraId="09CD58D4" w14:textId="77777777" w:rsidR="008171AD" w:rsidRPr="00CA6FC0" w:rsidRDefault="008171AD" w:rsidP="008171AD">
            <w:pPr>
              <w:rPr>
                <w:sz w:val="22"/>
              </w:rPr>
            </w:pPr>
          </w:p>
          <w:p w14:paraId="25D56D6C" w14:textId="77777777" w:rsidR="008171AD" w:rsidRPr="00CA6FC0" w:rsidRDefault="008171AD" w:rsidP="008171AD">
            <w:pPr>
              <w:rPr>
                <w:sz w:val="22"/>
              </w:rPr>
            </w:pPr>
            <w:r w:rsidRPr="00CA6FC0">
              <w:rPr>
                <w:sz w:val="22"/>
              </w:rPr>
              <w:t>Fixed</w:t>
            </w:r>
          </w:p>
          <w:p w14:paraId="07D388C0" w14:textId="77777777" w:rsidR="008171AD" w:rsidRPr="00CA6FC0" w:rsidRDefault="008171AD" w:rsidP="008171AD">
            <w:pPr>
              <w:rPr>
                <w:b/>
                <w:bCs/>
                <w:sz w:val="22"/>
              </w:rPr>
            </w:pPr>
          </w:p>
        </w:tc>
        <w:tc>
          <w:tcPr>
            <w:tcW w:w="4359" w:type="dxa"/>
          </w:tcPr>
          <w:p w14:paraId="54960EAC" w14:textId="77777777" w:rsidR="008171AD" w:rsidRPr="00CA6FC0" w:rsidRDefault="008171AD" w:rsidP="008171AD">
            <w:pPr>
              <w:rPr>
                <w:sz w:val="22"/>
              </w:rPr>
            </w:pPr>
          </w:p>
          <w:p w14:paraId="1BBDBA86" w14:textId="77777777" w:rsidR="008171AD" w:rsidRPr="00CA6FC0" w:rsidRDefault="008171AD" w:rsidP="008171AD">
            <w:pPr>
              <w:rPr>
                <w:sz w:val="22"/>
              </w:rPr>
            </w:pPr>
            <w:r w:rsidRPr="00CA6FC0">
              <w:rPr>
                <w:sz w:val="22"/>
              </w:rPr>
              <w:t xml:space="preserve">Pre-conditions: </w:t>
            </w:r>
          </w:p>
          <w:p w14:paraId="58A95895" w14:textId="77777777" w:rsidR="008171AD" w:rsidRPr="00CA6FC0" w:rsidRDefault="008171AD" w:rsidP="008171AD">
            <w:pPr>
              <w:pStyle w:val="Paragraphedeliste"/>
              <w:numPr>
                <w:ilvl w:val="0"/>
                <w:numId w:val="26"/>
              </w:numPr>
              <w:rPr>
                <w:sz w:val="22"/>
              </w:rPr>
            </w:pPr>
            <w:r w:rsidRPr="00CA6FC0">
              <w:rPr>
                <w:sz w:val="22"/>
              </w:rPr>
              <w:t>Function Code</w:t>
            </w:r>
          </w:p>
          <w:p w14:paraId="73B824EB" w14:textId="77777777" w:rsidR="008171AD" w:rsidRPr="00CA6FC0" w:rsidRDefault="008171AD" w:rsidP="008171AD">
            <w:pPr>
              <w:rPr>
                <w:sz w:val="22"/>
              </w:rPr>
            </w:pPr>
          </w:p>
          <w:p w14:paraId="7A6D2E93" w14:textId="77777777" w:rsidR="008171AD" w:rsidRPr="00CA6FC0" w:rsidRDefault="008171AD" w:rsidP="008171AD">
            <w:pPr>
              <w:rPr>
                <w:sz w:val="22"/>
              </w:rPr>
            </w:pPr>
          </w:p>
          <w:p w14:paraId="1F3DC83C" w14:textId="1BC510ED" w:rsidR="008171AD" w:rsidRPr="00CA6FC0" w:rsidRDefault="0076033F" w:rsidP="008171AD">
            <w:pPr>
              <w:rPr>
                <w:sz w:val="22"/>
              </w:rPr>
            </w:pPr>
            <w:r w:rsidRPr="00CA6FC0">
              <w:rPr>
                <w:sz w:val="22"/>
              </w:rPr>
              <w:t>N</w:t>
            </w:r>
            <w:r w:rsidR="00B71DB0" w:rsidRPr="00CA6FC0">
              <w:rPr>
                <w:sz w:val="22"/>
              </w:rPr>
              <w:t>um</w:t>
            </w:r>
            <w:r w:rsidRPr="00CA6FC0">
              <w:rPr>
                <w:sz w:val="22"/>
              </w:rPr>
              <w:t>b</w:t>
            </w:r>
            <w:r w:rsidR="00B71DB0" w:rsidRPr="00CA6FC0">
              <w:rPr>
                <w:sz w:val="22"/>
              </w:rPr>
              <w:t>er</w:t>
            </w:r>
            <w:r w:rsidRPr="00CA6FC0">
              <w:rPr>
                <w:sz w:val="22"/>
              </w:rPr>
              <w:t xml:space="preserve"> of frame</w:t>
            </w:r>
            <w:r w:rsidR="000C2DAA" w:rsidRPr="00CA6FC0">
              <w:rPr>
                <w:sz w:val="22"/>
              </w:rPr>
              <w:t>s</w:t>
            </w:r>
            <w:r w:rsidRPr="00CA6FC0">
              <w:rPr>
                <w:sz w:val="22"/>
              </w:rPr>
              <w:t xml:space="preserve"> in first burst = </w:t>
            </w:r>
            <w:r w:rsidRPr="00CA6FC0">
              <w:rPr>
                <w:b/>
                <w:bCs/>
                <w:sz w:val="22"/>
              </w:rPr>
              <w:t>Value</w:t>
            </w:r>
            <w:r w:rsidRPr="00CA6FC0">
              <w:rPr>
                <w:sz w:val="22"/>
              </w:rPr>
              <w:t>.</w:t>
            </w:r>
          </w:p>
        </w:tc>
      </w:tr>
      <w:tr w:rsidR="008171AD" w:rsidRPr="00CA6FC0" w14:paraId="72D5596F" w14:textId="22B94986" w:rsidTr="00EE0282">
        <w:trPr>
          <w:trHeight w:val="269"/>
          <w:jc w:val="center"/>
        </w:trPr>
        <w:tc>
          <w:tcPr>
            <w:tcW w:w="10024" w:type="dxa"/>
            <w:gridSpan w:val="3"/>
            <w:shd w:val="clear" w:color="auto" w:fill="D2F1EF" w:themeFill="accent6" w:themeFillTint="33"/>
          </w:tcPr>
          <w:p w14:paraId="39466C67" w14:textId="3AEDF00B" w:rsidR="008171AD" w:rsidRPr="00CA6FC0" w:rsidRDefault="008171AD" w:rsidP="008171AD">
            <w:pPr>
              <w:rPr>
                <w:b/>
                <w:bCs/>
                <w:sz w:val="22"/>
              </w:rPr>
            </w:pPr>
            <w:r w:rsidRPr="00CA6FC0">
              <w:rPr>
                <w:b/>
                <w:bCs/>
                <w:sz w:val="22"/>
              </w:rPr>
              <w:t>Analysis</w:t>
            </w:r>
          </w:p>
        </w:tc>
      </w:tr>
      <w:tr w:rsidR="008171AD" w:rsidRPr="00CA6FC0" w14:paraId="22DED023" w14:textId="381AA1F0" w:rsidTr="00EE0282">
        <w:trPr>
          <w:trHeight w:val="2263"/>
          <w:jc w:val="center"/>
        </w:trPr>
        <w:tc>
          <w:tcPr>
            <w:tcW w:w="10024" w:type="dxa"/>
            <w:gridSpan w:val="3"/>
          </w:tcPr>
          <w:p w14:paraId="365E27AE" w14:textId="77777777" w:rsidR="008171AD" w:rsidRPr="00CA6FC0" w:rsidRDefault="008171AD" w:rsidP="008171AD">
            <w:pPr>
              <w:rPr>
                <w:sz w:val="22"/>
              </w:rPr>
            </w:pPr>
          </w:p>
          <w:p w14:paraId="55251B0C" w14:textId="77777777" w:rsidR="008171AD" w:rsidRPr="00CA6FC0" w:rsidRDefault="008171AD" w:rsidP="008171AD">
            <w:pPr>
              <w:rPr>
                <w:sz w:val="22"/>
              </w:rPr>
            </w:pPr>
            <w:r w:rsidRPr="00CA6FC0">
              <w:rPr>
                <w:sz w:val="22"/>
              </w:rPr>
              <w:t>First, the function filters the received frames keeping only those</w:t>
            </w:r>
          </w:p>
          <w:p w14:paraId="0B8B773A" w14:textId="77777777" w:rsidR="008171AD" w:rsidRPr="00CA6FC0" w:rsidRDefault="008171AD" w:rsidP="008171AD">
            <w:pPr>
              <w:pStyle w:val="Paragraphedeliste"/>
              <w:numPr>
                <w:ilvl w:val="0"/>
                <w:numId w:val="23"/>
              </w:numPr>
              <w:rPr>
                <w:sz w:val="22"/>
              </w:rPr>
            </w:pPr>
            <w:r w:rsidRPr="00CA6FC0">
              <w:rPr>
                <w:sz w:val="22"/>
              </w:rPr>
              <w:t>between the two labels</w:t>
            </w:r>
          </w:p>
          <w:p w14:paraId="006993B6" w14:textId="77777777" w:rsidR="008171AD" w:rsidRPr="00CA6FC0" w:rsidRDefault="008171AD" w:rsidP="008171AD">
            <w:pPr>
              <w:pStyle w:val="Paragraphedeliste"/>
              <w:numPr>
                <w:ilvl w:val="0"/>
                <w:numId w:val="23"/>
              </w:numPr>
              <w:rPr>
                <w:sz w:val="22"/>
              </w:rPr>
            </w:pPr>
            <w:r w:rsidRPr="00CA6FC0">
              <w:rPr>
                <w:sz w:val="22"/>
              </w:rPr>
              <w:t>with an interface</w:t>
            </w:r>
            <w:r w:rsidRPr="00CA6FC0">
              <w:rPr>
                <w:rStyle w:val="Appelnotedebasdep"/>
                <w:sz w:val="22"/>
              </w:rPr>
              <w:footnoteReference w:id="17"/>
            </w:r>
            <w:r w:rsidRPr="00CA6FC0">
              <w:rPr>
                <w:sz w:val="22"/>
              </w:rPr>
              <w:t xml:space="preserve"> and a FC value identical to those given as parameter.</w:t>
            </w:r>
          </w:p>
          <w:p w14:paraId="6D5463F6" w14:textId="77777777" w:rsidR="008171AD" w:rsidRPr="00CA6FC0" w:rsidRDefault="008171AD" w:rsidP="008171AD">
            <w:pPr>
              <w:rPr>
                <w:sz w:val="22"/>
              </w:rPr>
            </w:pPr>
          </w:p>
          <w:p w14:paraId="598BD312" w14:textId="77777777" w:rsidR="008171AD" w:rsidRPr="00CA6FC0" w:rsidRDefault="008171AD" w:rsidP="008171AD">
            <w:pPr>
              <w:rPr>
                <w:sz w:val="22"/>
              </w:rPr>
            </w:pPr>
            <w:r w:rsidRPr="00CA6FC0">
              <w:rPr>
                <w:sz w:val="22"/>
              </w:rPr>
              <w:t>Then, the function counts the number of frames in the first burst</w:t>
            </w:r>
            <w:r w:rsidRPr="00CA6FC0">
              <w:rPr>
                <w:rStyle w:val="Appelnotedebasdep"/>
                <w:sz w:val="22"/>
              </w:rPr>
              <w:footnoteReference w:id="18"/>
            </w:r>
            <w:r w:rsidRPr="00CA6FC0">
              <w:rPr>
                <w:sz w:val="22"/>
              </w:rPr>
              <w:t xml:space="preserve"> and compares the number with the value given as parameter. The number of frames counted must be exactly equal to the value given as parameter.</w:t>
            </w:r>
          </w:p>
          <w:p w14:paraId="70C33539" w14:textId="77777777" w:rsidR="008171AD" w:rsidRPr="00CA6FC0" w:rsidRDefault="008171AD" w:rsidP="008171AD">
            <w:pPr>
              <w:rPr>
                <w:sz w:val="22"/>
              </w:rPr>
            </w:pPr>
          </w:p>
        </w:tc>
      </w:tr>
    </w:tbl>
    <w:p w14:paraId="64206D33" w14:textId="0C18F782" w:rsidR="00744A13" w:rsidRPr="00CA6FC0" w:rsidRDefault="00744A13">
      <w:pPr>
        <w:spacing w:after="200"/>
      </w:pPr>
    </w:p>
    <w:p w14:paraId="34DBFEAF" w14:textId="1EC771B8" w:rsidR="0063240A" w:rsidRPr="00CA6FC0" w:rsidRDefault="0063240A">
      <w:pPr>
        <w:spacing w:after="200"/>
      </w:pPr>
      <w:r w:rsidRPr="00CA6FC0">
        <w:br w:type="page"/>
      </w:r>
    </w:p>
    <w:p w14:paraId="2DACE53C" w14:textId="0A5B64E8" w:rsidR="0063240A" w:rsidRPr="00CA6FC0" w:rsidRDefault="0063240A" w:rsidP="0063240A">
      <w:pPr>
        <w:pStyle w:val="Titre4"/>
      </w:pPr>
      <w:bookmarkStart w:id="54" w:name="_Toc50729797"/>
      <w:r w:rsidRPr="00CA6FC0">
        <w:lastRenderedPageBreak/>
        <w:t>CheckCompareP</w:t>
      </w:r>
      <w:bookmarkEnd w:id="54"/>
    </w:p>
    <w:p w14:paraId="4B20E066" w14:textId="786341B9" w:rsidR="006936A1" w:rsidRPr="00CA6FC0" w:rsidRDefault="0063240A" w:rsidP="006936A1">
      <w:pPr>
        <w:pStyle w:val="Titre3"/>
        <w:numPr>
          <w:ilvl w:val="0"/>
          <w:numId w:val="0"/>
        </w:numPr>
      </w:pPr>
      <w:r w:rsidRPr="00CA6FC0">
        <w:t xml:space="preserve"> </w:t>
      </w:r>
    </w:p>
    <w:p w14:paraId="0B25BA08" w14:textId="099F9B99" w:rsidR="0063240A" w:rsidRPr="00CA6FC0" w:rsidRDefault="006936A1" w:rsidP="0063240A">
      <w:pPr>
        <w:spacing w:after="200"/>
        <w:jc w:val="center"/>
      </w:pPr>
      <w:r w:rsidRPr="00CA6FC0">
        <w:rPr>
          <w:noProof/>
        </w:rPr>
        <w:drawing>
          <wp:inline distT="0" distB="0" distL="0" distR="0" wp14:anchorId="21AF955D" wp14:editId="557384C2">
            <wp:extent cx="6351309" cy="29337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2840" t="4689" r="2980" b="51295"/>
                    <a:stretch/>
                  </pic:blipFill>
                  <pic:spPr bwMode="auto">
                    <a:xfrm>
                      <a:off x="0" y="0"/>
                      <a:ext cx="6357206" cy="293642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94"/>
        <w:gridCol w:w="2171"/>
        <w:gridCol w:w="4359"/>
      </w:tblGrid>
      <w:tr w:rsidR="008171AD" w:rsidRPr="00CA6FC0" w14:paraId="270B6E2A" w14:textId="1728D7D8" w:rsidTr="00EE0282">
        <w:trPr>
          <w:trHeight w:val="268"/>
          <w:jc w:val="center"/>
        </w:trPr>
        <w:tc>
          <w:tcPr>
            <w:tcW w:w="10024" w:type="dxa"/>
            <w:gridSpan w:val="3"/>
            <w:shd w:val="clear" w:color="auto" w:fill="D2F1EF" w:themeFill="accent6" w:themeFillTint="33"/>
          </w:tcPr>
          <w:p w14:paraId="14ED4885" w14:textId="526FF9F8" w:rsidR="008171AD" w:rsidRPr="00CA6FC0" w:rsidRDefault="008171AD" w:rsidP="00146DD5">
            <w:pPr>
              <w:tabs>
                <w:tab w:val="left" w:pos="1719"/>
              </w:tabs>
              <w:rPr>
                <w:b/>
                <w:bCs/>
                <w:sz w:val="22"/>
              </w:rPr>
            </w:pPr>
            <w:r w:rsidRPr="00CA6FC0">
              <w:rPr>
                <w:b/>
                <w:bCs/>
                <w:sz w:val="22"/>
              </w:rPr>
              <w:t>Purpose</w:t>
            </w:r>
            <w:r w:rsidRPr="00CA6FC0">
              <w:rPr>
                <w:b/>
                <w:bCs/>
                <w:sz w:val="22"/>
              </w:rPr>
              <w:tab/>
            </w:r>
          </w:p>
        </w:tc>
      </w:tr>
      <w:tr w:rsidR="008171AD" w:rsidRPr="00CA6FC0" w14:paraId="1015C0CE" w14:textId="2B157705" w:rsidTr="00EE0282">
        <w:trPr>
          <w:trHeight w:val="791"/>
          <w:jc w:val="center"/>
        </w:trPr>
        <w:tc>
          <w:tcPr>
            <w:tcW w:w="10024" w:type="dxa"/>
            <w:gridSpan w:val="3"/>
          </w:tcPr>
          <w:p w14:paraId="71CA21DE" w14:textId="77777777" w:rsidR="008171AD" w:rsidRPr="00CA6FC0" w:rsidRDefault="008171AD" w:rsidP="00146DD5">
            <w:pPr>
              <w:rPr>
                <w:sz w:val="22"/>
              </w:rPr>
            </w:pPr>
          </w:p>
          <w:p w14:paraId="72823782" w14:textId="77777777" w:rsidR="008171AD" w:rsidRPr="00CA6FC0" w:rsidRDefault="008171AD" w:rsidP="00146DD5">
            <w:pPr>
              <w:rPr>
                <w:sz w:val="22"/>
              </w:rPr>
            </w:pPr>
            <w:r w:rsidRPr="00CA6FC0">
              <w:rPr>
                <w:sz w:val="22"/>
              </w:rPr>
              <w:t xml:space="preserve">This function allows to check the accuracy of the pressure values sent by the WFC.  </w:t>
            </w:r>
          </w:p>
          <w:p w14:paraId="7183D5ED" w14:textId="77777777" w:rsidR="008171AD" w:rsidRPr="00CA6FC0" w:rsidRDefault="008171AD" w:rsidP="00146DD5">
            <w:pPr>
              <w:rPr>
                <w:sz w:val="22"/>
              </w:rPr>
            </w:pPr>
          </w:p>
        </w:tc>
      </w:tr>
      <w:tr w:rsidR="008171AD" w:rsidRPr="00CA6FC0" w14:paraId="62902086" w14:textId="6A6FD632" w:rsidTr="008171AD">
        <w:trPr>
          <w:trHeight w:val="268"/>
          <w:jc w:val="center"/>
        </w:trPr>
        <w:tc>
          <w:tcPr>
            <w:tcW w:w="3494" w:type="dxa"/>
            <w:shd w:val="clear" w:color="auto" w:fill="D2F1EF" w:themeFill="accent6" w:themeFillTint="33"/>
          </w:tcPr>
          <w:p w14:paraId="2D9267AB" w14:textId="77777777" w:rsidR="008171AD" w:rsidRPr="00CA6FC0" w:rsidRDefault="008171AD" w:rsidP="008171AD">
            <w:pPr>
              <w:rPr>
                <w:b/>
                <w:bCs/>
                <w:sz w:val="22"/>
              </w:rPr>
            </w:pPr>
            <w:r w:rsidRPr="00CA6FC0">
              <w:rPr>
                <w:b/>
                <w:bCs/>
                <w:sz w:val="22"/>
              </w:rPr>
              <w:t>Mandatory fields</w:t>
            </w:r>
          </w:p>
        </w:tc>
        <w:tc>
          <w:tcPr>
            <w:tcW w:w="2171" w:type="dxa"/>
            <w:shd w:val="clear" w:color="auto" w:fill="D2F1EF" w:themeFill="accent6" w:themeFillTint="33"/>
          </w:tcPr>
          <w:p w14:paraId="649FD3E0" w14:textId="77777777" w:rsidR="008171AD" w:rsidRPr="00CA6FC0" w:rsidRDefault="008171AD" w:rsidP="008171AD">
            <w:pPr>
              <w:rPr>
                <w:b/>
                <w:bCs/>
                <w:sz w:val="22"/>
              </w:rPr>
            </w:pPr>
            <w:r w:rsidRPr="00CA6FC0">
              <w:rPr>
                <w:b/>
                <w:bCs/>
                <w:sz w:val="22"/>
              </w:rPr>
              <w:t>Type of values</w:t>
            </w:r>
          </w:p>
        </w:tc>
        <w:tc>
          <w:tcPr>
            <w:tcW w:w="4359" w:type="dxa"/>
            <w:shd w:val="clear" w:color="auto" w:fill="D2F1EF" w:themeFill="accent6" w:themeFillTint="33"/>
          </w:tcPr>
          <w:p w14:paraId="5F793B04" w14:textId="21BEF8C2" w:rsidR="008171AD" w:rsidRPr="00CA6FC0" w:rsidRDefault="008171AD" w:rsidP="008171AD">
            <w:pPr>
              <w:rPr>
                <w:b/>
                <w:bCs/>
                <w:sz w:val="22"/>
              </w:rPr>
            </w:pPr>
            <w:r w:rsidRPr="00CA6FC0">
              <w:rPr>
                <w:b/>
                <w:bCs/>
                <w:sz w:val="22"/>
              </w:rPr>
              <w:t>PASSED conditions</w:t>
            </w:r>
          </w:p>
        </w:tc>
      </w:tr>
      <w:tr w:rsidR="008171AD" w:rsidRPr="00CA6FC0" w14:paraId="2D40B60E" w14:textId="58D135C9" w:rsidTr="008171AD">
        <w:trPr>
          <w:trHeight w:val="1596"/>
          <w:jc w:val="center"/>
        </w:trPr>
        <w:tc>
          <w:tcPr>
            <w:tcW w:w="3494" w:type="dxa"/>
          </w:tcPr>
          <w:p w14:paraId="4E3CA0F3" w14:textId="77777777" w:rsidR="008171AD" w:rsidRPr="00CA6FC0" w:rsidRDefault="008171AD" w:rsidP="008171AD">
            <w:pPr>
              <w:rPr>
                <w:sz w:val="22"/>
              </w:rPr>
            </w:pPr>
          </w:p>
          <w:p w14:paraId="5E7D6567" w14:textId="77777777" w:rsidR="008171AD" w:rsidRPr="00CA6FC0" w:rsidRDefault="008171AD" w:rsidP="008171AD">
            <w:pPr>
              <w:rPr>
                <w:sz w:val="22"/>
              </w:rPr>
            </w:pPr>
            <w:r w:rsidRPr="00CA6FC0">
              <w:rPr>
                <w:sz w:val="22"/>
              </w:rPr>
              <w:t>Label 1 and Label 2</w:t>
            </w:r>
          </w:p>
          <w:p w14:paraId="0BA7FE15" w14:textId="77777777" w:rsidR="008171AD" w:rsidRPr="00CA6FC0" w:rsidRDefault="008171AD" w:rsidP="008171AD">
            <w:pPr>
              <w:rPr>
                <w:sz w:val="22"/>
              </w:rPr>
            </w:pPr>
            <w:r w:rsidRPr="00CA6FC0">
              <w:rPr>
                <w:sz w:val="22"/>
              </w:rPr>
              <w:t>Interface</w:t>
            </w:r>
          </w:p>
          <w:p w14:paraId="7EA5F8D5" w14:textId="21CA08F5" w:rsidR="008171AD" w:rsidRPr="00CA6FC0" w:rsidRDefault="008171AD" w:rsidP="008171AD">
            <w:pPr>
              <w:rPr>
                <w:sz w:val="22"/>
              </w:rPr>
            </w:pPr>
            <w:r w:rsidRPr="00CA6FC0">
              <w:rPr>
                <w:sz w:val="22"/>
              </w:rPr>
              <w:t>Tolerance (value or percentage)</w:t>
            </w:r>
          </w:p>
          <w:p w14:paraId="5092A93B" w14:textId="77777777" w:rsidR="008171AD" w:rsidRPr="00CA6FC0" w:rsidRDefault="008171AD" w:rsidP="008171AD">
            <w:pPr>
              <w:rPr>
                <w:sz w:val="22"/>
              </w:rPr>
            </w:pPr>
          </w:p>
        </w:tc>
        <w:tc>
          <w:tcPr>
            <w:tcW w:w="2171" w:type="dxa"/>
          </w:tcPr>
          <w:p w14:paraId="5DEB76FD" w14:textId="77777777" w:rsidR="008171AD" w:rsidRPr="00CA6FC0" w:rsidRDefault="008171AD" w:rsidP="008171AD">
            <w:pPr>
              <w:rPr>
                <w:b/>
                <w:bCs/>
                <w:sz w:val="22"/>
              </w:rPr>
            </w:pPr>
          </w:p>
        </w:tc>
        <w:tc>
          <w:tcPr>
            <w:tcW w:w="4359" w:type="dxa"/>
          </w:tcPr>
          <w:p w14:paraId="3659E239" w14:textId="77777777" w:rsidR="008171AD" w:rsidRPr="00CA6FC0" w:rsidRDefault="008171AD" w:rsidP="008171AD">
            <w:pPr>
              <w:rPr>
                <w:sz w:val="22"/>
              </w:rPr>
            </w:pPr>
          </w:p>
          <w:p w14:paraId="6D0944F2" w14:textId="01D2111F" w:rsidR="008171AD" w:rsidRPr="00CA6FC0" w:rsidRDefault="00B71DB0" w:rsidP="008171AD">
            <w:pPr>
              <w:rPr>
                <w:b/>
                <w:bCs/>
                <w:sz w:val="22"/>
              </w:rPr>
            </w:pPr>
            <w:r w:rsidRPr="00CA6FC0">
              <w:rPr>
                <w:sz w:val="22"/>
              </w:rPr>
              <w:t xml:space="preserve">All the </w:t>
            </w:r>
            <w:r w:rsidR="00BE6B1D" w:rsidRPr="00CA6FC0">
              <w:rPr>
                <w:sz w:val="22"/>
              </w:rPr>
              <w:t>pressure values between [</w:t>
            </w:r>
            <w:r w:rsidR="00BE6B1D" w:rsidRPr="00CA6FC0">
              <w:rPr>
                <w:b/>
                <w:bCs/>
                <w:sz w:val="22"/>
              </w:rPr>
              <w:t>Value</w:t>
            </w:r>
            <w:r w:rsidR="00BE6B1D" w:rsidRPr="00CA6FC0">
              <w:rPr>
                <w:sz w:val="22"/>
              </w:rPr>
              <w:t xml:space="preserve"> +/- </w:t>
            </w:r>
            <w:r w:rsidR="00BE6B1D" w:rsidRPr="00CA6FC0">
              <w:rPr>
                <w:rFonts w:ascii="Arial" w:hAnsi="Arial" w:cs="Arial"/>
                <w:b/>
                <w:bCs/>
                <w:color w:val="4D5156"/>
                <w:sz w:val="21"/>
                <w:szCs w:val="21"/>
                <w:shd w:val="clear" w:color="auto" w:fill="FFFFFF"/>
              </w:rPr>
              <w:t>Tolerance</w:t>
            </w:r>
            <w:r w:rsidR="00BE6B1D" w:rsidRPr="00CA6FC0">
              <w:rPr>
                <w:rFonts w:ascii="Arial" w:hAnsi="Arial" w:cs="Arial"/>
                <w:color w:val="4D5156"/>
                <w:sz w:val="21"/>
                <w:szCs w:val="21"/>
                <w:shd w:val="clear" w:color="auto" w:fill="FFFFFF"/>
              </w:rPr>
              <w:t>].</w:t>
            </w:r>
          </w:p>
        </w:tc>
      </w:tr>
      <w:tr w:rsidR="008171AD" w:rsidRPr="00CA6FC0" w14:paraId="3FC864FE" w14:textId="15075AA7" w:rsidTr="00EE0282">
        <w:trPr>
          <w:trHeight w:val="253"/>
          <w:jc w:val="center"/>
        </w:trPr>
        <w:tc>
          <w:tcPr>
            <w:tcW w:w="10024" w:type="dxa"/>
            <w:gridSpan w:val="3"/>
            <w:shd w:val="clear" w:color="auto" w:fill="D2F1EF" w:themeFill="accent6" w:themeFillTint="33"/>
          </w:tcPr>
          <w:p w14:paraId="562D65D9" w14:textId="633676E0" w:rsidR="008171AD" w:rsidRPr="00CA6FC0" w:rsidRDefault="008171AD" w:rsidP="008171AD">
            <w:pPr>
              <w:rPr>
                <w:b/>
                <w:bCs/>
                <w:sz w:val="22"/>
              </w:rPr>
            </w:pPr>
            <w:r w:rsidRPr="00CA6FC0">
              <w:rPr>
                <w:b/>
                <w:bCs/>
                <w:sz w:val="22"/>
              </w:rPr>
              <w:t>Analysis</w:t>
            </w:r>
          </w:p>
        </w:tc>
      </w:tr>
      <w:tr w:rsidR="008171AD" w:rsidRPr="00CA6FC0" w14:paraId="7D508523" w14:textId="4B01EF4A" w:rsidTr="00EE0282">
        <w:trPr>
          <w:trHeight w:val="2402"/>
          <w:jc w:val="center"/>
        </w:trPr>
        <w:tc>
          <w:tcPr>
            <w:tcW w:w="10024" w:type="dxa"/>
            <w:gridSpan w:val="3"/>
          </w:tcPr>
          <w:p w14:paraId="7BE61935" w14:textId="77777777" w:rsidR="008171AD" w:rsidRPr="00CA6FC0" w:rsidRDefault="008171AD" w:rsidP="008171AD">
            <w:pPr>
              <w:rPr>
                <w:sz w:val="22"/>
              </w:rPr>
            </w:pPr>
          </w:p>
          <w:p w14:paraId="4562131E" w14:textId="77777777" w:rsidR="008171AD" w:rsidRPr="00CA6FC0" w:rsidRDefault="008171AD" w:rsidP="008171AD">
            <w:pPr>
              <w:rPr>
                <w:sz w:val="22"/>
              </w:rPr>
            </w:pPr>
            <w:r w:rsidRPr="00CA6FC0">
              <w:rPr>
                <w:sz w:val="22"/>
              </w:rPr>
              <w:t>First, the function filters the received frames keeping only those</w:t>
            </w:r>
          </w:p>
          <w:p w14:paraId="5E845251" w14:textId="77777777" w:rsidR="008171AD" w:rsidRPr="00CA6FC0" w:rsidRDefault="008171AD" w:rsidP="008171AD">
            <w:pPr>
              <w:pStyle w:val="Paragraphedeliste"/>
              <w:numPr>
                <w:ilvl w:val="0"/>
                <w:numId w:val="23"/>
              </w:numPr>
              <w:rPr>
                <w:sz w:val="22"/>
              </w:rPr>
            </w:pPr>
            <w:r w:rsidRPr="00CA6FC0">
              <w:rPr>
                <w:sz w:val="22"/>
              </w:rPr>
              <w:t>between the two labels</w:t>
            </w:r>
          </w:p>
          <w:p w14:paraId="1556E743" w14:textId="77777777" w:rsidR="008171AD" w:rsidRPr="00CA6FC0" w:rsidRDefault="008171AD" w:rsidP="008171AD">
            <w:pPr>
              <w:pStyle w:val="Paragraphedeliste"/>
              <w:numPr>
                <w:ilvl w:val="0"/>
                <w:numId w:val="23"/>
              </w:numPr>
              <w:rPr>
                <w:sz w:val="22"/>
              </w:rPr>
            </w:pPr>
            <w:r w:rsidRPr="00CA6FC0">
              <w:rPr>
                <w:sz w:val="22"/>
              </w:rPr>
              <w:t>with an interface</w:t>
            </w:r>
            <w:r w:rsidRPr="00CA6FC0">
              <w:rPr>
                <w:rStyle w:val="Appelnotedebasdep"/>
                <w:sz w:val="22"/>
              </w:rPr>
              <w:footnoteReference w:id="19"/>
            </w:r>
            <w:r w:rsidRPr="00CA6FC0">
              <w:rPr>
                <w:sz w:val="22"/>
              </w:rPr>
              <w:t xml:space="preserve"> identical to the one given as parameter.</w:t>
            </w:r>
          </w:p>
          <w:p w14:paraId="41F2B627" w14:textId="77777777" w:rsidR="008171AD" w:rsidRPr="00CA6FC0" w:rsidRDefault="008171AD" w:rsidP="008171AD">
            <w:pPr>
              <w:rPr>
                <w:sz w:val="22"/>
              </w:rPr>
            </w:pPr>
          </w:p>
          <w:p w14:paraId="1742D495" w14:textId="77777777" w:rsidR="008171AD" w:rsidRPr="00CA6FC0" w:rsidRDefault="008171AD" w:rsidP="008171AD">
            <w:pPr>
              <w:rPr>
                <w:sz w:val="22"/>
              </w:rPr>
            </w:pPr>
            <w:r w:rsidRPr="00CA6FC0">
              <w:rPr>
                <w:sz w:val="22"/>
              </w:rPr>
              <w:t>Then, the function checks for every frame if the pressure value sent by the WFC</w:t>
            </w:r>
            <w:r w:rsidRPr="00CA6FC0">
              <w:rPr>
                <w:rStyle w:val="Appelnotedebasdep"/>
                <w:sz w:val="22"/>
              </w:rPr>
              <w:footnoteReference w:id="20"/>
            </w:r>
            <w:r w:rsidRPr="00CA6FC0">
              <w:rPr>
                <w:sz w:val="22"/>
              </w:rPr>
              <w:t xml:space="preserve"> (from the </w:t>
            </w:r>
            <w:r w:rsidRPr="00CA6FC0">
              <w:rPr>
                <w:i/>
                <w:iCs/>
                <w:sz w:val="22"/>
              </w:rPr>
              <w:t>Pressure</w:t>
            </w:r>
            <w:r w:rsidRPr="00CA6FC0">
              <w:rPr>
                <w:sz w:val="22"/>
              </w:rPr>
              <w:t xml:space="preserve"> field in log file)</w:t>
            </w:r>
            <w:r w:rsidRPr="00CA6FC0">
              <w:t xml:space="preserve"> </w:t>
            </w:r>
            <w:r w:rsidRPr="00CA6FC0">
              <w:rPr>
                <w:sz w:val="22"/>
              </w:rPr>
              <w:t>belongs to the interval defined by the reference pressure</w:t>
            </w:r>
            <w:r w:rsidRPr="00CA6FC0">
              <w:rPr>
                <w:rStyle w:val="Appelnotedebasdep"/>
                <w:sz w:val="22"/>
              </w:rPr>
              <w:footnoteReference w:id="21"/>
            </w:r>
            <w:r w:rsidRPr="00CA6FC0">
              <w:rPr>
                <w:sz w:val="22"/>
              </w:rPr>
              <w:t xml:space="preserve"> value acquired by the bench</w:t>
            </w:r>
            <w:r w:rsidRPr="00CA6FC0">
              <w:t xml:space="preserve"> </w:t>
            </w:r>
            <w:r w:rsidRPr="00CA6FC0">
              <w:rPr>
                <w:sz w:val="22"/>
              </w:rPr>
              <w:t xml:space="preserve">plus/minus tolerance. </w:t>
            </w:r>
          </w:p>
          <w:p w14:paraId="2445D0E9" w14:textId="77777777" w:rsidR="008171AD" w:rsidRPr="00CA6FC0" w:rsidRDefault="008171AD" w:rsidP="008171AD">
            <w:pPr>
              <w:rPr>
                <w:sz w:val="22"/>
              </w:rPr>
            </w:pPr>
          </w:p>
        </w:tc>
      </w:tr>
    </w:tbl>
    <w:p w14:paraId="70E0EDA0" w14:textId="6CE62FC2" w:rsidR="006E196B" w:rsidRPr="00CA6FC0" w:rsidRDefault="006E196B">
      <w:pPr>
        <w:spacing w:after="200"/>
      </w:pPr>
      <w:r w:rsidRPr="00CA6FC0">
        <w:br w:type="page"/>
      </w:r>
    </w:p>
    <w:p w14:paraId="398C6157" w14:textId="23E0103F" w:rsidR="006E196B" w:rsidRPr="00CA6FC0" w:rsidRDefault="006E196B" w:rsidP="006E196B">
      <w:pPr>
        <w:pStyle w:val="Titre4"/>
      </w:pPr>
      <w:bookmarkStart w:id="55" w:name="_Toc50729798"/>
      <w:r w:rsidRPr="00CA6FC0">
        <w:lastRenderedPageBreak/>
        <w:t>CheckCompare</w:t>
      </w:r>
      <w:r w:rsidR="00E97A94" w:rsidRPr="00CA6FC0">
        <w:t>Acc</w:t>
      </w:r>
      <w:bookmarkEnd w:id="55"/>
    </w:p>
    <w:p w14:paraId="18347609" w14:textId="5E3C314E" w:rsidR="00223156" w:rsidRPr="00CA6FC0" w:rsidRDefault="006E196B" w:rsidP="00223156">
      <w:pPr>
        <w:pStyle w:val="Titre3"/>
        <w:numPr>
          <w:ilvl w:val="0"/>
          <w:numId w:val="0"/>
        </w:numPr>
      </w:pPr>
      <w:r w:rsidRPr="00CA6FC0">
        <w:t xml:space="preserve"> </w:t>
      </w:r>
    </w:p>
    <w:p w14:paraId="7AE1C00B" w14:textId="64870E4E" w:rsidR="006E196B" w:rsidRPr="00CA6FC0" w:rsidRDefault="00FC44B9" w:rsidP="006E196B">
      <w:pPr>
        <w:spacing w:after="200"/>
        <w:jc w:val="center"/>
      </w:pPr>
      <w:r w:rsidRPr="00CA6FC0">
        <w:rPr>
          <w:noProof/>
        </w:rPr>
        <mc:AlternateContent>
          <mc:Choice Requires="wps">
            <w:drawing>
              <wp:anchor distT="0" distB="0" distL="114300" distR="114300" simplePos="0" relativeHeight="251670528" behindDoc="0" locked="0" layoutInCell="1" allowOverlap="1" wp14:anchorId="5833EFBC" wp14:editId="76C845D5">
                <wp:simplePos x="0" y="0"/>
                <wp:positionH relativeFrom="margin">
                  <wp:posOffset>2215515</wp:posOffset>
                </wp:positionH>
                <wp:positionV relativeFrom="paragraph">
                  <wp:posOffset>647700</wp:posOffset>
                </wp:positionV>
                <wp:extent cx="1714500" cy="402609"/>
                <wp:effectExtent l="0" t="0" r="19050" b="16510"/>
                <wp:wrapNone/>
                <wp:docPr id="192" name="Rectangle 192"/>
                <wp:cNvGraphicFramePr/>
                <a:graphic xmlns:a="http://schemas.openxmlformats.org/drawingml/2006/main">
                  <a:graphicData uri="http://schemas.microsoft.com/office/word/2010/wordprocessingShape">
                    <wps:wsp>
                      <wps:cNvSpPr/>
                      <wps:spPr>
                        <a:xfrm>
                          <a:off x="0" y="0"/>
                          <a:ext cx="1714500" cy="40260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7D3FE" id="Rectangle 192" o:spid="_x0000_s1026" style="position:absolute;margin-left:174.45pt;margin-top:51pt;width:135pt;height:31.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" filled="f" strokecolor="#c00000" strokeweight="2pt">
                <w10:wrap anchorx="margin"/>
              </v:rect>
            </w:pict>
          </mc:Fallback>
        </mc:AlternateContent>
      </w:r>
      <w:r w:rsidR="00223156" w:rsidRPr="00CA6FC0">
        <w:rPr>
          <w:noProof/>
        </w:rPr>
        <w:drawing>
          <wp:inline distT="0" distB="0" distL="0" distR="0" wp14:anchorId="34860CEF" wp14:editId="5EF654FC">
            <wp:extent cx="6353047" cy="29908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5">
                      <a:extLst>
                        <a:ext uri="{28A0092B-C50C-407E-A947-70E740481C1C}">
                          <a14:useLocalDpi xmlns:a14="http://schemas.microsoft.com/office/drawing/2010/main" val="0"/>
                        </a:ext>
                      </a:extLst>
                    </a:blip>
                    <a:srcRect l="2541" t="4235" r="2831" b="50691"/>
                    <a:stretch/>
                  </pic:blipFill>
                  <pic:spPr bwMode="auto">
                    <a:xfrm>
                      <a:off x="0" y="0"/>
                      <a:ext cx="6362385" cy="299524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97"/>
        <w:gridCol w:w="2027"/>
        <w:gridCol w:w="4500"/>
      </w:tblGrid>
      <w:tr w:rsidR="008918B4" w:rsidRPr="00CA6FC0" w14:paraId="4F294B8D" w14:textId="42819CD7" w:rsidTr="00EE0282">
        <w:trPr>
          <w:trHeight w:val="266"/>
          <w:jc w:val="center"/>
        </w:trPr>
        <w:tc>
          <w:tcPr>
            <w:tcW w:w="10024" w:type="dxa"/>
            <w:gridSpan w:val="3"/>
            <w:shd w:val="clear" w:color="auto" w:fill="D2F1EF" w:themeFill="accent6" w:themeFillTint="33"/>
          </w:tcPr>
          <w:p w14:paraId="016AB3E9" w14:textId="17F75703" w:rsidR="008918B4" w:rsidRPr="00CA6FC0" w:rsidRDefault="008918B4" w:rsidP="00146DD5">
            <w:pPr>
              <w:tabs>
                <w:tab w:val="left" w:pos="1719"/>
              </w:tabs>
              <w:rPr>
                <w:b/>
                <w:bCs/>
                <w:sz w:val="22"/>
              </w:rPr>
            </w:pPr>
            <w:r w:rsidRPr="00CA6FC0">
              <w:rPr>
                <w:b/>
                <w:bCs/>
                <w:sz w:val="22"/>
              </w:rPr>
              <w:t>Purpose</w:t>
            </w:r>
            <w:r w:rsidRPr="00CA6FC0">
              <w:rPr>
                <w:b/>
                <w:bCs/>
                <w:sz w:val="22"/>
              </w:rPr>
              <w:tab/>
            </w:r>
          </w:p>
        </w:tc>
      </w:tr>
      <w:tr w:rsidR="008918B4" w:rsidRPr="00CA6FC0" w14:paraId="1A0F4649" w14:textId="2C9D0E21" w:rsidTr="00EE0282">
        <w:trPr>
          <w:trHeight w:val="785"/>
          <w:jc w:val="center"/>
        </w:trPr>
        <w:tc>
          <w:tcPr>
            <w:tcW w:w="10024" w:type="dxa"/>
            <w:gridSpan w:val="3"/>
          </w:tcPr>
          <w:p w14:paraId="77EF8142" w14:textId="77777777" w:rsidR="008918B4" w:rsidRPr="00CA6FC0" w:rsidRDefault="008918B4" w:rsidP="00146DD5">
            <w:pPr>
              <w:rPr>
                <w:sz w:val="22"/>
              </w:rPr>
            </w:pPr>
          </w:p>
          <w:p w14:paraId="3A3EACA6" w14:textId="77777777" w:rsidR="008918B4" w:rsidRPr="00CA6FC0" w:rsidRDefault="008918B4" w:rsidP="00146DD5">
            <w:pPr>
              <w:rPr>
                <w:sz w:val="22"/>
              </w:rPr>
            </w:pPr>
            <w:r w:rsidRPr="00CA6FC0">
              <w:rPr>
                <w:sz w:val="22"/>
              </w:rPr>
              <w:t xml:space="preserve">This function allows to check the accuracy of the acceleration values captured and sent by the WFC.  </w:t>
            </w:r>
          </w:p>
          <w:p w14:paraId="2033DE3C" w14:textId="77777777" w:rsidR="008918B4" w:rsidRPr="00CA6FC0" w:rsidRDefault="008918B4" w:rsidP="00146DD5">
            <w:pPr>
              <w:rPr>
                <w:sz w:val="22"/>
              </w:rPr>
            </w:pPr>
          </w:p>
        </w:tc>
      </w:tr>
      <w:tr w:rsidR="00BF45A9" w:rsidRPr="00CA6FC0" w14:paraId="30341FA6" w14:textId="730B3B02" w:rsidTr="00BF45A9">
        <w:trPr>
          <w:trHeight w:val="266"/>
          <w:jc w:val="center"/>
        </w:trPr>
        <w:tc>
          <w:tcPr>
            <w:tcW w:w="3497" w:type="dxa"/>
            <w:shd w:val="clear" w:color="auto" w:fill="D2F1EF" w:themeFill="accent6" w:themeFillTint="33"/>
          </w:tcPr>
          <w:p w14:paraId="57080D80" w14:textId="77777777" w:rsidR="00BF45A9" w:rsidRPr="00CA6FC0" w:rsidRDefault="00BF45A9" w:rsidP="00BF45A9">
            <w:pPr>
              <w:rPr>
                <w:b/>
                <w:bCs/>
                <w:sz w:val="22"/>
              </w:rPr>
            </w:pPr>
            <w:r w:rsidRPr="00CA6FC0">
              <w:rPr>
                <w:b/>
                <w:bCs/>
                <w:sz w:val="22"/>
              </w:rPr>
              <w:t>Mandatory fields</w:t>
            </w:r>
          </w:p>
        </w:tc>
        <w:tc>
          <w:tcPr>
            <w:tcW w:w="2027" w:type="dxa"/>
            <w:shd w:val="clear" w:color="auto" w:fill="D2F1EF" w:themeFill="accent6" w:themeFillTint="33"/>
          </w:tcPr>
          <w:p w14:paraId="6AFABD11" w14:textId="77777777" w:rsidR="00BF45A9" w:rsidRPr="00CA6FC0" w:rsidRDefault="00BF45A9" w:rsidP="00BF45A9">
            <w:pPr>
              <w:rPr>
                <w:b/>
                <w:bCs/>
                <w:sz w:val="22"/>
              </w:rPr>
            </w:pPr>
            <w:r w:rsidRPr="00CA6FC0">
              <w:rPr>
                <w:b/>
                <w:bCs/>
                <w:sz w:val="22"/>
              </w:rPr>
              <w:t>Type of values</w:t>
            </w:r>
          </w:p>
        </w:tc>
        <w:tc>
          <w:tcPr>
            <w:tcW w:w="4500" w:type="dxa"/>
            <w:shd w:val="clear" w:color="auto" w:fill="D2F1EF" w:themeFill="accent6" w:themeFillTint="33"/>
          </w:tcPr>
          <w:p w14:paraId="10E3A288" w14:textId="739792E1" w:rsidR="00BF45A9" w:rsidRPr="00CA6FC0" w:rsidRDefault="00BF45A9" w:rsidP="00BF45A9">
            <w:pPr>
              <w:rPr>
                <w:b/>
                <w:bCs/>
                <w:sz w:val="22"/>
              </w:rPr>
            </w:pPr>
            <w:r w:rsidRPr="00CA6FC0">
              <w:rPr>
                <w:b/>
                <w:bCs/>
                <w:sz w:val="22"/>
              </w:rPr>
              <w:t>PASSED conditions</w:t>
            </w:r>
          </w:p>
        </w:tc>
      </w:tr>
      <w:tr w:rsidR="00BF45A9" w:rsidRPr="00CA6FC0" w14:paraId="39BCF3DF" w14:textId="448DA283" w:rsidTr="00BF45A9">
        <w:trPr>
          <w:trHeight w:val="1852"/>
          <w:jc w:val="center"/>
        </w:trPr>
        <w:tc>
          <w:tcPr>
            <w:tcW w:w="3497" w:type="dxa"/>
          </w:tcPr>
          <w:p w14:paraId="5AAF017D" w14:textId="77777777" w:rsidR="00BF45A9" w:rsidRPr="00CA6FC0" w:rsidRDefault="00BF45A9" w:rsidP="00BF45A9">
            <w:pPr>
              <w:rPr>
                <w:sz w:val="22"/>
              </w:rPr>
            </w:pPr>
          </w:p>
          <w:p w14:paraId="06D8FE9E" w14:textId="77777777" w:rsidR="00BF45A9" w:rsidRPr="00CA6FC0" w:rsidRDefault="00BF45A9" w:rsidP="00BF45A9">
            <w:pPr>
              <w:rPr>
                <w:sz w:val="22"/>
              </w:rPr>
            </w:pPr>
            <w:r w:rsidRPr="00CA6FC0">
              <w:rPr>
                <w:sz w:val="22"/>
              </w:rPr>
              <w:t>Label 1 and Label 2</w:t>
            </w:r>
          </w:p>
          <w:p w14:paraId="4DAC9D95" w14:textId="77777777" w:rsidR="00BF45A9" w:rsidRPr="00CA6FC0" w:rsidRDefault="00BF45A9" w:rsidP="00BF45A9">
            <w:pPr>
              <w:rPr>
                <w:sz w:val="22"/>
              </w:rPr>
            </w:pPr>
            <w:r w:rsidRPr="00CA6FC0">
              <w:rPr>
                <w:sz w:val="22"/>
              </w:rPr>
              <w:t>Interface</w:t>
            </w:r>
          </w:p>
          <w:p w14:paraId="409BA84F" w14:textId="349E89C2" w:rsidR="00BF45A9" w:rsidRPr="00CA6FC0" w:rsidRDefault="00BF45A9" w:rsidP="00BF45A9">
            <w:pPr>
              <w:rPr>
                <w:sz w:val="22"/>
              </w:rPr>
            </w:pPr>
            <w:r w:rsidRPr="00CA6FC0">
              <w:rPr>
                <w:sz w:val="22"/>
              </w:rPr>
              <w:t>Tolerance (value or percentage)</w:t>
            </w:r>
          </w:p>
          <w:p w14:paraId="4117A674" w14:textId="4A8FCEAF" w:rsidR="00BF45A9" w:rsidRPr="00CA6FC0" w:rsidRDefault="00BF45A9" w:rsidP="00BF45A9">
            <w:pPr>
              <w:rPr>
                <w:color w:val="C00000"/>
                <w:sz w:val="22"/>
              </w:rPr>
            </w:pPr>
            <w:r w:rsidRPr="00CA6FC0">
              <w:rPr>
                <w:color w:val="C00000"/>
                <w:sz w:val="22"/>
              </w:rPr>
              <w:t xml:space="preserve">RIM Diameter </w:t>
            </w:r>
          </w:p>
          <w:p w14:paraId="2E94A4E9" w14:textId="77777777" w:rsidR="00BF45A9" w:rsidRPr="00CA6FC0" w:rsidRDefault="00BF45A9" w:rsidP="00BF45A9">
            <w:pPr>
              <w:rPr>
                <w:sz w:val="22"/>
              </w:rPr>
            </w:pPr>
          </w:p>
        </w:tc>
        <w:tc>
          <w:tcPr>
            <w:tcW w:w="2027" w:type="dxa"/>
          </w:tcPr>
          <w:p w14:paraId="178739B1" w14:textId="77777777" w:rsidR="00BF45A9" w:rsidRPr="00CA6FC0" w:rsidRDefault="00BF45A9" w:rsidP="00BF45A9">
            <w:pPr>
              <w:rPr>
                <w:b/>
                <w:bCs/>
                <w:sz w:val="22"/>
              </w:rPr>
            </w:pPr>
          </w:p>
        </w:tc>
        <w:tc>
          <w:tcPr>
            <w:tcW w:w="4500" w:type="dxa"/>
          </w:tcPr>
          <w:p w14:paraId="18EAB4FB" w14:textId="77777777" w:rsidR="00BF45A9" w:rsidRPr="00CA6FC0" w:rsidRDefault="00BF45A9" w:rsidP="00BF45A9">
            <w:pPr>
              <w:rPr>
                <w:sz w:val="22"/>
              </w:rPr>
            </w:pPr>
          </w:p>
          <w:p w14:paraId="08A04BEB" w14:textId="6382662B" w:rsidR="00BF45A9" w:rsidRPr="00CA6FC0" w:rsidRDefault="00BE6B1D" w:rsidP="00BF45A9">
            <w:pPr>
              <w:rPr>
                <w:b/>
                <w:bCs/>
                <w:sz w:val="22"/>
              </w:rPr>
            </w:pPr>
            <w:r w:rsidRPr="00CA6FC0">
              <w:rPr>
                <w:sz w:val="22"/>
              </w:rPr>
              <w:t>All the acceleration values between [</w:t>
            </w:r>
            <w:r w:rsidRPr="00CA6FC0">
              <w:rPr>
                <w:b/>
                <w:bCs/>
                <w:sz w:val="22"/>
              </w:rPr>
              <w:t>Value</w:t>
            </w:r>
            <w:r w:rsidRPr="00CA6FC0">
              <w:rPr>
                <w:sz w:val="22"/>
              </w:rPr>
              <w:t xml:space="preserve"> +/- </w:t>
            </w:r>
            <w:r w:rsidRPr="00CA6FC0">
              <w:rPr>
                <w:rFonts w:ascii="Arial" w:hAnsi="Arial" w:cs="Arial"/>
                <w:b/>
                <w:bCs/>
                <w:color w:val="4D5156"/>
                <w:sz w:val="21"/>
                <w:szCs w:val="21"/>
                <w:shd w:val="clear" w:color="auto" w:fill="FFFFFF"/>
              </w:rPr>
              <w:t>Tolerance</w:t>
            </w:r>
            <w:r w:rsidRPr="00CA6FC0">
              <w:rPr>
                <w:rFonts w:ascii="Arial" w:hAnsi="Arial" w:cs="Arial"/>
                <w:color w:val="4D5156"/>
                <w:sz w:val="21"/>
                <w:szCs w:val="21"/>
                <w:shd w:val="clear" w:color="auto" w:fill="FFFFFF"/>
              </w:rPr>
              <w:t>].</w:t>
            </w:r>
          </w:p>
        </w:tc>
      </w:tr>
      <w:tr w:rsidR="00BF45A9" w:rsidRPr="00CA6FC0" w14:paraId="7BA212AF" w14:textId="32DB0D00" w:rsidTr="00EE0282">
        <w:trPr>
          <w:trHeight w:val="251"/>
          <w:jc w:val="center"/>
        </w:trPr>
        <w:tc>
          <w:tcPr>
            <w:tcW w:w="10024" w:type="dxa"/>
            <w:gridSpan w:val="3"/>
            <w:shd w:val="clear" w:color="auto" w:fill="D2F1EF" w:themeFill="accent6" w:themeFillTint="33"/>
          </w:tcPr>
          <w:p w14:paraId="188E77A5" w14:textId="308EEFA6" w:rsidR="00BF45A9" w:rsidRPr="00CA6FC0" w:rsidRDefault="00BF45A9" w:rsidP="00BF45A9">
            <w:pPr>
              <w:rPr>
                <w:b/>
                <w:bCs/>
                <w:sz w:val="22"/>
              </w:rPr>
            </w:pPr>
            <w:r w:rsidRPr="00CA6FC0">
              <w:rPr>
                <w:b/>
                <w:bCs/>
                <w:sz w:val="22"/>
              </w:rPr>
              <w:t>Analysis</w:t>
            </w:r>
          </w:p>
        </w:tc>
      </w:tr>
      <w:tr w:rsidR="00BF45A9" w:rsidRPr="00CA6FC0" w14:paraId="5FD5729D" w14:textId="21AD5833" w:rsidTr="00EE0282">
        <w:trPr>
          <w:trHeight w:val="2119"/>
          <w:jc w:val="center"/>
        </w:trPr>
        <w:tc>
          <w:tcPr>
            <w:tcW w:w="10024" w:type="dxa"/>
            <w:gridSpan w:val="3"/>
          </w:tcPr>
          <w:p w14:paraId="564CBFEC" w14:textId="77777777" w:rsidR="00BF45A9" w:rsidRPr="00CA6FC0" w:rsidRDefault="00BF45A9" w:rsidP="00BF45A9">
            <w:pPr>
              <w:rPr>
                <w:sz w:val="22"/>
              </w:rPr>
            </w:pPr>
          </w:p>
          <w:p w14:paraId="596B9314" w14:textId="77777777" w:rsidR="00BF45A9" w:rsidRPr="00CA6FC0" w:rsidRDefault="00BF45A9" w:rsidP="00BF45A9">
            <w:pPr>
              <w:rPr>
                <w:sz w:val="22"/>
              </w:rPr>
            </w:pPr>
            <w:r w:rsidRPr="00CA6FC0">
              <w:rPr>
                <w:sz w:val="22"/>
              </w:rPr>
              <w:t>First, the function filters the received frames keeping only those</w:t>
            </w:r>
          </w:p>
          <w:p w14:paraId="0EF65803" w14:textId="77777777" w:rsidR="00BF45A9" w:rsidRPr="00CA6FC0" w:rsidRDefault="00BF45A9" w:rsidP="00BF45A9">
            <w:pPr>
              <w:pStyle w:val="Paragraphedeliste"/>
              <w:numPr>
                <w:ilvl w:val="0"/>
                <w:numId w:val="23"/>
              </w:numPr>
              <w:rPr>
                <w:sz w:val="22"/>
              </w:rPr>
            </w:pPr>
            <w:r w:rsidRPr="00CA6FC0">
              <w:rPr>
                <w:sz w:val="22"/>
              </w:rPr>
              <w:t>between the two labels</w:t>
            </w:r>
          </w:p>
          <w:p w14:paraId="1B9B143A" w14:textId="77777777" w:rsidR="00BF45A9" w:rsidRPr="00CA6FC0" w:rsidRDefault="00BF45A9" w:rsidP="00BF45A9">
            <w:pPr>
              <w:pStyle w:val="Paragraphedeliste"/>
              <w:numPr>
                <w:ilvl w:val="0"/>
                <w:numId w:val="23"/>
              </w:numPr>
              <w:rPr>
                <w:sz w:val="22"/>
              </w:rPr>
            </w:pPr>
            <w:r w:rsidRPr="00CA6FC0">
              <w:rPr>
                <w:sz w:val="22"/>
              </w:rPr>
              <w:t>with an interface</w:t>
            </w:r>
            <w:r w:rsidRPr="00CA6FC0">
              <w:rPr>
                <w:rStyle w:val="Appelnotedebasdep"/>
                <w:sz w:val="22"/>
              </w:rPr>
              <w:footnoteReference w:id="22"/>
            </w:r>
            <w:r w:rsidRPr="00CA6FC0">
              <w:rPr>
                <w:sz w:val="22"/>
              </w:rPr>
              <w:t xml:space="preserve"> identical to the one given as parameter.</w:t>
            </w:r>
          </w:p>
          <w:p w14:paraId="2763C432" w14:textId="77777777" w:rsidR="00BF45A9" w:rsidRPr="00CA6FC0" w:rsidRDefault="00BF45A9" w:rsidP="00BF45A9">
            <w:pPr>
              <w:rPr>
                <w:sz w:val="22"/>
              </w:rPr>
            </w:pPr>
          </w:p>
          <w:p w14:paraId="396A84D0" w14:textId="77777777" w:rsidR="00BF45A9" w:rsidRPr="00CA6FC0" w:rsidRDefault="00BF45A9" w:rsidP="00BF45A9">
            <w:pPr>
              <w:rPr>
                <w:sz w:val="22"/>
              </w:rPr>
            </w:pPr>
            <w:r w:rsidRPr="00CA6FC0">
              <w:rPr>
                <w:sz w:val="22"/>
              </w:rPr>
              <w:t>Then, the function checks for every frame if the acceleration value sent by the WFC</w:t>
            </w:r>
            <w:r w:rsidRPr="00CA6FC0">
              <w:rPr>
                <w:rStyle w:val="Appelnotedebasdep"/>
                <w:sz w:val="22"/>
              </w:rPr>
              <w:footnoteReference w:id="23"/>
            </w:r>
            <w:r w:rsidRPr="00CA6FC0">
              <w:rPr>
                <w:sz w:val="22"/>
              </w:rPr>
              <w:t xml:space="preserve"> belongs to the interval defined by the reference acceleration</w:t>
            </w:r>
            <w:r w:rsidRPr="00CA6FC0">
              <w:rPr>
                <w:rStyle w:val="Appelnotedebasdep"/>
                <w:sz w:val="22"/>
              </w:rPr>
              <w:footnoteReference w:id="24"/>
            </w:r>
            <w:r w:rsidRPr="00CA6FC0">
              <w:rPr>
                <w:sz w:val="22"/>
              </w:rPr>
              <w:t xml:space="preserve"> value acquired by the bench</w:t>
            </w:r>
            <w:r w:rsidRPr="00CA6FC0">
              <w:t xml:space="preserve"> </w:t>
            </w:r>
            <w:r w:rsidRPr="00CA6FC0">
              <w:rPr>
                <w:sz w:val="22"/>
              </w:rPr>
              <w:t xml:space="preserve">plus/minus tolerance. </w:t>
            </w:r>
          </w:p>
          <w:p w14:paraId="121D4E48" w14:textId="77777777" w:rsidR="00BF45A9" w:rsidRPr="00CA6FC0" w:rsidRDefault="00BF45A9" w:rsidP="00BF45A9">
            <w:pPr>
              <w:rPr>
                <w:sz w:val="22"/>
              </w:rPr>
            </w:pPr>
          </w:p>
        </w:tc>
      </w:tr>
    </w:tbl>
    <w:p w14:paraId="672D5EDE" w14:textId="77777777" w:rsidR="003248EE" w:rsidRPr="00CA6FC0" w:rsidRDefault="003248EE">
      <w:pPr>
        <w:spacing w:after="200"/>
      </w:pPr>
      <w:r w:rsidRPr="00CA6FC0">
        <w:br w:type="page"/>
      </w:r>
    </w:p>
    <w:p w14:paraId="529D6934" w14:textId="5BF065B2" w:rsidR="003248EE" w:rsidRPr="00CA6FC0" w:rsidRDefault="003248EE" w:rsidP="003248EE">
      <w:pPr>
        <w:pStyle w:val="Titre4"/>
      </w:pPr>
      <w:bookmarkStart w:id="56" w:name="_Toc50729799"/>
      <w:r w:rsidRPr="00CA6FC0">
        <w:lastRenderedPageBreak/>
        <w:t>Check</w:t>
      </w:r>
      <w:r w:rsidR="008256B2" w:rsidRPr="00CA6FC0">
        <w:t>NoRF</w:t>
      </w:r>
      <w:bookmarkEnd w:id="56"/>
    </w:p>
    <w:p w14:paraId="7BD9C1B6" w14:textId="77777777" w:rsidR="003248EE" w:rsidRPr="00CA6FC0" w:rsidRDefault="003248EE" w:rsidP="003248EE">
      <w:pPr>
        <w:pStyle w:val="Titre3"/>
        <w:numPr>
          <w:ilvl w:val="0"/>
          <w:numId w:val="0"/>
        </w:numPr>
      </w:pPr>
      <w:r w:rsidRPr="00CA6FC0">
        <w:t xml:space="preserve"> </w:t>
      </w:r>
    </w:p>
    <w:p w14:paraId="6BE94A71" w14:textId="446CA8DC" w:rsidR="003248EE" w:rsidRPr="00CA6FC0" w:rsidRDefault="008256B2" w:rsidP="003248EE">
      <w:pPr>
        <w:spacing w:after="200"/>
        <w:jc w:val="center"/>
      </w:pPr>
      <w:r w:rsidRPr="00CA6FC0">
        <w:rPr>
          <w:noProof/>
        </w:rPr>
        <w:drawing>
          <wp:inline distT="0" distB="0" distL="0" distR="0" wp14:anchorId="7F10F3E7" wp14:editId="5B34E98A">
            <wp:extent cx="6380284" cy="2962275"/>
            <wp:effectExtent l="0" t="0" r="190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l="2744" t="4673" r="2905" b="50991"/>
                    <a:stretch/>
                  </pic:blipFill>
                  <pic:spPr bwMode="auto">
                    <a:xfrm>
                      <a:off x="0" y="0"/>
                      <a:ext cx="6385537" cy="296471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59"/>
        <w:gridCol w:w="2196"/>
        <w:gridCol w:w="4354"/>
      </w:tblGrid>
      <w:tr w:rsidR="00BF45A9" w:rsidRPr="00CA6FC0" w14:paraId="233B82B9" w14:textId="09F8CF4B" w:rsidTr="009B5570">
        <w:trPr>
          <w:trHeight w:val="159"/>
          <w:jc w:val="center"/>
        </w:trPr>
        <w:tc>
          <w:tcPr>
            <w:tcW w:w="10009" w:type="dxa"/>
            <w:gridSpan w:val="3"/>
            <w:shd w:val="clear" w:color="auto" w:fill="D2F1EF" w:themeFill="accent6" w:themeFillTint="33"/>
          </w:tcPr>
          <w:p w14:paraId="29352539" w14:textId="68983048" w:rsidR="00BF45A9" w:rsidRPr="00CA6FC0" w:rsidRDefault="00BF45A9" w:rsidP="00146DD5">
            <w:pPr>
              <w:tabs>
                <w:tab w:val="left" w:pos="1719"/>
              </w:tabs>
              <w:rPr>
                <w:b/>
                <w:bCs/>
                <w:sz w:val="22"/>
              </w:rPr>
            </w:pPr>
            <w:r w:rsidRPr="00CA6FC0">
              <w:rPr>
                <w:b/>
                <w:bCs/>
                <w:sz w:val="22"/>
              </w:rPr>
              <w:t>Purpose</w:t>
            </w:r>
            <w:r w:rsidRPr="00CA6FC0">
              <w:rPr>
                <w:b/>
                <w:bCs/>
                <w:sz w:val="22"/>
              </w:rPr>
              <w:tab/>
            </w:r>
          </w:p>
        </w:tc>
      </w:tr>
      <w:tr w:rsidR="00BF45A9" w:rsidRPr="00CA6FC0" w14:paraId="76833917" w14:textId="0790BA59" w:rsidTr="009B5570">
        <w:trPr>
          <w:trHeight w:val="469"/>
          <w:jc w:val="center"/>
        </w:trPr>
        <w:tc>
          <w:tcPr>
            <w:tcW w:w="10009" w:type="dxa"/>
            <w:gridSpan w:val="3"/>
          </w:tcPr>
          <w:p w14:paraId="699513AA" w14:textId="77777777" w:rsidR="00BF45A9" w:rsidRPr="00CA6FC0" w:rsidRDefault="00BF45A9" w:rsidP="00146DD5">
            <w:pPr>
              <w:rPr>
                <w:sz w:val="22"/>
              </w:rPr>
            </w:pPr>
          </w:p>
          <w:p w14:paraId="17205892" w14:textId="77777777" w:rsidR="00BF45A9" w:rsidRPr="00CA6FC0" w:rsidRDefault="00BF45A9" w:rsidP="00146DD5">
            <w:pPr>
              <w:rPr>
                <w:sz w:val="22"/>
              </w:rPr>
            </w:pPr>
            <w:r w:rsidRPr="00CA6FC0">
              <w:rPr>
                <w:sz w:val="22"/>
              </w:rPr>
              <w:t xml:space="preserve">This function allows to check the accuracy of the pressure values captured and sent by the WFC.  </w:t>
            </w:r>
          </w:p>
          <w:p w14:paraId="56499AFC" w14:textId="77777777" w:rsidR="00BF45A9" w:rsidRPr="00CA6FC0" w:rsidRDefault="00BF45A9" w:rsidP="00146DD5">
            <w:pPr>
              <w:rPr>
                <w:sz w:val="22"/>
              </w:rPr>
            </w:pPr>
          </w:p>
        </w:tc>
      </w:tr>
      <w:tr w:rsidR="00BF45A9" w:rsidRPr="00CA6FC0" w14:paraId="5E4E1863" w14:textId="02AC8C6B" w:rsidTr="009B5570">
        <w:trPr>
          <w:trHeight w:val="159"/>
          <w:jc w:val="center"/>
        </w:trPr>
        <w:tc>
          <w:tcPr>
            <w:tcW w:w="3459" w:type="dxa"/>
            <w:shd w:val="clear" w:color="auto" w:fill="D2F1EF" w:themeFill="accent6" w:themeFillTint="33"/>
          </w:tcPr>
          <w:p w14:paraId="2332162D" w14:textId="77777777" w:rsidR="00BF45A9" w:rsidRPr="00CA6FC0" w:rsidRDefault="00BF45A9" w:rsidP="00BF45A9">
            <w:pPr>
              <w:rPr>
                <w:b/>
                <w:bCs/>
                <w:sz w:val="22"/>
              </w:rPr>
            </w:pPr>
            <w:r w:rsidRPr="00CA6FC0">
              <w:rPr>
                <w:b/>
                <w:bCs/>
                <w:sz w:val="22"/>
              </w:rPr>
              <w:t>Mandatory fields</w:t>
            </w:r>
          </w:p>
        </w:tc>
        <w:tc>
          <w:tcPr>
            <w:tcW w:w="2196" w:type="dxa"/>
            <w:shd w:val="clear" w:color="auto" w:fill="D2F1EF" w:themeFill="accent6" w:themeFillTint="33"/>
          </w:tcPr>
          <w:p w14:paraId="538988B3" w14:textId="77777777" w:rsidR="00BF45A9" w:rsidRPr="00CA6FC0" w:rsidRDefault="00BF45A9" w:rsidP="00BF45A9">
            <w:pPr>
              <w:rPr>
                <w:b/>
                <w:bCs/>
                <w:sz w:val="22"/>
              </w:rPr>
            </w:pPr>
            <w:r w:rsidRPr="00CA6FC0">
              <w:rPr>
                <w:b/>
                <w:bCs/>
                <w:sz w:val="22"/>
              </w:rPr>
              <w:t>Type of values</w:t>
            </w:r>
          </w:p>
        </w:tc>
        <w:tc>
          <w:tcPr>
            <w:tcW w:w="4352" w:type="dxa"/>
            <w:shd w:val="clear" w:color="auto" w:fill="D2F1EF" w:themeFill="accent6" w:themeFillTint="33"/>
          </w:tcPr>
          <w:p w14:paraId="30938AB6" w14:textId="313EDFFF" w:rsidR="00BF45A9" w:rsidRPr="00CA6FC0" w:rsidRDefault="00BF45A9" w:rsidP="00BF45A9">
            <w:pPr>
              <w:rPr>
                <w:b/>
                <w:bCs/>
                <w:sz w:val="22"/>
              </w:rPr>
            </w:pPr>
            <w:r w:rsidRPr="00CA6FC0">
              <w:rPr>
                <w:b/>
                <w:bCs/>
                <w:sz w:val="22"/>
              </w:rPr>
              <w:t>PASSED conditions</w:t>
            </w:r>
          </w:p>
        </w:tc>
      </w:tr>
      <w:tr w:rsidR="00BF45A9" w:rsidRPr="00CA6FC0" w14:paraId="3AFD648A" w14:textId="00A130BC" w:rsidTr="009B5570">
        <w:trPr>
          <w:trHeight w:val="947"/>
          <w:jc w:val="center"/>
        </w:trPr>
        <w:tc>
          <w:tcPr>
            <w:tcW w:w="3459" w:type="dxa"/>
          </w:tcPr>
          <w:p w14:paraId="750A743D" w14:textId="77777777" w:rsidR="00BF45A9" w:rsidRPr="00CA6FC0" w:rsidRDefault="00BF45A9" w:rsidP="00BF45A9">
            <w:pPr>
              <w:rPr>
                <w:sz w:val="22"/>
              </w:rPr>
            </w:pPr>
          </w:p>
          <w:p w14:paraId="2D1A460B" w14:textId="77777777" w:rsidR="00BF45A9" w:rsidRPr="00CA6FC0" w:rsidRDefault="00BF45A9" w:rsidP="00BF45A9">
            <w:pPr>
              <w:rPr>
                <w:sz w:val="22"/>
              </w:rPr>
            </w:pPr>
            <w:r w:rsidRPr="00CA6FC0">
              <w:rPr>
                <w:sz w:val="22"/>
              </w:rPr>
              <w:t>Label 1 and Label 2</w:t>
            </w:r>
          </w:p>
          <w:p w14:paraId="63FDCD77" w14:textId="77777777" w:rsidR="00BF45A9" w:rsidRPr="00CA6FC0" w:rsidRDefault="00BF45A9" w:rsidP="00BF45A9">
            <w:pPr>
              <w:rPr>
                <w:sz w:val="22"/>
              </w:rPr>
            </w:pPr>
            <w:r w:rsidRPr="00CA6FC0">
              <w:rPr>
                <w:sz w:val="22"/>
              </w:rPr>
              <w:t>Interface</w:t>
            </w:r>
          </w:p>
          <w:p w14:paraId="2A8CB930" w14:textId="278B1AD2" w:rsidR="0029708F" w:rsidRPr="00CA6FC0" w:rsidRDefault="0029708F" w:rsidP="004D6D01">
            <w:pPr>
              <w:rPr>
                <w:sz w:val="22"/>
              </w:rPr>
            </w:pPr>
          </w:p>
        </w:tc>
        <w:tc>
          <w:tcPr>
            <w:tcW w:w="2196" w:type="dxa"/>
          </w:tcPr>
          <w:p w14:paraId="73A92500" w14:textId="77777777" w:rsidR="00BF45A9" w:rsidRPr="00CA6FC0" w:rsidRDefault="00BF45A9" w:rsidP="00BF45A9">
            <w:pPr>
              <w:rPr>
                <w:b/>
                <w:bCs/>
                <w:sz w:val="22"/>
              </w:rPr>
            </w:pPr>
          </w:p>
        </w:tc>
        <w:tc>
          <w:tcPr>
            <w:tcW w:w="4352" w:type="dxa"/>
          </w:tcPr>
          <w:p w14:paraId="5423FFFE" w14:textId="77777777" w:rsidR="00BF45A9" w:rsidRPr="00CA6FC0" w:rsidRDefault="00BF45A9" w:rsidP="00BF45A9">
            <w:pPr>
              <w:rPr>
                <w:sz w:val="22"/>
              </w:rPr>
            </w:pPr>
          </w:p>
          <w:p w14:paraId="42D75DB6" w14:textId="17CD986F" w:rsidR="009B5570" w:rsidRPr="00CA6FC0" w:rsidRDefault="00525B1A" w:rsidP="0029708F">
            <w:pPr>
              <w:rPr>
                <w:sz w:val="22"/>
              </w:rPr>
            </w:pPr>
            <w:r w:rsidRPr="00CA6FC0">
              <w:rPr>
                <w:sz w:val="22"/>
              </w:rPr>
              <w:t xml:space="preserve">No frame received between </w:t>
            </w:r>
            <w:r w:rsidRPr="00CA6FC0">
              <w:rPr>
                <w:b/>
                <w:bCs/>
                <w:sz w:val="22"/>
              </w:rPr>
              <w:t>Labels</w:t>
            </w:r>
            <w:r w:rsidRPr="00CA6FC0">
              <w:rPr>
                <w:sz w:val="22"/>
              </w:rPr>
              <w:t>.</w:t>
            </w:r>
          </w:p>
        </w:tc>
      </w:tr>
      <w:tr w:rsidR="00BF45A9" w:rsidRPr="00CA6FC0" w14:paraId="70BBAAEB" w14:textId="4A108C65" w:rsidTr="009B5570">
        <w:trPr>
          <w:trHeight w:val="150"/>
          <w:jc w:val="center"/>
        </w:trPr>
        <w:tc>
          <w:tcPr>
            <w:tcW w:w="10009" w:type="dxa"/>
            <w:gridSpan w:val="3"/>
            <w:shd w:val="clear" w:color="auto" w:fill="D2F1EF" w:themeFill="accent6" w:themeFillTint="33"/>
          </w:tcPr>
          <w:p w14:paraId="77E6DD3F" w14:textId="10822894" w:rsidR="00BF45A9" w:rsidRPr="00CA6FC0" w:rsidRDefault="00BF45A9" w:rsidP="00BF45A9">
            <w:pPr>
              <w:rPr>
                <w:b/>
                <w:bCs/>
                <w:sz w:val="22"/>
              </w:rPr>
            </w:pPr>
            <w:r w:rsidRPr="00CA6FC0">
              <w:rPr>
                <w:b/>
                <w:bCs/>
                <w:sz w:val="22"/>
              </w:rPr>
              <w:t>Analysis</w:t>
            </w:r>
          </w:p>
        </w:tc>
      </w:tr>
      <w:tr w:rsidR="00BF45A9" w:rsidRPr="00CA6FC0" w14:paraId="1AA1173E" w14:textId="2EBC52FA" w:rsidTr="009B5570">
        <w:trPr>
          <w:trHeight w:val="1426"/>
          <w:jc w:val="center"/>
        </w:trPr>
        <w:tc>
          <w:tcPr>
            <w:tcW w:w="10009" w:type="dxa"/>
            <w:gridSpan w:val="3"/>
          </w:tcPr>
          <w:p w14:paraId="67F25E8D" w14:textId="77777777" w:rsidR="00BF45A9" w:rsidRPr="00CA6FC0" w:rsidRDefault="00BF45A9" w:rsidP="00BF45A9">
            <w:pPr>
              <w:rPr>
                <w:sz w:val="22"/>
              </w:rPr>
            </w:pPr>
          </w:p>
          <w:p w14:paraId="582238F6" w14:textId="77777777" w:rsidR="00BF45A9" w:rsidRPr="00CA6FC0" w:rsidRDefault="00BF45A9" w:rsidP="00BF45A9">
            <w:pPr>
              <w:rPr>
                <w:sz w:val="22"/>
              </w:rPr>
            </w:pPr>
            <w:r w:rsidRPr="00CA6FC0">
              <w:rPr>
                <w:sz w:val="22"/>
              </w:rPr>
              <w:t>The function checks the absence of frame with the interface</w:t>
            </w:r>
            <w:r w:rsidRPr="00CA6FC0">
              <w:rPr>
                <w:rStyle w:val="Appelnotedebasdep"/>
                <w:sz w:val="22"/>
              </w:rPr>
              <w:footnoteReference w:id="25"/>
            </w:r>
            <w:r w:rsidRPr="00CA6FC0">
              <w:rPr>
                <w:sz w:val="22"/>
              </w:rPr>
              <w:t xml:space="preserve"> given as parameter between labels.</w:t>
            </w:r>
          </w:p>
          <w:p w14:paraId="33F02B3B" w14:textId="77777777" w:rsidR="00BF45A9" w:rsidRPr="00CA6FC0" w:rsidRDefault="00BF45A9" w:rsidP="00BF45A9">
            <w:pPr>
              <w:rPr>
                <w:sz w:val="22"/>
              </w:rPr>
            </w:pPr>
          </w:p>
          <w:p w14:paraId="09C817BE" w14:textId="3BEB1B78" w:rsidR="00BF45A9" w:rsidRPr="00CA6FC0" w:rsidRDefault="00BF45A9" w:rsidP="00BF45A9">
            <w:pPr>
              <w:rPr>
                <w:sz w:val="22"/>
              </w:rPr>
            </w:pPr>
            <w:r w:rsidRPr="00CA6FC0">
              <w:rPr>
                <w:sz w:val="22"/>
              </w:rPr>
              <w:t xml:space="preserve">Note: the function does not detect frames with an interface other than the one indicated as parameter. </w:t>
            </w:r>
          </w:p>
        </w:tc>
      </w:tr>
    </w:tbl>
    <w:p w14:paraId="4D30D3F4" w14:textId="69847F92" w:rsidR="007A75B5" w:rsidRPr="00CA6FC0" w:rsidRDefault="007A75B5" w:rsidP="007A75B5">
      <w:pPr>
        <w:spacing w:after="200"/>
      </w:pPr>
    </w:p>
    <w:p w14:paraId="1B1EFC60" w14:textId="0EC4BDC7" w:rsidR="002A620B" w:rsidRPr="00CA6FC0" w:rsidRDefault="002A620B">
      <w:pPr>
        <w:spacing w:after="200"/>
      </w:pPr>
      <w:r w:rsidRPr="00CA6FC0">
        <w:br w:type="page"/>
      </w:r>
    </w:p>
    <w:p w14:paraId="25E5DB86" w14:textId="122664D6" w:rsidR="002A620B" w:rsidRPr="00CA6FC0" w:rsidRDefault="002A620B" w:rsidP="002A620B">
      <w:pPr>
        <w:pStyle w:val="Titre4"/>
      </w:pPr>
      <w:bookmarkStart w:id="57" w:name="_Toc50729800"/>
      <w:r w:rsidRPr="00CA6FC0">
        <w:lastRenderedPageBreak/>
        <w:t>CheckTimingFirstRF</w:t>
      </w:r>
      <w:bookmarkEnd w:id="57"/>
    </w:p>
    <w:p w14:paraId="7E236191" w14:textId="77777777" w:rsidR="002A620B" w:rsidRPr="00CA6FC0" w:rsidRDefault="002A620B" w:rsidP="002A620B">
      <w:pPr>
        <w:pStyle w:val="Titre3"/>
        <w:numPr>
          <w:ilvl w:val="0"/>
          <w:numId w:val="0"/>
        </w:numPr>
      </w:pPr>
      <w:r w:rsidRPr="00CA6FC0">
        <w:t xml:space="preserve"> </w:t>
      </w:r>
    </w:p>
    <w:p w14:paraId="2E62F93A" w14:textId="40A6FE5F" w:rsidR="002A620B" w:rsidRPr="00CA6FC0" w:rsidRDefault="002A620B" w:rsidP="002A620B">
      <w:pPr>
        <w:spacing w:after="200"/>
        <w:jc w:val="center"/>
      </w:pPr>
      <w:r w:rsidRPr="00CA6FC0">
        <w:rPr>
          <w:noProof/>
        </w:rPr>
        <w:drawing>
          <wp:inline distT="0" distB="0" distL="0" distR="0" wp14:anchorId="6D2EAA9E" wp14:editId="0177AB81">
            <wp:extent cx="6362159" cy="2962275"/>
            <wp:effectExtent l="0" t="0" r="635"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7">
                      <a:extLst>
                        <a:ext uri="{28A0092B-C50C-407E-A947-70E740481C1C}">
                          <a14:useLocalDpi xmlns:a14="http://schemas.microsoft.com/office/drawing/2010/main" val="0"/>
                        </a:ext>
                      </a:extLst>
                    </a:blip>
                    <a:srcRect l="2872" t="4673" r="2779" b="50865"/>
                    <a:stretch/>
                  </pic:blipFill>
                  <pic:spPr bwMode="auto">
                    <a:xfrm>
                      <a:off x="0" y="0"/>
                      <a:ext cx="6366869" cy="296446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lledutableau"/>
        <w:tblW w:w="0" w:type="auto"/>
        <w:jc w:val="center"/>
        <w:tblLook w:val="04A0" w:firstRow="1" w:lastRow="0" w:firstColumn="1" w:lastColumn="0" w:noHBand="0" w:noVBand="1"/>
      </w:tblPr>
      <w:tblGrid>
        <w:gridCol w:w="3466"/>
        <w:gridCol w:w="1916"/>
        <w:gridCol w:w="4642"/>
      </w:tblGrid>
      <w:tr w:rsidR="009B5570" w:rsidRPr="00CA6FC0" w14:paraId="695F9B6F" w14:textId="48472A90" w:rsidTr="00EE0282">
        <w:trPr>
          <w:trHeight w:val="284"/>
          <w:jc w:val="center"/>
        </w:trPr>
        <w:tc>
          <w:tcPr>
            <w:tcW w:w="10024" w:type="dxa"/>
            <w:gridSpan w:val="3"/>
            <w:shd w:val="clear" w:color="auto" w:fill="D2F1EF" w:themeFill="accent6" w:themeFillTint="33"/>
          </w:tcPr>
          <w:p w14:paraId="6D38A3F0" w14:textId="7B6D360F" w:rsidR="009B5570" w:rsidRPr="00CA6FC0" w:rsidRDefault="009B5570" w:rsidP="00146DD5">
            <w:pPr>
              <w:tabs>
                <w:tab w:val="left" w:pos="1719"/>
              </w:tabs>
              <w:rPr>
                <w:b/>
                <w:bCs/>
                <w:sz w:val="22"/>
              </w:rPr>
            </w:pPr>
            <w:r w:rsidRPr="00CA6FC0">
              <w:rPr>
                <w:b/>
                <w:bCs/>
                <w:sz w:val="22"/>
              </w:rPr>
              <w:t>Purpose</w:t>
            </w:r>
            <w:r w:rsidRPr="00CA6FC0">
              <w:rPr>
                <w:b/>
                <w:bCs/>
                <w:sz w:val="22"/>
              </w:rPr>
              <w:tab/>
            </w:r>
          </w:p>
        </w:tc>
      </w:tr>
      <w:tr w:rsidR="009B5570" w:rsidRPr="00CA6FC0" w14:paraId="20A4D2E8" w14:textId="2C77F32F" w:rsidTr="00EE0282">
        <w:trPr>
          <w:trHeight w:val="838"/>
          <w:jc w:val="center"/>
        </w:trPr>
        <w:tc>
          <w:tcPr>
            <w:tcW w:w="10024" w:type="dxa"/>
            <w:gridSpan w:val="3"/>
          </w:tcPr>
          <w:p w14:paraId="0EF06481" w14:textId="77777777" w:rsidR="009B5570" w:rsidRPr="00CA6FC0" w:rsidRDefault="009B5570" w:rsidP="00146DD5">
            <w:pPr>
              <w:rPr>
                <w:sz w:val="22"/>
              </w:rPr>
            </w:pPr>
          </w:p>
          <w:p w14:paraId="374C6F5F" w14:textId="77777777" w:rsidR="009B5570" w:rsidRPr="00CA6FC0" w:rsidRDefault="009B5570" w:rsidP="00146DD5">
            <w:pPr>
              <w:rPr>
                <w:sz w:val="22"/>
              </w:rPr>
            </w:pPr>
            <w:r w:rsidRPr="00CA6FC0">
              <w:rPr>
                <w:sz w:val="22"/>
              </w:rPr>
              <w:t xml:space="preserve">This function allows to check the timing to receive the first RF. </w:t>
            </w:r>
          </w:p>
          <w:p w14:paraId="10B91849" w14:textId="77777777" w:rsidR="009B5570" w:rsidRPr="00CA6FC0" w:rsidRDefault="009B5570" w:rsidP="00146DD5">
            <w:pPr>
              <w:rPr>
                <w:sz w:val="22"/>
              </w:rPr>
            </w:pPr>
          </w:p>
        </w:tc>
      </w:tr>
      <w:tr w:rsidR="009B5570" w:rsidRPr="00CA6FC0" w14:paraId="5DDB3C0B" w14:textId="1DDDD20C" w:rsidTr="009B5570">
        <w:trPr>
          <w:trHeight w:val="284"/>
          <w:jc w:val="center"/>
        </w:trPr>
        <w:tc>
          <w:tcPr>
            <w:tcW w:w="3466" w:type="dxa"/>
            <w:shd w:val="clear" w:color="auto" w:fill="D2F1EF" w:themeFill="accent6" w:themeFillTint="33"/>
          </w:tcPr>
          <w:p w14:paraId="6E3BDAA1" w14:textId="77777777" w:rsidR="009B5570" w:rsidRPr="00CA6FC0" w:rsidRDefault="009B5570" w:rsidP="009B5570">
            <w:pPr>
              <w:rPr>
                <w:b/>
                <w:bCs/>
                <w:sz w:val="22"/>
              </w:rPr>
            </w:pPr>
            <w:r w:rsidRPr="00CA6FC0">
              <w:rPr>
                <w:b/>
                <w:bCs/>
                <w:sz w:val="22"/>
              </w:rPr>
              <w:t>Mandatory fields</w:t>
            </w:r>
          </w:p>
        </w:tc>
        <w:tc>
          <w:tcPr>
            <w:tcW w:w="1916" w:type="dxa"/>
            <w:shd w:val="clear" w:color="auto" w:fill="D2F1EF" w:themeFill="accent6" w:themeFillTint="33"/>
          </w:tcPr>
          <w:p w14:paraId="093F5637" w14:textId="77777777" w:rsidR="009B5570" w:rsidRPr="00CA6FC0" w:rsidRDefault="009B5570" w:rsidP="009B5570">
            <w:pPr>
              <w:rPr>
                <w:b/>
                <w:bCs/>
                <w:sz w:val="22"/>
              </w:rPr>
            </w:pPr>
            <w:r w:rsidRPr="00CA6FC0">
              <w:rPr>
                <w:b/>
                <w:bCs/>
                <w:sz w:val="22"/>
              </w:rPr>
              <w:t>Type of values</w:t>
            </w:r>
          </w:p>
        </w:tc>
        <w:tc>
          <w:tcPr>
            <w:tcW w:w="4642" w:type="dxa"/>
            <w:shd w:val="clear" w:color="auto" w:fill="D2F1EF" w:themeFill="accent6" w:themeFillTint="33"/>
          </w:tcPr>
          <w:p w14:paraId="61CFE40F" w14:textId="636BE10B" w:rsidR="009B5570" w:rsidRPr="00CA6FC0" w:rsidRDefault="009B5570" w:rsidP="009B5570">
            <w:pPr>
              <w:rPr>
                <w:b/>
                <w:bCs/>
                <w:sz w:val="22"/>
              </w:rPr>
            </w:pPr>
            <w:r w:rsidRPr="00CA6FC0">
              <w:rPr>
                <w:b/>
                <w:bCs/>
                <w:sz w:val="22"/>
              </w:rPr>
              <w:t>PASSED conditions</w:t>
            </w:r>
          </w:p>
        </w:tc>
      </w:tr>
      <w:tr w:rsidR="009B5570" w:rsidRPr="00CA6FC0" w14:paraId="72B891FA" w14:textId="7AA303D2" w:rsidTr="009B5570">
        <w:trPr>
          <w:trHeight w:val="1978"/>
          <w:jc w:val="center"/>
        </w:trPr>
        <w:tc>
          <w:tcPr>
            <w:tcW w:w="3466" w:type="dxa"/>
          </w:tcPr>
          <w:p w14:paraId="3E9B5773" w14:textId="77777777" w:rsidR="009B5570" w:rsidRPr="00CA6FC0" w:rsidRDefault="009B5570" w:rsidP="009B5570">
            <w:pPr>
              <w:rPr>
                <w:sz w:val="22"/>
              </w:rPr>
            </w:pPr>
          </w:p>
          <w:p w14:paraId="6876AE5E" w14:textId="77777777" w:rsidR="009B5570" w:rsidRPr="00CA6FC0" w:rsidRDefault="009B5570" w:rsidP="009B5570">
            <w:pPr>
              <w:rPr>
                <w:sz w:val="22"/>
              </w:rPr>
            </w:pPr>
            <w:r w:rsidRPr="00CA6FC0">
              <w:rPr>
                <w:sz w:val="22"/>
              </w:rPr>
              <w:t xml:space="preserve">Function Code value </w:t>
            </w:r>
          </w:p>
          <w:p w14:paraId="2C0C32F4" w14:textId="2BBD0434" w:rsidR="009B5570" w:rsidRPr="00CA6FC0" w:rsidRDefault="009B5570" w:rsidP="009B5570">
            <w:pPr>
              <w:rPr>
                <w:sz w:val="22"/>
              </w:rPr>
            </w:pPr>
            <w:r w:rsidRPr="00CA6FC0">
              <w:rPr>
                <w:sz w:val="22"/>
              </w:rPr>
              <w:t xml:space="preserve">Label 1 </w:t>
            </w:r>
          </w:p>
          <w:p w14:paraId="6B0B7635" w14:textId="77777777" w:rsidR="009B5570" w:rsidRPr="00CA6FC0" w:rsidRDefault="009B5570" w:rsidP="009B5570">
            <w:pPr>
              <w:rPr>
                <w:sz w:val="22"/>
              </w:rPr>
            </w:pPr>
            <w:r w:rsidRPr="00CA6FC0">
              <w:rPr>
                <w:sz w:val="22"/>
              </w:rPr>
              <w:t>Interface</w:t>
            </w:r>
          </w:p>
          <w:p w14:paraId="1630D4C6" w14:textId="77777777" w:rsidR="009B5570" w:rsidRPr="00CA6FC0" w:rsidRDefault="009B5570" w:rsidP="009B5570">
            <w:pPr>
              <w:rPr>
                <w:sz w:val="22"/>
              </w:rPr>
            </w:pPr>
            <w:r w:rsidRPr="00CA6FC0">
              <w:rPr>
                <w:sz w:val="22"/>
              </w:rPr>
              <w:t xml:space="preserve">Value </w:t>
            </w:r>
          </w:p>
          <w:p w14:paraId="6A5F67D3" w14:textId="77777777" w:rsidR="009B5570" w:rsidRPr="00CA6FC0" w:rsidRDefault="009B5570" w:rsidP="009B5570">
            <w:pPr>
              <w:rPr>
                <w:sz w:val="22"/>
              </w:rPr>
            </w:pPr>
          </w:p>
        </w:tc>
        <w:tc>
          <w:tcPr>
            <w:tcW w:w="1916" w:type="dxa"/>
          </w:tcPr>
          <w:p w14:paraId="691EF6D2" w14:textId="77777777" w:rsidR="009B5570" w:rsidRPr="00CA6FC0" w:rsidRDefault="009B5570" w:rsidP="009B5570">
            <w:pPr>
              <w:rPr>
                <w:sz w:val="22"/>
              </w:rPr>
            </w:pPr>
          </w:p>
          <w:p w14:paraId="63EFC914" w14:textId="0807FD5B" w:rsidR="009B5570" w:rsidRPr="00CA6FC0" w:rsidRDefault="009B5570" w:rsidP="009B5570">
            <w:pPr>
              <w:rPr>
                <w:sz w:val="22"/>
              </w:rPr>
            </w:pPr>
            <w:r w:rsidRPr="00CA6FC0">
              <w:rPr>
                <w:sz w:val="22"/>
              </w:rPr>
              <w:t>Unit: [s]</w:t>
            </w:r>
          </w:p>
          <w:p w14:paraId="0101E899" w14:textId="77777777" w:rsidR="009B5570" w:rsidRPr="00CA6FC0" w:rsidRDefault="009B5570" w:rsidP="009B5570">
            <w:pPr>
              <w:rPr>
                <w:sz w:val="22"/>
              </w:rPr>
            </w:pPr>
          </w:p>
          <w:p w14:paraId="4144F160" w14:textId="2DAAE873" w:rsidR="009B5570" w:rsidRPr="00CA6FC0" w:rsidRDefault="009B5570" w:rsidP="009B5570">
            <w:pPr>
              <w:rPr>
                <w:sz w:val="22"/>
              </w:rPr>
            </w:pPr>
            <w:r w:rsidRPr="00CA6FC0">
              <w:rPr>
                <w:sz w:val="22"/>
              </w:rPr>
              <w:t>Range</w:t>
            </w:r>
          </w:p>
          <w:p w14:paraId="0CECC7C5" w14:textId="77777777" w:rsidR="009B5570" w:rsidRPr="00CA6FC0" w:rsidRDefault="009B5570" w:rsidP="009B5570">
            <w:pPr>
              <w:rPr>
                <w:b/>
                <w:bCs/>
                <w:sz w:val="22"/>
              </w:rPr>
            </w:pPr>
          </w:p>
        </w:tc>
        <w:tc>
          <w:tcPr>
            <w:tcW w:w="4642" w:type="dxa"/>
          </w:tcPr>
          <w:p w14:paraId="3CA55DA7" w14:textId="77777777" w:rsidR="009B5570" w:rsidRPr="00CA6FC0" w:rsidRDefault="009B5570" w:rsidP="009B5570">
            <w:pPr>
              <w:rPr>
                <w:sz w:val="22"/>
              </w:rPr>
            </w:pPr>
          </w:p>
          <w:p w14:paraId="2F06B6C5" w14:textId="77777777" w:rsidR="009B5570" w:rsidRPr="00CA6FC0" w:rsidRDefault="009B5570" w:rsidP="009B5570">
            <w:pPr>
              <w:rPr>
                <w:sz w:val="22"/>
              </w:rPr>
            </w:pPr>
            <w:r w:rsidRPr="00CA6FC0">
              <w:rPr>
                <w:sz w:val="22"/>
              </w:rPr>
              <w:t xml:space="preserve">Pre-conditions: </w:t>
            </w:r>
          </w:p>
          <w:p w14:paraId="2F9E7B02" w14:textId="77777777" w:rsidR="009B5570" w:rsidRPr="00CA6FC0" w:rsidRDefault="009B5570" w:rsidP="009B5570">
            <w:pPr>
              <w:pStyle w:val="Paragraphedeliste"/>
              <w:numPr>
                <w:ilvl w:val="0"/>
                <w:numId w:val="26"/>
              </w:numPr>
              <w:rPr>
                <w:sz w:val="22"/>
              </w:rPr>
            </w:pPr>
            <w:r w:rsidRPr="00CA6FC0">
              <w:rPr>
                <w:sz w:val="22"/>
              </w:rPr>
              <w:t>Function Code</w:t>
            </w:r>
          </w:p>
          <w:p w14:paraId="6DE1D497" w14:textId="77777777" w:rsidR="009B5570" w:rsidRPr="00CA6FC0" w:rsidRDefault="009B5570" w:rsidP="009B5570">
            <w:pPr>
              <w:rPr>
                <w:sz w:val="22"/>
              </w:rPr>
            </w:pPr>
          </w:p>
          <w:p w14:paraId="5AD6836D" w14:textId="19EE1241" w:rsidR="009B5570" w:rsidRPr="00CA6FC0" w:rsidRDefault="00091D42" w:rsidP="009B5570">
            <w:pPr>
              <w:rPr>
                <w:sz w:val="22"/>
              </w:rPr>
            </w:pPr>
            <w:r w:rsidRPr="00CA6FC0">
              <w:rPr>
                <w:sz w:val="22"/>
              </w:rPr>
              <w:t xml:space="preserve">Timing </w:t>
            </w:r>
            <w:r w:rsidR="00B10C08" w:rsidRPr="00CA6FC0">
              <w:rPr>
                <w:sz w:val="22"/>
              </w:rPr>
              <w:t>“</w:t>
            </w:r>
            <w:r w:rsidRPr="00CA6FC0">
              <w:rPr>
                <w:sz w:val="22"/>
              </w:rPr>
              <w:t xml:space="preserve">Label 1 </w:t>
            </w:r>
            <w:r w:rsidR="00B871CF" w:rsidRPr="00CA6FC0">
              <w:rPr>
                <w:sz w:val="22"/>
              </w:rPr>
              <w:t xml:space="preserve">- </w:t>
            </w:r>
            <w:r w:rsidRPr="00CA6FC0">
              <w:rPr>
                <w:sz w:val="22"/>
              </w:rPr>
              <w:t>first RF</w:t>
            </w:r>
            <w:r w:rsidR="00B10C08" w:rsidRPr="00CA6FC0">
              <w:rPr>
                <w:sz w:val="22"/>
              </w:rPr>
              <w:t>”</w:t>
            </w:r>
            <w:r w:rsidR="00E33C8E" w:rsidRPr="00CA6FC0">
              <w:rPr>
                <w:sz w:val="22"/>
              </w:rPr>
              <w:t xml:space="preserve"> +/- </w:t>
            </w:r>
            <w:r w:rsidR="00E33C8E" w:rsidRPr="00CA6FC0">
              <w:rPr>
                <w:rFonts w:ascii="Arial" w:hAnsi="Arial" w:cs="Arial"/>
                <w:b/>
                <w:bCs/>
                <w:color w:val="4D5156"/>
                <w:sz w:val="21"/>
                <w:szCs w:val="21"/>
                <w:shd w:val="clear" w:color="auto" w:fill="FFFFFF"/>
              </w:rPr>
              <w:t>Tolerance</w:t>
            </w:r>
            <w:r w:rsidRPr="00CA6FC0">
              <w:rPr>
                <w:sz w:val="22"/>
              </w:rPr>
              <w:t xml:space="preserve"> between</w:t>
            </w:r>
            <w:r w:rsidR="00E33C8E" w:rsidRPr="00CA6FC0">
              <w:rPr>
                <w:sz w:val="22"/>
              </w:rPr>
              <w:t xml:space="preserve"> </w:t>
            </w:r>
            <w:r w:rsidR="00B10C08" w:rsidRPr="00CA6FC0">
              <w:rPr>
                <w:sz w:val="22"/>
              </w:rPr>
              <w:t>[</w:t>
            </w:r>
            <w:r w:rsidR="00B10C08" w:rsidRPr="00CA6FC0">
              <w:rPr>
                <w:b/>
                <w:bCs/>
                <w:sz w:val="22"/>
              </w:rPr>
              <w:t>Range Value</w:t>
            </w:r>
            <w:r w:rsidR="00B10C08" w:rsidRPr="00CA6FC0">
              <w:rPr>
                <w:sz w:val="22"/>
              </w:rPr>
              <w:t>]</w:t>
            </w:r>
            <w:r w:rsidRPr="00CA6FC0">
              <w:rPr>
                <w:sz w:val="22"/>
              </w:rPr>
              <w:t xml:space="preserve"> </w:t>
            </w:r>
          </w:p>
        </w:tc>
      </w:tr>
      <w:tr w:rsidR="009B5570" w:rsidRPr="00CA6FC0" w14:paraId="7C8E482C" w14:textId="32E0DC59" w:rsidTr="00EE0282">
        <w:trPr>
          <w:trHeight w:val="269"/>
          <w:jc w:val="center"/>
        </w:trPr>
        <w:tc>
          <w:tcPr>
            <w:tcW w:w="10024" w:type="dxa"/>
            <w:gridSpan w:val="3"/>
            <w:shd w:val="clear" w:color="auto" w:fill="D2F1EF" w:themeFill="accent6" w:themeFillTint="33"/>
          </w:tcPr>
          <w:p w14:paraId="7772144D" w14:textId="40DBD194" w:rsidR="009B5570" w:rsidRPr="00CA6FC0" w:rsidRDefault="009B5570" w:rsidP="009B5570">
            <w:pPr>
              <w:rPr>
                <w:b/>
                <w:bCs/>
                <w:sz w:val="22"/>
              </w:rPr>
            </w:pPr>
            <w:r w:rsidRPr="00CA6FC0">
              <w:rPr>
                <w:b/>
                <w:bCs/>
                <w:sz w:val="22"/>
              </w:rPr>
              <w:t>Analysis</w:t>
            </w:r>
          </w:p>
        </w:tc>
      </w:tr>
      <w:tr w:rsidR="009B5570" w:rsidRPr="00CA6FC0" w14:paraId="7B579C77" w14:textId="3F64231D" w:rsidTr="00EE0282">
        <w:trPr>
          <w:trHeight w:val="2263"/>
          <w:jc w:val="center"/>
        </w:trPr>
        <w:tc>
          <w:tcPr>
            <w:tcW w:w="10024" w:type="dxa"/>
            <w:gridSpan w:val="3"/>
          </w:tcPr>
          <w:p w14:paraId="677846BC" w14:textId="77777777" w:rsidR="009B5570" w:rsidRPr="00CA6FC0" w:rsidRDefault="009B5570" w:rsidP="009B5570">
            <w:pPr>
              <w:rPr>
                <w:sz w:val="22"/>
              </w:rPr>
            </w:pPr>
          </w:p>
          <w:p w14:paraId="0C3E8F1D" w14:textId="77777777" w:rsidR="009B5570" w:rsidRPr="00CA6FC0" w:rsidRDefault="009B5570" w:rsidP="009B5570">
            <w:pPr>
              <w:rPr>
                <w:sz w:val="22"/>
              </w:rPr>
            </w:pPr>
            <w:r w:rsidRPr="00CA6FC0">
              <w:rPr>
                <w:sz w:val="22"/>
              </w:rPr>
              <w:t>First, the function filters the received frames keeping only those with an interface</w:t>
            </w:r>
            <w:r w:rsidRPr="00CA6FC0">
              <w:rPr>
                <w:rStyle w:val="Appelnotedebasdep"/>
                <w:sz w:val="22"/>
              </w:rPr>
              <w:footnoteReference w:id="26"/>
            </w:r>
            <w:r w:rsidRPr="00CA6FC0">
              <w:rPr>
                <w:sz w:val="22"/>
              </w:rPr>
              <w:t xml:space="preserve"> and a FC value identical to those given as parameter.</w:t>
            </w:r>
          </w:p>
          <w:p w14:paraId="570505D4" w14:textId="77777777" w:rsidR="009B5570" w:rsidRPr="00CA6FC0" w:rsidRDefault="009B5570" w:rsidP="009B5570">
            <w:pPr>
              <w:rPr>
                <w:sz w:val="22"/>
              </w:rPr>
            </w:pPr>
          </w:p>
          <w:p w14:paraId="76BD7BFD" w14:textId="77777777" w:rsidR="009B5570" w:rsidRPr="00CA6FC0" w:rsidRDefault="009B5570" w:rsidP="009B5570">
            <w:pPr>
              <w:rPr>
                <w:sz w:val="22"/>
              </w:rPr>
            </w:pPr>
            <w:r w:rsidRPr="00CA6FC0">
              <w:rPr>
                <w:sz w:val="22"/>
              </w:rPr>
              <w:t xml:space="preserve">Then, the function checks if the timing between the Label 1 and the first RF belongs to the interval defined by the range given as parameter. </w:t>
            </w:r>
          </w:p>
          <w:p w14:paraId="7FA3F6A3" w14:textId="77777777" w:rsidR="009B5570" w:rsidRPr="00CA6FC0" w:rsidRDefault="009B5570" w:rsidP="009B5570">
            <w:pPr>
              <w:rPr>
                <w:sz w:val="22"/>
              </w:rPr>
            </w:pPr>
          </w:p>
        </w:tc>
      </w:tr>
    </w:tbl>
    <w:p w14:paraId="7A5A9DAC" w14:textId="77777777" w:rsidR="002A620B" w:rsidRPr="00CA6FC0" w:rsidRDefault="002A620B" w:rsidP="002A620B">
      <w:pPr>
        <w:spacing w:after="200"/>
      </w:pPr>
    </w:p>
    <w:p w14:paraId="00090372" w14:textId="55EF3159" w:rsidR="00445E56" w:rsidRPr="00CA6FC0" w:rsidRDefault="00445E56">
      <w:pPr>
        <w:spacing w:after="200"/>
      </w:pPr>
      <w:r w:rsidRPr="00CA6FC0">
        <w:br w:type="page"/>
      </w:r>
    </w:p>
    <w:p w14:paraId="67EB83EB" w14:textId="307B238A" w:rsidR="00926036" w:rsidRPr="00CA6FC0" w:rsidRDefault="00926036" w:rsidP="00926036">
      <w:pPr>
        <w:pStyle w:val="Titre3"/>
      </w:pPr>
      <w:bookmarkStart w:id="58" w:name="_Toc50729801"/>
      <w:r w:rsidRPr="00CA6FC0">
        <w:lastRenderedPageBreak/>
        <w:t>Additional features</w:t>
      </w:r>
      <w:bookmarkEnd w:id="58"/>
      <w:r w:rsidRPr="00CA6FC0">
        <w:t xml:space="preserve"> </w:t>
      </w:r>
    </w:p>
    <w:p w14:paraId="5130C8E1" w14:textId="4AFE66B2" w:rsidR="00926036" w:rsidRPr="00CA6FC0" w:rsidRDefault="00926036" w:rsidP="00926036"/>
    <w:p w14:paraId="579738E7" w14:textId="5A040C36" w:rsidR="00926036" w:rsidRPr="00CA6FC0" w:rsidRDefault="00926036" w:rsidP="00926036">
      <w:r w:rsidRPr="00CA6FC0">
        <w:t>Once all the steps have been added, you get a table like the</w:t>
      </w:r>
      <w:r w:rsidR="00891D43" w:rsidRPr="00CA6FC0">
        <w:t xml:space="preserve"> </w:t>
      </w:r>
      <w:r w:rsidR="00891D43" w:rsidRPr="00CA6FC0">
        <w:fldChar w:fldCharType="begin"/>
      </w:r>
      <w:r w:rsidR="00891D43" w:rsidRPr="00CA6FC0">
        <w:instrText xml:space="preserve"> REF _Ref50333028 \h </w:instrText>
      </w:r>
      <w:r w:rsidR="00891D43" w:rsidRPr="00CA6FC0">
        <w:fldChar w:fldCharType="separate"/>
      </w:r>
      <w:r w:rsidR="00BA35D4">
        <w:t xml:space="preserve">Figure </w:t>
      </w:r>
      <w:r w:rsidR="00BA35D4">
        <w:rPr>
          <w:noProof/>
        </w:rPr>
        <w:t>10</w:t>
      </w:r>
      <w:r w:rsidR="00891D43" w:rsidRPr="00CA6FC0">
        <w:fldChar w:fldCharType="end"/>
      </w:r>
      <w:r w:rsidRPr="00CA6FC0">
        <w:t>, and several features are available.</w:t>
      </w:r>
    </w:p>
    <w:p w14:paraId="5F6ED59A" w14:textId="57255411" w:rsidR="00926036" w:rsidRPr="00CA6FC0" w:rsidRDefault="00926036" w:rsidP="00926036"/>
    <w:p w14:paraId="1E8EE60D" w14:textId="01A69B80" w:rsidR="00926036" w:rsidRPr="00CA6FC0" w:rsidRDefault="004C73AC" w:rsidP="00F435D9">
      <w:pPr>
        <w:jc w:val="center"/>
      </w:pPr>
      <w:r w:rsidRPr="00CA6FC0">
        <w:rPr>
          <w:noProof/>
        </w:rPr>
        <w:drawing>
          <wp:inline distT="0" distB="0" distL="0" distR="0" wp14:anchorId="13AE233F" wp14:editId="24C07F83">
            <wp:extent cx="5572125" cy="695325"/>
            <wp:effectExtent l="0" t="0" r="9525" b="9525"/>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2125" cy="695325"/>
                    </a:xfrm>
                    <a:prstGeom prst="rect">
                      <a:avLst/>
                    </a:prstGeom>
                  </pic:spPr>
                </pic:pic>
              </a:graphicData>
            </a:graphic>
          </wp:inline>
        </w:drawing>
      </w:r>
    </w:p>
    <w:p w14:paraId="6B1C5204" w14:textId="6A7935F6" w:rsidR="00926036" w:rsidRPr="00CA6FC0" w:rsidRDefault="00F435D9" w:rsidP="00926036">
      <w:r w:rsidRPr="00CA6FC0">
        <w:rPr>
          <w:noProof/>
        </w:rPr>
        <mc:AlternateContent>
          <mc:Choice Requires="wps">
            <w:drawing>
              <wp:anchor distT="0" distB="0" distL="114300" distR="114300" simplePos="0" relativeHeight="251793408" behindDoc="0" locked="0" layoutInCell="1" allowOverlap="1" wp14:anchorId="36520DE4" wp14:editId="07E89C09">
                <wp:simplePos x="0" y="0"/>
                <wp:positionH relativeFrom="margin">
                  <wp:align>center</wp:align>
                </wp:positionH>
                <wp:positionV relativeFrom="paragraph">
                  <wp:posOffset>8255</wp:posOffset>
                </wp:positionV>
                <wp:extent cx="5034915" cy="635"/>
                <wp:effectExtent l="0" t="0" r="0" b="0"/>
                <wp:wrapSquare wrapText="bothSides"/>
                <wp:docPr id="256" name="Zone de texte 256"/>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1226EEB3" w14:textId="47CC6B5F" w:rsidR="007620C7" w:rsidRPr="00DC318F" w:rsidRDefault="007620C7" w:rsidP="00926036">
                            <w:pPr>
                              <w:pStyle w:val="Lgende"/>
                              <w:jc w:val="center"/>
                              <w:rPr>
                                <w:noProof/>
                                <w:color w:val="3B3838" w:themeColor="background2" w:themeShade="40"/>
                                <w:sz w:val="24"/>
                              </w:rPr>
                            </w:pPr>
                            <w:bookmarkStart w:id="59" w:name="_Ref50333028"/>
                            <w:r>
                              <w:t xml:space="preserve">Figure </w:t>
                            </w:r>
                            <w:r>
                              <w:fldChar w:fldCharType="begin"/>
                            </w:r>
                            <w:r>
                              <w:instrText xml:space="preserve"> SEQ Figure \* ARABIC </w:instrText>
                            </w:r>
                            <w:r>
                              <w:fldChar w:fldCharType="separate"/>
                            </w:r>
                            <w:r>
                              <w:rPr>
                                <w:noProof/>
                              </w:rPr>
                              <w:t>10</w:t>
                            </w:r>
                            <w:r>
                              <w:fldChar w:fldCharType="end"/>
                            </w:r>
                            <w:bookmarkEnd w:id="59"/>
                            <w:r>
                              <w:t>. Example of a Test Script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0DE4" id="Zone de texte 256" o:spid="_x0000_s1048" type="#_x0000_t202" style="position:absolute;left:0;text-align:left;margin-left:0;margin-top:.65pt;width:396.45pt;height:.05pt;z-index:251793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" stroked="f">
                <v:textbox style="mso-fit-shape-to-text:t" inset="0,0,0,0">
                  <w:txbxContent>
                    <w:p w14:paraId="1226EEB3" w14:textId="47CC6B5F" w:rsidR="007620C7" w:rsidRPr="00DC318F" w:rsidRDefault="007620C7" w:rsidP="00926036">
                      <w:pPr>
                        <w:pStyle w:val="Lgende"/>
                        <w:jc w:val="center"/>
                        <w:rPr>
                          <w:noProof/>
                          <w:color w:val="3B3838" w:themeColor="background2" w:themeShade="40"/>
                          <w:sz w:val="24"/>
                        </w:rPr>
                      </w:pPr>
                      <w:bookmarkStart w:id="60" w:name="_Ref50333028"/>
                      <w:r>
                        <w:t xml:space="preserve">Figure </w:t>
                      </w:r>
                      <w:r>
                        <w:fldChar w:fldCharType="begin"/>
                      </w:r>
                      <w:r>
                        <w:instrText xml:space="preserve"> SEQ Figure \* ARABIC </w:instrText>
                      </w:r>
                      <w:r>
                        <w:fldChar w:fldCharType="separate"/>
                      </w:r>
                      <w:r>
                        <w:rPr>
                          <w:noProof/>
                        </w:rPr>
                        <w:t>10</w:t>
                      </w:r>
                      <w:r>
                        <w:fldChar w:fldCharType="end"/>
                      </w:r>
                      <w:bookmarkEnd w:id="60"/>
                      <w:r>
                        <w:t>. Example of a Test Script table</w:t>
                      </w:r>
                    </w:p>
                  </w:txbxContent>
                </v:textbox>
                <w10:wrap type="square" anchorx="margin"/>
              </v:shape>
            </w:pict>
          </mc:Fallback>
        </mc:AlternateContent>
      </w:r>
    </w:p>
    <w:p w14:paraId="388366BA" w14:textId="6FA81CDB" w:rsidR="00926036" w:rsidRPr="00CA6FC0" w:rsidRDefault="00926036" w:rsidP="00926036"/>
    <w:p w14:paraId="1F67EB38" w14:textId="77777777" w:rsidR="00F435D9" w:rsidRPr="00CA6FC0" w:rsidRDefault="00F435D9" w:rsidP="00926036"/>
    <w:p w14:paraId="2408D067" w14:textId="38C01CC1" w:rsidR="00926036" w:rsidRPr="00CA6FC0" w:rsidRDefault="00926036" w:rsidP="00926036">
      <w:pPr>
        <w:pStyle w:val="Titre4"/>
      </w:pPr>
      <w:bookmarkStart w:id="61" w:name="_Toc50729802"/>
      <w:r w:rsidRPr="00CA6FC0">
        <w:t>Modifying the table (step positions, load existing test)</w:t>
      </w:r>
      <w:bookmarkEnd w:id="61"/>
    </w:p>
    <w:p w14:paraId="012FC94D" w14:textId="77777777" w:rsidR="00926036" w:rsidRPr="00CA6FC0" w:rsidRDefault="00926036" w:rsidP="00926036"/>
    <w:p w14:paraId="4AC0E10F" w14:textId="255ACA9C" w:rsidR="005340D4" w:rsidRPr="00CA6FC0" w:rsidRDefault="005340D4" w:rsidP="005340D4">
      <w:r w:rsidRPr="00CA6FC0">
        <w:t>As we have seen in</w:t>
      </w:r>
      <w:r w:rsidR="00891D43" w:rsidRPr="00CA6FC0">
        <w:t xml:space="preserve"> the </w:t>
      </w:r>
      <w:r w:rsidR="00891D43" w:rsidRPr="00CA6FC0">
        <w:rPr>
          <w:i/>
          <w:iCs/>
          <w:color w:val="34ABA2" w:themeColor="accent6"/>
        </w:rPr>
        <w:fldChar w:fldCharType="begin"/>
      </w:r>
      <w:r w:rsidR="00891D43" w:rsidRPr="00CA6FC0">
        <w:rPr>
          <w:i/>
          <w:iCs/>
          <w:color w:val="34ABA2" w:themeColor="accent6"/>
        </w:rPr>
        <w:instrText xml:space="preserve"> REF _Ref50333116 \h  \* MERGEFORMAT </w:instrText>
      </w:r>
      <w:r w:rsidR="00891D43" w:rsidRPr="00CA6FC0">
        <w:rPr>
          <w:i/>
          <w:iCs/>
          <w:color w:val="34ABA2" w:themeColor="accent6"/>
        </w:rPr>
      </w:r>
      <w:r w:rsidR="00891D43" w:rsidRPr="00CA6FC0">
        <w:rPr>
          <w:i/>
          <w:iCs/>
          <w:color w:val="34ABA2" w:themeColor="accent6"/>
        </w:rPr>
        <w:fldChar w:fldCharType="separate"/>
      </w:r>
      <w:r w:rsidR="00BA35D4" w:rsidRPr="00BA35D4">
        <w:rPr>
          <w:i/>
          <w:iCs/>
          <w:color w:val="34ABA2" w:themeColor="accent6"/>
        </w:rPr>
        <w:t>Create a new check function</w:t>
      </w:r>
      <w:r w:rsidR="00891D43" w:rsidRPr="00CA6FC0">
        <w:rPr>
          <w:i/>
          <w:iCs/>
          <w:color w:val="34ABA2" w:themeColor="accent6"/>
        </w:rPr>
        <w:fldChar w:fldCharType="end"/>
      </w:r>
      <w:r w:rsidR="00891D43" w:rsidRPr="00CA6FC0">
        <w:rPr>
          <w:color w:val="34ABA2" w:themeColor="accent6"/>
        </w:rPr>
        <w:t xml:space="preserve"> </w:t>
      </w:r>
      <w:r w:rsidR="00891D43" w:rsidRPr="00CA6FC0">
        <w:t>section</w:t>
      </w:r>
      <w:r w:rsidRPr="00CA6FC0">
        <w:t>, a right click on the table gives you access to additional features:</w:t>
      </w:r>
    </w:p>
    <w:p w14:paraId="6486DAEF" w14:textId="77777777" w:rsidR="005340D4" w:rsidRPr="00CA6FC0" w:rsidRDefault="005340D4" w:rsidP="005340D4">
      <w:r w:rsidRPr="00CA6FC0">
        <w:rPr>
          <w:noProof/>
        </w:rPr>
        <w:drawing>
          <wp:anchor distT="0" distB="0" distL="114300" distR="114300" simplePos="0" relativeHeight="251795456" behindDoc="0" locked="0" layoutInCell="1" allowOverlap="1" wp14:anchorId="6C9EE3B6" wp14:editId="01B6B7C6">
            <wp:simplePos x="0" y="0"/>
            <wp:positionH relativeFrom="margin">
              <wp:align>left</wp:align>
            </wp:positionH>
            <wp:positionV relativeFrom="paragraph">
              <wp:posOffset>173942</wp:posOffset>
            </wp:positionV>
            <wp:extent cx="1374140" cy="114681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391133" cy="1161240"/>
                    </a:xfrm>
                    <a:prstGeom prst="rect">
                      <a:avLst/>
                    </a:prstGeom>
                  </pic:spPr>
                </pic:pic>
              </a:graphicData>
            </a:graphic>
            <wp14:sizeRelH relativeFrom="margin">
              <wp14:pctWidth>0</wp14:pctWidth>
            </wp14:sizeRelH>
            <wp14:sizeRelV relativeFrom="margin">
              <wp14:pctHeight>0</wp14:pctHeight>
            </wp14:sizeRelV>
          </wp:anchor>
        </w:drawing>
      </w:r>
    </w:p>
    <w:p w14:paraId="2489DE8A" w14:textId="782CC7CD" w:rsidR="005340D4" w:rsidRPr="00CA6FC0" w:rsidRDefault="005340D4" w:rsidP="005340D4">
      <w:pPr>
        <w:pStyle w:val="Paragraphedeliste"/>
        <w:numPr>
          <w:ilvl w:val="0"/>
          <w:numId w:val="15"/>
        </w:numPr>
      </w:pPr>
      <w:r w:rsidRPr="00CA6FC0">
        <w:rPr>
          <w:i/>
          <w:iCs/>
        </w:rPr>
        <w:t>Move Up</w:t>
      </w:r>
      <w:r w:rsidR="00891D43" w:rsidRPr="00CA6FC0">
        <w:rPr>
          <w:i/>
          <w:iCs/>
        </w:rPr>
        <w:t xml:space="preserve"> </w:t>
      </w:r>
      <w:r w:rsidR="00891D43" w:rsidRPr="00CA6FC0">
        <w:t>and</w:t>
      </w:r>
      <w:r w:rsidR="00891D43" w:rsidRPr="00CA6FC0">
        <w:rPr>
          <w:i/>
          <w:iCs/>
        </w:rPr>
        <w:t xml:space="preserve"> </w:t>
      </w:r>
      <w:r w:rsidRPr="00CA6FC0">
        <w:rPr>
          <w:i/>
          <w:iCs/>
        </w:rPr>
        <w:t>Move Down</w:t>
      </w:r>
      <w:r w:rsidRPr="00CA6FC0">
        <w:t xml:space="preserve">: changes the position of the </w:t>
      </w:r>
      <w:r w:rsidR="00891D43" w:rsidRPr="00CA6FC0">
        <w:t>check function</w:t>
      </w:r>
      <w:r w:rsidRPr="00CA6FC0">
        <w:rPr>
          <w:rStyle w:val="Appelnotedebasdep"/>
        </w:rPr>
        <w:footnoteReference w:id="27"/>
      </w:r>
      <w:r w:rsidRPr="00CA6FC0">
        <w:t>.</w:t>
      </w:r>
    </w:p>
    <w:p w14:paraId="582B1432" w14:textId="2FC639F5" w:rsidR="005340D4" w:rsidRPr="00CA6FC0" w:rsidRDefault="005340D4" w:rsidP="005340D4">
      <w:pPr>
        <w:pStyle w:val="Paragraphedeliste"/>
        <w:numPr>
          <w:ilvl w:val="0"/>
          <w:numId w:val="15"/>
        </w:numPr>
      </w:pPr>
      <w:r w:rsidRPr="00CA6FC0">
        <w:rPr>
          <w:i/>
          <w:iCs/>
        </w:rPr>
        <w:t>Delete Step</w:t>
      </w:r>
      <w:r w:rsidRPr="00CA6FC0">
        <w:t xml:space="preserve">: deletes the selected </w:t>
      </w:r>
      <w:r w:rsidR="00891D43" w:rsidRPr="00CA6FC0">
        <w:t>check function</w:t>
      </w:r>
      <w:r w:rsidRPr="00CA6FC0">
        <w:t>.</w:t>
      </w:r>
    </w:p>
    <w:p w14:paraId="07B2A79F" w14:textId="50A134E6" w:rsidR="005340D4" w:rsidRPr="00CA6FC0" w:rsidRDefault="005340D4" w:rsidP="005340D4">
      <w:pPr>
        <w:pStyle w:val="Paragraphedeliste"/>
        <w:numPr>
          <w:ilvl w:val="0"/>
          <w:numId w:val="15"/>
        </w:numPr>
      </w:pPr>
      <w:r w:rsidRPr="00CA6FC0">
        <w:rPr>
          <w:i/>
          <w:iCs/>
        </w:rPr>
        <w:t>Delete All</w:t>
      </w:r>
      <w:r w:rsidRPr="00CA6FC0">
        <w:t xml:space="preserve">: deletes all </w:t>
      </w:r>
      <w:r w:rsidR="00891D43" w:rsidRPr="00CA6FC0">
        <w:t>check functions</w:t>
      </w:r>
      <w:r w:rsidRPr="00CA6FC0">
        <w:t xml:space="preserve"> of the table. </w:t>
      </w:r>
    </w:p>
    <w:p w14:paraId="6BD52FFD" w14:textId="023334A6" w:rsidR="005340D4" w:rsidRPr="00CA6FC0" w:rsidRDefault="005340D4" w:rsidP="005340D4">
      <w:pPr>
        <w:pStyle w:val="Paragraphedeliste"/>
        <w:numPr>
          <w:ilvl w:val="0"/>
          <w:numId w:val="15"/>
        </w:numPr>
        <w:ind w:hanging="198"/>
      </w:pPr>
      <w:r w:rsidRPr="00CA6FC0">
        <w:rPr>
          <w:i/>
          <w:iCs/>
        </w:rPr>
        <w:t>Load Expected Results</w:t>
      </w:r>
      <w:r w:rsidRPr="00CA6FC0">
        <w:t xml:space="preserve">: loads the Expected Results script from an existing Test </w:t>
      </w:r>
      <w:r w:rsidR="00891D43" w:rsidRPr="00CA6FC0">
        <w:t>Case</w:t>
      </w:r>
      <w:r w:rsidRPr="00CA6FC0">
        <w:t xml:space="preserve"> (.xlsx). </w:t>
      </w:r>
    </w:p>
    <w:p w14:paraId="30F4C871" w14:textId="77777777" w:rsidR="00926036" w:rsidRPr="00CA6FC0" w:rsidRDefault="00926036" w:rsidP="00926036">
      <w:pPr>
        <w:pStyle w:val="Paragraphedeliste"/>
      </w:pPr>
    </w:p>
    <w:p w14:paraId="39BA6DD2" w14:textId="77777777" w:rsidR="00926036" w:rsidRPr="00CA6FC0" w:rsidRDefault="00926036" w:rsidP="00926036">
      <w:pPr>
        <w:pStyle w:val="Paragraphedeliste"/>
      </w:pPr>
    </w:p>
    <w:p w14:paraId="011D9A3E" w14:textId="00A51664" w:rsidR="00926036" w:rsidRPr="00CA6FC0" w:rsidRDefault="00926036" w:rsidP="00926036">
      <w:pPr>
        <w:pStyle w:val="Titre3"/>
      </w:pPr>
      <w:bookmarkStart w:id="62" w:name="_Toc50729803"/>
      <w:r w:rsidRPr="00CA6FC0">
        <w:t xml:space="preserve">Saving the </w:t>
      </w:r>
      <w:r w:rsidR="00CC6339" w:rsidRPr="00CA6FC0">
        <w:t>Expected Results</w:t>
      </w:r>
      <w:r w:rsidRPr="00CA6FC0">
        <w:t xml:space="preserve"> </w:t>
      </w:r>
      <w:r w:rsidR="00CC6339" w:rsidRPr="00CA6FC0">
        <w:t>s</w:t>
      </w:r>
      <w:r w:rsidRPr="00CA6FC0">
        <w:t>cript</w:t>
      </w:r>
      <w:bookmarkEnd w:id="62"/>
      <w:r w:rsidRPr="00CA6FC0">
        <w:t xml:space="preserve"> </w:t>
      </w:r>
    </w:p>
    <w:p w14:paraId="67B30008" w14:textId="77777777" w:rsidR="00926036" w:rsidRPr="00CA6FC0" w:rsidRDefault="00926036" w:rsidP="00926036"/>
    <w:p w14:paraId="3BAEC335" w14:textId="21CA3F52" w:rsidR="00926036" w:rsidRPr="00CA6FC0" w:rsidRDefault="00AA275A" w:rsidP="00926036">
      <w:r w:rsidRPr="00CA6FC0">
        <w:t>To save the Expected Results script, c</w:t>
      </w:r>
      <w:r w:rsidR="00926036" w:rsidRPr="00CA6FC0">
        <w:t xml:space="preserve">heck the </w:t>
      </w:r>
      <w:r w:rsidR="00926036" w:rsidRPr="00CA6FC0">
        <w:rPr>
          <w:color w:val="34ABA2" w:themeColor="accent6"/>
        </w:rPr>
        <w:fldChar w:fldCharType="begin"/>
      </w:r>
      <w:r w:rsidR="00926036" w:rsidRPr="00CA6FC0">
        <w:rPr>
          <w:color w:val="34ABA2" w:themeColor="accent6"/>
        </w:rPr>
        <w:instrText xml:space="preserve"> REF _Ref50125777 \h  \* MERGEFORMAT </w:instrText>
      </w:r>
      <w:r w:rsidR="00926036" w:rsidRPr="00CA6FC0">
        <w:rPr>
          <w:color w:val="34ABA2" w:themeColor="accent6"/>
        </w:rPr>
      </w:r>
      <w:r w:rsidR="00926036" w:rsidRPr="00CA6FC0">
        <w:rPr>
          <w:color w:val="34ABA2" w:themeColor="accent6"/>
        </w:rPr>
        <w:fldChar w:fldCharType="separate"/>
      </w:r>
      <w:r w:rsidR="00BA35D4" w:rsidRPr="00BA35D4">
        <w:rPr>
          <w:color w:val="34ABA2" w:themeColor="accent6"/>
        </w:rPr>
        <w:t>Saving the Test Case</w:t>
      </w:r>
      <w:r w:rsidR="00926036" w:rsidRPr="00CA6FC0">
        <w:rPr>
          <w:color w:val="34ABA2" w:themeColor="accent6"/>
        </w:rPr>
        <w:fldChar w:fldCharType="end"/>
      </w:r>
      <w:r w:rsidR="00CC6339" w:rsidRPr="00CA6FC0">
        <w:rPr>
          <w:color w:val="34ABA2" w:themeColor="accent6"/>
        </w:rPr>
        <w:t xml:space="preserve"> </w:t>
      </w:r>
      <w:r w:rsidR="00CC6339" w:rsidRPr="00CA6FC0">
        <w:rPr>
          <w:color w:val="auto"/>
        </w:rPr>
        <w:t>section</w:t>
      </w:r>
      <w:r w:rsidRPr="00CA6FC0">
        <w:t xml:space="preserve">. </w:t>
      </w:r>
    </w:p>
    <w:p w14:paraId="3A8390EF" w14:textId="0F30FC47" w:rsidR="00926036" w:rsidRPr="00CA6FC0" w:rsidRDefault="00926036" w:rsidP="00926036"/>
    <w:p w14:paraId="645C0201" w14:textId="01E14CD0" w:rsidR="00926036" w:rsidRPr="00CA6FC0" w:rsidRDefault="00926036" w:rsidP="00926036"/>
    <w:p w14:paraId="623C3D22" w14:textId="77777777" w:rsidR="00C938FD" w:rsidRPr="00CA6FC0" w:rsidRDefault="00C938FD">
      <w:pPr>
        <w:spacing w:after="200"/>
        <w:jc w:val="left"/>
      </w:pPr>
      <w:r w:rsidRPr="00CA6FC0">
        <w:br w:type="page"/>
      </w:r>
    </w:p>
    <w:p w14:paraId="383F0D58" w14:textId="647442AB" w:rsidR="00AA275A" w:rsidRPr="00CA6FC0" w:rsidRDefault="00C938FD" w:rsidP="00AA275A">
      <w:pPr>
        <w:pStyle w:val="Titre2"/>
      </w:pPr>
      <w:bookmarkStart w:id="63" w:name="_Ref50125777"/>
      <w:bookmarkStart w:id="64" w:name="_Toc50729804"/>
      <w:r w:rsidRPr="00CA6FC0">
        <w:lastRenderedPageBreak/>
        <w:t>Saving the Test Case</w:t>
      </w:r>
      <w:bookmarkEnd w:id="63"/>
      <w:bookmarkEnd w:id="64"/>
    </w:p>
    <w:p w14:paraId="1A944C84" w14:textId="1C118788" w:rsidR="00B658CA" w:rsidRPr="00CA6FC0" w:rsidRDefault="008B562D" w:rsidP="00AA275A">
      <w:r w:rsidRPr="00CA6FC0">
        <w:t>As a reminder, t</w:t>
      </w:r>
      <w:r w:rsidR="00B658CA" w:rsidRPr="00CA6FC0">
        <w:t xml:space="preserve">he Test Case contains the Test script and the Expected Results script. </w:t>
      </w:r>
    </w:p>
    <w:p w14:paraId="584A1687" w14:textId="647D0DF2" w:rsidR="00B658CA" w:rsidRPr="00CA6FC0" w:rsidRDefault="00B658CA" w:rsidP="00AA275A"/>
    <w:p w14:paraId="65EFAC54" w14:textId="2C8CF5ED" w:rsidR="00AA275A" w:rsidRPr="00CA6FC0" w:rsidRDefault="00B658CA" w:rsidP="00AA275A">
      <w:r w:rsidRPr="00CA6FC0">
        <w:rPr>
          <w:noProof/>
        </w:rPr>
        <w:drawing>
          <wp:anchor distT="0" distB="0" distL="360045" distR="114300" simplePos="0" relativeHeight="251808255" behindDoc="0" locked="0" layoutInCell="1" allowOverlap="1" wp14:anchorId="7A16DEC0" wp14:editId="59B4EABD">
            <wp:simplePos x="0" y="0"/>
            <wp:positionH relativeFrom="column">
              <wp:posOffset>3810000</wp:posOffset>
            </wp:positionH>
            <wp:positionV relativeFrom="paragraph">
              <wp:posOffset>14605</wp:posOffset>
            </wp:positionV>
            <wp:extent cx="2567940" cy="1577975"/>
            <wp:effectExtent l="0" t="0" r="3810" b="3175"/>
            <wp:wrapSquare wrapText="bothSides"/>
            <wp:docPr id="276" name="Image 27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67940" cy="1577975"/>
                    </a:xfrm>
                    <a:prstGeom prst="rect">
                      <a:avLst/>
                    </a:prstGeom>
                  </pic:spPr>
                </pic:pic>
              </a:graphicData>
            </a:graphic>
            <wp14:sizeRelH relativeFrom="page">
              <wp14:pctWidth>0</wp14:pctWidth>
            </wp14:sizeRelH>
            <wp14:sizeRelV relativeFrom="page">
              <wp14:pctHeight>0</wp14:pctHeight>
            </wp14:sizeRelV>
          </wp:anchor>
        </w:drawing>
      </w:r>
      <w:r w:rsidR="00AA275A" w:rsidRPr="00CA6FC0">
        <w:rPr>
          <w:noProof/>
        </w:rPr>
        <mc:AlternateContent>
          <mc:Choice Requires="wps">
            <w:drawing>
              <wp:anchor distT="0" distB="0" distL="114300" distR="114300" simplePos="0" relativeHeight="251810816" behindDoc="0" locked="0" layoutInCell="1" allowOverlap="1" wp14:anchorId="08962031" wp14:editId="0C9E3D44">
                <wp:simplePos x="0" y="0"/>
                <wp:positionH relativeFrom="column">
                  <wp:posOffset>4497518</wp:posOffset>
                </wp:positionH>
                <wp:positionV relativeFrom="paragraph">
                  <wp:posOffset>280035</wp:posOffset>
                </wp:positionV>
                <wp:extent cx="219075" cy="533400"/>
                <wp:effectExtent l="38100" t="25400" r="22225" b="12700"/>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219075" cy="5334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88224" id="Connecteur droit avec flèche 12" o:spid="_x0000_s1026" type="#_x0000_t32" style="position:absolute;margin-left:354.15pt;margin-top:22.05pt;width:17.25pt;height:42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" strokecolor="#c00000" strokeweight="2.25pt">
                <v:stroke endarrow="block"/>
              </v:shape>
            </w:pict>
          </mc:Fallback>
        </mc:AlternateContent>
      </w:r>
      <w:r w:rsidR="00AA275A" w:rsidRPr="00CA6FC0">
        <w:t xml:space="preserve">To save your Test </w:t>
      </w:r>
      <w:r w:rsidR="0075727E" w:rsidRPr="00CA6FC0">
        <w:t>Case</w:t>
      </w:r>
      <w:r w:rsidR="00AA275A" w:rsidRPr="00CA6FC0">
        <w:t xml:space="preserve">, click on the </w:t>
      </w:r>
      <w:r w:rsidR="00AA275A" w:rsidRPr="00CA6FC0">
        <w:rPr>
          <w:b/>
          <w:bCs/>
        </w:rPr>
        <w:t xml:space="preserve">Save Button </w:t>
      </w:r>
      <w:r w:rsidR="00AA275A" w:rsidRPr="00CA6FC0">
        <w:t xml:space="preserve">located in the </w:t>
      </w:r>
      <w:r w:rsidR="00AA275A" w:rsidRPr="00CA6FC0">
        <w:rPr>
          <w:b/>
          <w:bCs/>
        </w:rPr>
        <w:t>Mode Selection panel</w:t>
      </w:r>
      <w:r w:rsidR="00AA275A" w:rsidRPr="00CA6FC0">
        <w:t xml:space="preserve"> at the top of your window. Then, a new window allows you to choose where to save the Test Case file.   </w:t>
      </w:r>
    </w:p>
    <w:p w14:paraId="36B2F7AB" w14:textId="77777777" w:rsidR="00AA275A" w:rsidRPr="00CA6FC0" w:rsidRDefault="00AA275A" w:rsidP="00AA275A"/>
    <w:p w14:paraId="0AD43D35" w14:textId="0F6C5026" w:rsidR="00AA275A" w:rsidRPr="00CA6FC0" w:rsidRDefault="00C02351" w:rsidP="00AA275A">
      <w:pPr>
        <w:rPr>
          <w:i/>
          <w:iCs/>
        </w:rPr>
      </w:pPr>
      <w:r w:rsidRPr="00CA6FC0">
        <w:rPr>
          <w:b/>
          <w:bCs/>
          <w:i/>
          <w:iCs/>
          <w:color w:val="C00000"/>
        </w:rPr>
        <w:t>Note</w:t>
      </w:r>
      <w:r w:rsidR="002D072C" w:rsidRPr="00CA6FC0">
        <w:rPr>
          <w:b/>
          <w:bCs/>
          <w:i/>
          <w:iCs/>
          <w:color w:val="C00000"/>
        </w:rPr>
        <w:t xml:space="preserve">: </w:t>
      </w:r>
      <w:r w:rsidR="002D072C" w:rsidRPr="00CA6FC0">
        <w:rPr>
          <w:i/>
          <w:iCs/>
        </w:rPr>
        <w:t xml:space="preserve">you can save a Test Case with an empty Expected Results table. </w:t>
      </w:r>
    </w:p>
    <w:p w14:paraId="0B3CC4D1" w14:textId="7E2CE1B8" w:rsidR="00AA275A" w:rsidRPr="00CA6FC0" w:rsidRDefault="00AA275A" w:rsidP="00AA275A"/>
    <w:p w14:paraId="35573FFF" w14:textId="1ADC5C69" w:rsidR="00AA275A" w:rsidRPr="00CA6FC0" w:rsidRDefault="00A05487" w:rsidP="00AA275A">
      <w:r w:rsidRPr="00CA6FC0">
        <w:rPr>
          <w:noProof/>
        </w:rPr>
        <w:drawing>
          <wp:anchor distT="0" distB="0" distL="360045" distR="360045" simplePos="0" relativeHeight="251816960" behindDoc="0" locked="0" layoutInCell="1" allowOverlap="1" wp14:anchorId="54182EDA" wp14:editId="2DA113B3">
            <wp:simplePos x="0" y="0"/>
            <wp:positionH relativeFrom="column">
              <wp:posOffset>5715</wp:posOffset>
            </wp:positionH>
            <wp:positionV relativeFrom="paragraph">
              <wp:posOffset>17145</wp:posOffset>
            </wp:positionV>
            <wp:extent cx="2432050" cy="1562100"/>
            <wp:effectExtent l="0" t="0" r="6350" b="0"/>
            <wp:wrapSquare wrapText="bothSides"/>
            <wp:docPr id="280" name="Image 28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32050" cy="1562100"/>
                    </a:xfrm>
                    <a:prstGeom prst="rect">
                      <a:avLst/>
                    </a:prstGeom>
                  </pic:spPr>
                </pic:pic>
              </a:graphicData>
            </a:graphic>
            <wp14:sizeRelH relativeFrom="page">
              <wp14:pctWidth>0</wp14:pctWidth>
            </wp14:sizeRelH>
            <wp14:sizeRelV relativeFrom="page">
              <wp14:pctHeight>0</wp14:pctHeight>
            </wp14:sizeRelV>
          </wp:anchor>
        </w:drawing>
      </w:r>
    </w:p>
    <w:p w14:paraId="67A1F326" w14:textId="77777777" w:rsidR="002D072C" w:rsidRPr="00CA6FC0" w:rsidRDefault="002D072C" w:rsidP="00AA275A"/>
    <w:p w14:paraId="2699E9FB" w14:textId="3A2299BF" w:rsidR="00AA275A" w:rsidRPr="00CA6FC0" w:rsidRDefault="00AA275A" w:rsidP="00AA275A">
      <w:r w:rsidRPr="00CA6FC0">
        <w:t xml:space="preserve">Saving the Test Case generates a </w:t>
      </w:r>
      <w:r w:rsidRPr="00CA6FC0">
        <w:rPr>
          <w:b/>
          <w:bCs/>
        </w:rPr>
        <w:t>.xlsx file</w:t>
      </w:r>
      <w:r w:rsidRPr="00CA6FC0">
        <w:t xml:space="preserve">, an </w:t>
      </w:r>
      <w:r w:rsidRPr="00CA6FC0">
        <w:rPr>
          <w:b/>
          <w:bCs/>
        </w:rPr>
        <w:t>Excel table</w:t>
      </w:r>
      <w:r w:rsidRPr="00CA6FC0">
        <w:t>. This Excel workbook contains two worksheets, one dedicated to the Test script and the other to Expected Results script.</w:t>
      </w:r>
    </w:p>
    <w:p w14:paraId="3D5AACD9" w14:textId="4FC76A9F" w:rsidR="00AA275A" w:rsidRPr="00CA6FC0" w:rsidRDefault="00AA275A" w:rsidP="00AA275A"/>
    <w:p w14:paraId="45BAE66F" w14:textId="24B931CE" w:rsidR="002D072C" w:rsidRPr="00CA6FC0" w:rsidRDefault="002D072C" w:rsidP="00AA275A"/>
    <w:p w14:paraId="6FB87AA8" w14:textId="77777777" w:rsidR="00A05487" w:rsidRPr="00CA6FC0" w:rsidRDefault="00A05487" w:rsidP="00AA275A"/>
    <w:p w14:paraId="28020750" w14:textId="2D867C60" w:rsidR="00AA275A" w:rsidRPr="00CA6FC0" w:rsidRDefault="002D072C" w:rsidP="002D072C">
      <w:pPr>
        <w:pStyle w:val="Titre4"/>
      </w:pPr>
      <w:bookmarkStart w:id="65" w:name="_Toc50729805"/>
      <w:r w:rsidRPr="00CA6FC0">
        <w:t>Test script worksheet</w:t>
      </w:r>
      <w:bookmarkEnd w:id="65"/>
    </w:p>
    <w:p w14:paraId="4293C56C" w14:textId="77777777" w:rsidR="00AA275A" w:rsidRPr="00CA6FC0" w:rsidRDefault="00AA275A" w:rsidP="00AA275A"/>
    <w:p w14:paraId="6F3EEAB5" w14:textId="7C6359FB" w:rsidR="00AA275A" w:rsidRPr="00CA6FC0" w:rsidRDefault="002D072C" w:rsidP="00AA275A">
      <w:r w:rsidRPr="00CA6FC0">
        <w:t xml:space="preserve">The worksheet dedicated to the Test script </w:t>
      </w:r>
      <w:r w:rsidR="00AA275A" w:rsidRPr="00CA6FC0">
        <w:t>is divided into 3 parts as shown below in the</w:t>
      </w:r>
      <w:r w:rsidRPr="00CA6FC0">
        <w:t xml:space="preserve"> </w:t>
      </w:r>
      <w:r w:rsidRPr="00CA6FC0">
        <w:fldChar w:fldCharType="begin"/>
      </w:r>
      <w:r w:rsidRPr="00CA6FC0">
        <w:instrText xml:space="preserve"> REF _Ref50334212 \h </w:instrText>
      </w:r>
      <w:r w:rsidRPr="00CA6FC0">
        <w:fldChar w:fldCharType="separate"/>
      </w:r>
      <w:r w:rsidR="00BA35D4">
        <w:t xml:space="preserve">Figure </w:t>
      </w:r>
      <w:r w:rsidR="00BA35D4">
        <w:rPr>
          <w:noProof/>
        </w:rPr>
        <w:t>11</w:t>
      </w:r>
      <w:r w:rsidRPr="00CA6FC0">
        <w:fldChar w:fldCharType="end"/>
      </w:r>
      <w:r w:rsidRPr="00CA6FC0">
        <w:t>:</w:t>
      </w:r>
      <w:r w:rsidR="00AA275A" w:rsidRPr="00CA6FC0">
        <w:t xml:space="preserve"> </w:t>
      </w:r>
    </w:p>
    <w:p w14:paraId="5BBF101F" w14:textId="77777777" w:rsidR="00AA275A" w:rsidRPr="00CA6FC0" w:rsidRDefault="00AA275A" w:rsidP="00AA275A">
      <w:pPr>
        <w:keepNext/>
        <w:rPr>
          <w:noProof/>
        </w:rPr>
      </w:pPr>
    </w:p>
    <w:p w14:paraId="4BDA6488" w14:textId="646AFC71" w:rsidR="00AA275A" w:rsidRPr="00CA6FC0" w:rsidRDefault="00AA275A" w:rsidP="00AA275A">
      <w:pPr>
        <w:keepNext/>
        <w:rPr>
          <w:noProof/>
        </w:rPr>
      </w:pPr>
      <w:r w:rsidRPr="00CA6FC0">
        <w:rPr>
          <w:noProof/>
        </w:rPr>
        <mc:AlternateContent>
          <mc:Choice Requires="wps">
            <w:drawing>
              <wp:anchor distT="0" distB="0" distL="114300" distR="114300" simplePos="0" relativeHeight="251806720" behindDoc="0" locked="0" layoutInCell="1" allowOverlap="1" wp14:anchorId="5C83CB5B" wp14:editId="177D8422">
                <wp:simplePos x="0" y="0"/>
                <wp:positionH relativeFrom="margin">
                  <wp:posOffset>186690</wp:posOffset>
                </wp:positionH>
                <wp:positionV relativeFrom="paragraph">
                  <wp:posOffset>212090</wp:posOffset>
                </wp:positionV>
                <wp:extent cx="5429250" cy="8572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429250" cy="8572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B786C" id="Rectangle 13" o:spid="_x0000_s1026" style="position:absolute;margin-left:14.7pt;margin-top:16.7pt;width:427.5pt;height:67.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" filled="f" strokecolor="#c00000" strokeweight="2pt">
                <w10:wrap anchorx="margin"/>
              </v:rect>
            </w:pict>
          </mc:Fallback>
        </mc:AlternateContent>
      </w:r>
      <w:r w:rsidR="002D072C" w:rsidRPr="00CA6FC0">
        <w:rPr>
          <w:noProof/>
        </w:rPr>
        <mc:AlternateContent>
          <mc:Choice Requires="wps">
            <w:drawing>
              <wp:anchor distT="0" distB="0" distL="114300" distR="114300" simplePos="0" relativeHeight="251815936" behindDoc="0" locked="0" layoutInCell="1" allowOverlap="1" wp14:anchorId="37AF934D" wp14:editId="4542D87B">
                <wp:simplePos x="0" y="0"/>
                <wp:positionH relativeFrom="column">
                  <wp:posOffset>5715</wp:posOffset>
                </wp:positionH>
                <wp:positionV relativeFrom="paragraph">
                  <wp:posOffset>1395730</wp:posOffset>
                </wp:positionV>
                <wp:extent cx="6371590" cy="635"/>
                <wp:effectExtent l="0" t="0" r="3810" b="12065"/>
                <wp:wrapNone/>
                <wp:docPr id="35" name="Zone de texte 35"/>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wps:spPr>
                      <wps:txbx>
                        <w:txbxContent>
                          <w:p w14:paraId="5EA1B884" w14:textId="303802EA" w:rsidR="007620C7" w:rsidRPr="00D66DAB" w:rsidRDefault="007620C7" w:rsidP="002D072C">
                            <w:pPr>
                              <w:pStyle w:val="Lgende"/>
                              <w:jc w:val="center"/>
                              <w:rPr>
                                <w:noProof/>
                                <w:color w:val="3B3838" w:themeColor="background2" w:themeShade="40"/>
                                <w:szCs w:val="22"/>
                              </w:rPr>
                            </w:pPr>
                            <w:bookmarkStart w:id="66" w:name="_Ref50334212"/>
                            <w:r>
                              <w:t xml:space="preserve">Figure </w:t>
                            </w:r>
                            <w:r>
                              <w:fldChar w:fldCharType="begin"/>
                            </w:r>
                            <w:r>
                              <w:instrText xml:space="preserve"> SEQ Figure \* ARABIC </w:instrText>
                            </w:r>
                            <w:r>
                              <w:fldChar w:fldCharType="separate"/>
                            </w:r>
                            <w:r>
                              <w:rPr>
                                <w:noProof/>
                              </w:rPr>
                              <w:t>11</w:t>
                            </w:r>
                            <w:r>
                              <w:fldChar w:fldCharType="end"/>
                            </w:r>
                            <w:bookmarkEnd w:id="66"/>
                            <w:r>
                              <w:t xml:space="preserve">. </w:t>
                            </w:r>
                            <w:r w:rsidRPr="004D361B">
                              <w:t xml:space="preserve">Test </w:t>
                            </w:r>
                            <w:r>
                              <w:t>s</w:t>
                            </w:r>
                            <w:r w:rsidRPr="004D361B">
                              <w:t>cript saved in 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F934D" id="Zone de texte 35" o:spid="_x0000_s1049" type="#_x0000_t202" style="position:absolute;left:0;text-align:left;margin-left:.45pt;margin-top:109.9pt;width:501.7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" stroked="f">
                <v:textbox style="mso-fit-shape-to-text:t" inset="0,0,0,0">
                  <w:txbxContent>
                    <w:p w14:paraId="5EA1B884" w14:textId="303802EA" w:rsidR="007620C7" w:rsidRPr="00D66DAB" w:rsidRDefault="007620C7" w:rsidP="002D072C">
                      <w:pPr>
                        <w:pStyle w:val="Lgende"/>
                        <w:jc w:val="center"/>
                        <w:rPr>
                          <w:noProof/>
                          <w:color w:val="3B3838" w:themeColor="background2" w:themeShade="40"/>
                          <w:szCs w:val="22"/>
                        </w:rPr>
                      </w:pPr>
                      <w:bookmarkStart w:id="67" w:name="_Ref50334212"/>
                      <w:r>
                        <w:t xml:space="preserve">Figure </w:t>
                      </w:r>
                      <w:r>
                        <w:fldChar w:fldCharType="begin"/>
                      </w:r>
                      <w:r>
                        <w:instrText xml:space="preserve"> SEQ Figure \* ARABIC </w:instrText>
                      </w:r>
                      <w:r>
                        <w:fldChar w:fldCharType="separate"/>
                      </w:r>
                      <w:r>
                        <w:rPr>
                          <w:noProof/>
                        </w:rPr>
                        <w:t>11</w:t>
                      </w:r>
                      <w:r>
                        <w:fldChar w:fldCharType="end"/>
                      </w:r>
                      <w:bookmarkEnd w:id="67"/>
                      <w:r>
                        <w:t xml:space="preserve">. </w:t>
                      </w:r>
                      <w:r w:rsidRPr="004D361B">
                        <w:t xml:space="preserve">Test </w:t>
                      </w:r>
                      <w:r>
                        <w:t>s</w:t>
                      </w:r>
                      <w:r w:rsidRPr="004D361B">
                        <w:t>cript saved in Excel</w:t>
                      </w:r>
                    </w:p>
                  </w:txbxContent>
                </v:textbox>
              </v:shape>
            </w:pict>
          </mc:Fallback>
        </mc:AlternateContent>
      </w:r>
      <w:r w:rsidRPr="00CA6FC0">
        <w:rPr>
          <w:noProof/>
        </w:rPr>
        <w:drawing>
          <wp:anchor distT="0" distB="0" distL="114300" distR="114300" simplePos="0" relativeHeight="251805696" behindDoc="0" locked="0" layoutInCell="1" allowOverlap="1" wp14:anchorId="4792AF1A" wp14:editId="3077AF24">
            <wp:simplePos x="0" y="0"/>
            <wp:positionH relativeFrom="column">
              <wp:posOffset>5715</wp:posOffset>
            </wp:positionH>
            <wp:positionV relativeFrom="paragraph">
              <wp:posOffset>9525</wp:posOffset>
            </wp:positionV>
            <wp:extent cx="6371590" cy="1329055"/>
            <wp:effectExtent l="0" t="0" r="0" b="508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371590" cy="1329055"/>
                    </a:xfrm>
                    <a:prstGeom prst="rect">
                      <a:avLst/>
                    </a:prstGeom>
                  </pic:spPr>
                </pic:pic>
              </a:graphicData>
            </a:graphic>
            <wp14:sizeRelH relativeFrom="margin">
              <wp14:pctWidth>0</wp14:pctWidth>
            </wp14:sizeRelH>
            <wp14:sizeRelV relativeFrom="margin">
              <wp14:pctHeight>0</wp14:pctHeight>
            </wp14:sizeRelV>
          </wp:anchor>
        </w:drawing>
      </w:r>
    </w:p>
    <w:p w14:paraId="144F8522" w14:textId="77777777" w:rsidR="00AA275A" w:rsidRPr="00CA6FC0" w:rsidRDefault="00AA275A" w:rsidP="00AA275A">
      <w:pPr>
        <w:keepNext/>
        <w:rPr>
          <w:noProof/>
        </w:rPr>
      </w:pPr>
      <w:r w:rsidRPr="00CA6FC0">
        <w:rPr>
          <w:noProof/>
        </w:rPr>
        <mc:AlternateContent>
          <mc:Choice Requires="wps">
            <w:drawing>
              <wp:anchor distT="0" distB="0" distL="114300" distR="114300" simplePos="0" relativeHeight="251808768" behindDoc="0" locked="0" layoutInCell="1" allowOverlap="1" wp14:anchorId="78DA63BA" wp14:editId="7A86C45A">
                <wp:simplePos x="0" y="0"/>
                <wp:positionH relativeFrom="margin">
                  <wp:posOffset>5657215</wp:posOffset>
                </wp:positionH>
                <wp:positionV relativeFrom="paragraph">
                  <wp:posOffset>10795</wp:posOffset>
                </wp:positionV>
                <wp:extent cx="660400" cy="152400"/>
                <wp:effectExtent l="0" t="0" r="25400" b="19050"/>
                <wp:wrapNone/>
                <wp:docPr id="23" name="Rectangle 23"/>
                <wp:cNvGraphicFramePr/>
                <a:graphic xmlns:a="http://schemas.openxmlformats.org/drawingml/2006/main">
                  <a:graphicData uri="http://schemas.microsoft.com/office/word/2010/wordprocessingShape">
                    <wps:wsp>
                      <wps:cNvSpPr/>
                      <wps:spPr>
                        <a:xfrm>
                          <a:off x="0" y="0"/>
                          <a:ext cx="660400" cy="1524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EF03D" id="Rectangle 23" o:spid="_x0000_s1026" style="position:absolute;margin-left:445.45pt;margin-top:.85pt;width:52pt;height:12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" filled="f" strokecolor="#34aba2 [3209]" strokeweight="2pt">
                <w10:wrap anchorx="margin"/>
              </v:rect>
            </w:pict>
          </mc:Fallback>
        </mc:AlternateContent>
      </w:r>
      <w:r w:rsidRPr="00CA6FC0">
        <w:rPr>
          <w:noProof/>
        </w:rPr>
        <mc:AlternateContent>
          <mc:Choice Requires="wps">
            <w:drawing>
              <wp:anchor distT="0" distB="0" distL="114300" distR="114300" simplePos="0" relativeHeight="251807744" behindDoc="0" locked="0" layoutInCell="1" allowOverlap="1" wp14:anchorId="0305DA34" wp14:editId="1F27AD74">
                <wp:simplePos x="0" y="0"/>
                <wp:positionH relativeFrom="margin">
                  <wp:posOffset>221615</wp:posOffset>
                </wp:positionH>
                <wp:positionV relativeFrom="paragraph">
                  <wp:posOffset>899795</wp:posOffset>
                </wp:positionV>
                <wp:extent cx="2012950" cy="158750"/>
                <wp:effectExtent l="0" t="0" r="25400" b="12700"/>
                <wp:wrapNone/>
                <wp:docPr id="32" name="Rectangle 32"/>
                <wp:cNvGraphicFramePr/>
                <a:graphic xmlns:a="http://schemas.openxmlformats.org/drawingml/2006/main">
                  <a:graphicData uri="http://schemas.microsoft.com/office/word/2010/wordprocessingShape">
                    <wps:wsp>
                      <wps:cNvSpPr/>
                      <wps:spPr>
                        <a:xfrm>
                          <a:off x="0" y="0"/>
                          <a:ext cx="2012950" cy="15875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45B74" id="Rectangle 32" o:spid="_x0000_s1026" style="position:absolute;margin-left:17.45pt;margin-top:70.85pt;width:158.5pt;height:12.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" filled="f" strokecolor="#ffc000" strokeweight="2pt">
                <w10:wrap anchorx="margin"/>
              </v:rect>
            </w:pict>
          </mc:Fallback>
        </mc:AlternateContent>
      </w:r>
    </w:p>
    <w:p w14:paraId="49B32704" w14:textId="77777777" w:rsidR="00AA275A" w:rsidRPr="00CA6FC0" w:rsidRDefault="00AA275A" w:rsidP="00AA275A">
      <w:pPr>
        <w:keepNext/>
        <w:rPr>
          <w:noProof/>
        </w:rPr>
      </w:pPr>
    </w:p>
    <w:p w14:paraId="78ECB119" w14:textId="77777777" w:rsidR="00AA275A" w:rsidRPr="00CA6FC0" w:rsidRDefault="00AA275A" w:rsidP="00AA275A">
      <w:pPr>
        <w:keepNext/>
        <w:rPr>
          <w:noProof/>
        </w:rPr>
      </w:pPr>
    </w:p>
    <w:p w14:paraId="2B52F475" w14:textId="77777777" w:rsidR="00AA275A" w:rsidRPr="00CA6FC0" w:rsidRDefault="00AA275A" w:rsidP="00AA275A">
      <w:pPr>
        <w:keepNext/>
        <w:rPr>
          <w:noProof/>
        </w:rPr>
      </w:pPr>
    </w:p>
    <w:p w14:paraId="28790765" w14:textId="77777777" w:rsidR="00AA275A" w:rsidRPr="00CA6FC0" w:rsidRDefault="00AA275A" w:rsidP="00AA275A">
      <w:pPr>
        <w:keepNext/>
        <w:rPr>
          <w:noProof/>
        </w:rPr>
      </w:pPr>
    </w:p>
    <w:p w14:paraId="720B4A6F" w14:textId="5023F1C5" w:rsidR="00AA275A" w:rsidRPr="00CA6FC0" w:rsidRDefault="00AA275A" w:rsidP="002D072C">
      <w:pPr>
        <w:pStyle w:val="Lgende"/>
      </w:pPr>
    </w:p>
    <w:p w14:paraId="0DFEE969" w14:textId="77777777" w:rsidR="002D072C" w:rsidRPr="00CA6FC0" w:rsidRDefault="002D072C" w:rsidP="002D072C"/>
    <w:p w14:paraId="36337E29" w14:textId="77777777" w:rsidR="00AA275A" w:rsidRPr="00CA6FC0" w:rsidRDefault="00AA275A" w:rsidP="00AA275A">
      <w:pPr>
        <w:rPr>
          <w:b/>
          <w:bCs/>
          <w:color w:val="C00000"/>
        </w:rPr>
      </w:pPr>
      <w:r w:rsidRPr="00CA6FC0">
        <w:rPr>
          <w:b/>
          <w:bCs/>
          <w:color w:val="C00000"/>
        </w:rPr>
        <w:t>Body of Test Script</w:t>
      </w:r>
    </w:p>
    <w:p w14:paraId="707BABDB" w14:textId="77777777" w:rsidR="00AA275A" w:rsidRPr="00CA6FC0" w:rsidRDefault="00AA275A" w:rsidP="00AA275A">
      <w:r w:rsidRPr="00CA6FC0">
        <w:t xml:space="preserve">These lines contain all the commands of the test previously created. The parameters are still present and will be translated during the execution. </w:t>
      </w:r>
    </w:p>
    <w:p w14:paraId="537CDCE7" w14:textId="77777777" w:rsidR="00AA275A" w:rsidRPr="00CA6FC0" w:rsidRDefault="00AA275A" w:rsidP="00AA275A"/>
    <w:p w14:paraId="78337CEE" w14:textId="77777777" w:rsidR="00AA275A" w:rsidRPr="00CA6FC0" w:rsidRDefault="00AA275A" w:rsidP="00AA275A">
      <w:pPr>
        <w:rPr>
          <w:b/>
          <w:bCs/>
          <w:color w:val="FFC000"/>
        </w:rPr>
      </w:pPr>
      <w:r w:rsidRPr="00CA6FC0">
        <w:rPr>
          <w:b/>
          <w:bCs/>
          <w:color w:val="FFC000"/>
        </w:rPr>
        <w:t xml:space="preserve">End command </w:t>
      </w:r>
    </w:p>
    <w:p w14:paraId="6A4CAFB1" w14:textId="7B042F46" w:rsidR="00AA275A" w:rsidRPr="00CA6FC0" w:rsidRDefault="00AA275A" w:rsidP="00AA275A">
      <w:r w:rsidRPr="00CA6FC0">
        <w:t xml:space="preserve">This line is always located after the last command of the test. The END is a tag that indicates the end of the test script. The value in the </w:t>
      </w:r>
      <w:r w:rsidRPr="00CA6FC0">
        <w:rPr>
          <w:i/>
          <w:iCs/>
        </w:rPr>
        <w:t>Time</w:t>
      </w:r>
      <w:r w:rsidRPr="00CA6FC0">
        <w:t xml:space="preserve"> column indicates the total execution time of the test. Initially, this value is at zero or at the value indicated in the </w:t>
      </w:r>
      <w:hyperlink w:anchor="_Adding_an_extra" w:history="1">
        <w:r w:rsidRPr="00CA6FC0">
          <w:rPr>
            <w:rStyle w:val="Lienhypertexte"/>
          </w:rPr>
          <w:t>Add end time</w:t>
        </w:r>
      </w:hyperlink>
      <w:r w:rsidRPr="00CA6FC0">
        <w:t xml:space="preserve"> field. The final value is updated during the execution (at the very beginning).</w:t>
      </w:r>
    </w:p>
    <w:p w14:paraId="7A32C242" w14:textId="77777777" w:rsidR="00AA275A" w:rsidRPr="00CA6FC0" w:rsidRDefault="00AA275A" w:rsidP="00AA275A">
      <w:pPr>
        <w:rPr>
          <w:b/>
          <w:bCs/>
          <w:color w:val="34ABA2" w:themeColor="accent6"/>
        </w:rPr>
      </w:pPr>
      <w:r w:rsidRPr="00CA6FC0">
        <w:rPr>
          <w:b/>
          <w:bCs/>
          <w:color w:val="34ABA2" w:themeColor="accent6"/>
        </w:rPr>
        <w:lastRenderedPageBreak/>
        <w:t xml:space="preserve">Number of steps </w:t>
      </w:r>
    </w:p>
    <w:p w14:paraId="08534DD9" w14:textId="74BA2F7E" w:rsidR="00AA275A" w:rsidRPr="00CA6FC0" w:rsidRDefault="00AA275A" w:rsidP="00AA275A">
      <w:r w:rsidRPr="00CA6FC0">
        <w:t xml:space="preserve">This cell contains the number of rows minus the header line. It is useful during the Test Case execution. </w:t>
      </w:r>
    </w:p>
    <w:p w14:paraId="25BCDDD3" w14:textId="743BD740" w:rsidR="008B562D" w:rsidRPr="00CA6FC0" w:rsidRDefault="008B562D" w:rsidP="00AA275A"/>
    <w:p w14:paraId="36BDA6EA" w14:textId="77777777" w:rsidR="00A05487" w:rsidRPr="00CA6FC0" w:rsidRDefault="00A05487" w:rsidP="00AA275A"/>
    <w:p w14:paraId="2C6CF4CF" w14:textId="2844C8AB" w:rsidR="002D072C" w:rsidRPr="00CA6FC0" w:rsidRDefault="002D072C" w:rsidP="002D072C">
      <w:pPr>
        <w:pStyle w:val="Titre4"/>
      </w:pPr>
      <w:bookmarkStart w:id="68" w:name="_Toc50729806"/>
      <w:r w:rsidRPr="00CA6FC0">
        <w:t>Test script worksheet</w:t>
      </w:r>
      <w:bookmarkEnd w:id="68"/>
    </w:p>
    <w:p w14:paraId="6AF87746" w14:textId="77777777" w:rsidR="002D072C" w:rsidRPr="00CA6FC0" w:rsidRDefault="002D072C" w:rsidP="002D072C"/>
    <w:p w14:paraId="59049C9C" w14:textId="24C58D04" w:rsidR="002D072C" w:rsidRPr="00CA6FC0" w:rsidRDefault="002D072C" w:rsidP="002D072C">
      <w:r w:rsidRPr="00CA6FC0">
        <w:t xml:space="preserve">The worksheet dedicated to the Test script is divided into 2 parts as shown below in the </w:t>
      </w:r>
      <w:r w:rsidRPr="00CA6FC0">
        <w:fldChar w:fldCharType="begin"/>
      </w:r>
      <w:r w:rsidRPr="00CA6FC0">
        <w:instrText xml:space="preserve"> REF _Ref50334240 \h </w:instrText>
      </w:r>
      <w:r w:rsidRPr="00CA6FC0">
        <w:fldChar w:fldCharType="separate"/>
      </w:r>
      <w:r w:rsidR="00BA35D4" w:rsidRPr="00CA6FC0">
        <w:t xml:space="preserve">Figure </w:t>
      </w:r>
      <w:r w:rsidR="00BA35D4">
        <w:rPr>
          <w:noProof/>
        </w:rPr>
        <w:t>12</w:t>
      </w:r>
      <w:r w:rsidRPr="00CA6FC0">
        <w:fldChar w:fldCharType="end"/>
      </w:r>
      <w:r w:rsidRPr="00CA6FC0">
        <w:t xml:space="preserve">: </w:t>
      </w:r>
    </w:p>
    <w:p w14:paraId="2357B8F9" w14:textId="77777777" w:rsidR="00AA275A" w:rsidRPr="00CA6FC0" w:rsidRDefault="00AA275A" w:rsidP="00AA275A">
      <w:pPr>
        <w:keepNext/>
        <w:rPr>
          <w:noProof/>
        </w:rPr>
      </w:pPr>
    </w:p>
    <w:p w14:paraId="775FF960" w14:textId="77777777" w:rsidR="00AA275A" w:rsidRPr="00CA6FC0" w:rsidRDefault="00AA275A" w:rsidP="00AA275A">
      <w:pPr>
        <w:keepNext/>
        <w:rPr>
          <w:noProof/>
        </w:rPr>
      </w:pPr>
      <w:r w:rsidRPr="00CA6FC0">
        <w:rPr>
          <w:noProof/>
        </w:rPr>
        <mc:AlternateContent>
          <mc:Choice Requires="wps">
            <w:drawing>
              <wp:anchor distT="0" distB="0" distL="114300" distR="114300" simplePos="0" relativeHeight="251813888" behindDoc="0" locked="0" layoutInCell="1" allowOverlap="1" wp14:anchorId="57843435" wp14:editId="5035FF40">
                <wp:simplePos x="0" y="0"/>
                <wp:positionH relativeFrom="margin">
                  <wp:posOffset>5666740</wp:posOffset>
                </wp:positionH>
                <wp:positionV relativeFrom="paragraph">
                  <wp:posOffset>191135</wp:posOffset>
                </wp:positionV>
                <wp:extent cx="660400" cy="152400"/>
                <wp:effectExtent l="0" t="0" r="25400" b="19050"/>
                <wp:wrapNone/>
                <wp:docPr id="260" name="Rectangle 260"/>
                <wp:cNvGraphicFramePr/>
                <a:graphic xmlns:a="http://schemas.openxmlformats.org/drawingml/2006/main">
                  <a:graphicData uri="http://schemas.microsoft.com/office/word/2010/wordprocessingShape">
                    <wps:wsp>
                      <wps:cNvSpPr/>
                      <wps:spPr>
                        <a:xfrm>
                          <a:off x="0" y="0"/>
                          <a:ext cx="660400" cy="1524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7107" id="Rectangle 260" o:spid="_x0000_s1026" style="position:absolute;margin-left:446.2pt;margin-top:15.05pt;width:52pt;height:12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" filled="f" strokecolor="#34aba2 [3209]" strokeweight="2pt">
                <w10:wrap anchorx="margin"/>
              </v:rect>
            </w:pict>
          </mc:Fallback>
        </mc:AlternateContent>
      </w:r>
      <w:r w:rsidRPr="00CA6FC0">
        <w:rPr>
          <w:noProof/>
        </w:rPr>
        <mc:AlternateContent>
          <mc:Choice Requires="wps">
            <w:drawing>
              <wp:anchor distT="0" distB="0" distL="114300" distR="114300" simplePos="0" relativeHeight="251812864" behindDoc="0" locked="0" layoutInCell="1" allowOverlap="1" wp14:anchorId="285DB5F3" wp14:editId="428E185C">
                <wp:simplePos x="0" y="0"/>
                <wp:positionH relativeFrom="margin">
                  <wp:posOffset>186690</wp:posOffset>
                </wp:positionH>
                <wp:positionV relativeFrom="paragraph">
                  <wp:posOffset>213995</wp:posOffset>
                </wp:positionV>
                <wp:extent cx="5429250" cy="314325"/>
                <wp:effectExtent l="0" t="0" r="19050" b="28575"/>
                <wp:wrapNone/>
                <wp:docPr id="259" name="Rectangle 259"/>
                <wp:cNvGraphicFramePr/>
                <a:graphic xmlns:a="http://schemas.openxmlformats.org/drawingml/2006/main">
                  <a:graphicData uri="http://schemas.microsoft.com/office/word/2010/wordprocessingShape">
                    <wps:wsp>
                      <wps:cNvSpPr/>
                      <wps:spPr>
                        <a:xfrm>
                          <a:off x="0" y="0"/>
                          <a:ext cx="5429250" cy="3143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00E36" id="Rectangle 259" o:spid="_x0000_s1026" style="position:absolute;margin-left:14.7pt;margin-top:16.85pt;width:427.5pt;height:24.7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" filled="f" strokecolor="#c00000" strokeweight="2pt">
                <w10:wrap anchorx="margin"/>
              </v:rect>
            </w:pict>
          </mc:Fallback>
        </mc:AlternateContent>
      </w:r>
      <w:r w:rsidRPr="00CA6FC0">
        <w:rPr>
          <w:noProof/>
        </w:rPr>
        <w:drawing>
          <wp:inline distT="0" distB="0" distL="0" distR="0" wp14:anchorId="32CDF4EA" wp14:editId="604960A7">
            <wp:extent cx="6371590" cy="581660"/>
            <wp:effectExtent l="0" t="0" r="0" b="8890"/>
            <wp:docPr id="278" name="Image 27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71590" cy="581660"/>
                    </a:xfrm>
                    <a:prstGeom prst="rect">
                      <a:avLst/>
                    </a:prstGeom>
                  </pic:spPr>
                </pic:pic>
              </a:graphicData>
            </a:graphic>
          </wp:inline>
        </w:drawing>
      </w:r>
    </w:p>
    <w:p w14:paraId="37EEDEAC" w14:textId="77777777" w:rsidR="00AA275A" w:rsidRPr="00CA6FC0" w:rsidRDefault="00AA275A" w:rsidP="00AA275A">
      <w:pPr>
        <w:keepNext/>
      </w:pPr>
    </w:p>
    <w:p w14:paraId="61E13DA1" w14:textId="3A2F0737" w:rsidR="00AA275A" w:rsidRPr="00CA6FC0" w:rsidRDefault="00AA275A" w:rsidP="00AA275A">
      <w:pPr>
        <w:pStyle w:val="Lgende"/>
        <w:jc w:val="center"/>
      </w:pPr>
      <w:bookmarkStart w:id="69" w:name="_Ref50334240"/>
      <w:r w:rsidRPr="00CA6FC0">
        <w:t xml:space="preserve">Figure </w:t>
      </w:r>
      <w:r w:rsidRPr="00CA6FC0">
        <w:fldChar w:fldCharType="begin"/>
      </w:r>
      <w:r w:rsidRPr="00CA6FC0">
        <w:instrText xml:space="preserve"> SEQ Figure \* ARABIC </w:instrText>
      </w:r>
      <w:r w:rsidRPr="00CA6FC0">
        <w:fldChar w:fldCharType="separate"/>
      </w:r>
      <w:r w:rsidR="00BA35D4">
        <w:rPr>
          <w:noProof/>
        </w:rPr>
        <w:t>12</w:t>
      </w:r>
      <w:r w:rsidRPr="00CA6FC0">
        <w:fldChar w:fldCharType="end"/>
      </w:r>
      <w:bookmarkEnd w:id="69"/>
      <w:r w:rsidR="00423FC8" w:rsidRPr="00CA6FC0">
        <w:t xml:space="preserve">. </w:t>
      </w:r>
      <w:r w:rsidR="002D072C" w:rsidRPr="00CA6FC0">
        <w:t>Expected Results s</w:t>
      </w:r>
      <w:r w:rsidRPr="00CA6FC0">
        <w:t>cript saved in Excel</w:t>
      </w:r>
    </w:p>
    <w:p w14:paraId="19063ED4" w14:textId="77777777" w:rsidR="00AA275A" w:rsidRPr="00CA6FC0" w:rsidRDefault="00AA275A" w:rsidP="00AA275A">
      <w:pPr>
        <w:rPr>
          <w:b/>
          <w:bCs/>
          <w:color w:val="C00000"/>
        </w:rPr>
      </w:pPr>
    </w:p>
    <w:p w14:paraId="1FA50FBA" w14:textId="77777777" w:rsidR="00AA275A" w:rsidRPr="00CA6FC0" w:rsidRDefault="00AA275A" w:rsidP="00AA275A">
      <w:pPr>
        <w:rPr>
          <w:b/>
          <w:bCs/>
          <w:color w:val="C00000"/>
        </w:rPr>
      </w:pPr>
      <w:r w:rsidRPr="00CA6FC0">
        <w:rPr>
          <w:b/>
          <w:bCs/>
          <w:color w:val="C00000"/>
        </w:rPr>
        <w:t>Body of Test Script</w:t>
      </w:r>
    </w:p>
    <w:p w14:paraId="1A591BB4" w14:textId="77777777" w:rsidR="00AA275A" w:rsidRPr="00CA6FC0" w:rsidRDefault="00AA275A" w:rsidP="00AA275A">
      <w:r w:rsidRPr="00CA6FC0">
        <w:t xml:space="preserve">These lines contain all the commands of the test previously created. The parameters are still present and will be translated during the execution. </w:t>
      </w:r>
    </w:p>
    <w:p w14:paraId="678886A7" w14:textId="77777777" w:rsidR="00AA275A" w:rsidRPr="00CA6FC0" w:rsidRDefault="00AA275A" w:rsidP="00AA275A"/>
    <w:p w14:paraId="7BA2B2B2" w14:textId="77777777" w:rsidR="00AA275A" w:rsidRPr="00CA6FC0" w:rsidRDefault="00AA275A" w:rsidP="00AA275A">
      <w:pPr>
        <w:rPr>
          <w:b/>
          <w:bCs/>
          <w:color w:val="34ABA2" w:themeColor="accent6"/>
        </w:rPr>
      </w:pPr>
      <w:r w:rsidRPr="00CA6FC0">
        <w:rPr>
          <w:b/>
          <w:bCs/>
          <w:color w:val="34ABA2" w:themeColor="accent6"/>
        </w:rPr>
        <w:t xml:space="preserve">Number of steps </w:t>
      </w:r>
    </w:p>
    <w:p w14:paraId="2BAE4470" w14:textId="77777777" w:rsidR="00AA275A" w:rsidRPr="00CA6FC0" w:rsidRDefault="00AA275A" w:rsidP="00AA275A">
      <w:r w:rsidRPr="00CA6FC0">
        <w:t xml:space="preserve">This cell contains the number of rows. It is useful during the Test Case execution. </w:t>
      </w:r>
    </w:p>
    <w:p w14:paraId="3D50FE19" w14:textId="4E9E4B40" w:rsidR="00AA275A" w:rsidRPr="00CA6FC0" w:rsidRDefault="00AA275A">
      <w:pPr>
        <w:spacing w:after="200"/>
      </w:pPr>
    </w:p>
    <w:p w14:paraId="39923128" w14:textId="769F69E2" w:rsidR="00AA275A" w:rsidRPr="00CA6FC0" w:rsidRDefault="00AA275A">
      <w:pPr>
        <w:spacing w:after="200"/>
      </w:pPr>
    </w:p>
    <w:p w14:paraId="1A20A119" w14:textId="67A5E15E" w:rsidR="00D34A9D" w:rsidRPr="00CA6FC0" w:rsidRDefault="00D34A9D">
      <w:pPr>
        <w:spacing w:after="200"/>
      </w:pPr>
    </w:p>
    <w:p w14:paraId="1A74B345" w14:textId="77777777" w:rsidR="00D34A9D" w:rsidRPr="00CA6FC0" w:rsidRDefault="00D34A9D">
      <w:pPr>
        <w:spacing w:after="200"/>
      </w:pPr>
    </w:p>
    <w:p w14:paraId="45365522" w14:textId="7B8C4510" w:rsidR="00996FB3" w:rsidRPr="00CA6FC0" w:rsidRDefault="00996FB3">
      <w:pPr>
        <w:spacing w:after="200"/>
      </w:pPr>
      <w:r w:rsidRPr="00CA6FC0">
        <w:br w:type="page"/>
      </w:r>
    </w:p>
    <w:p w14:paraId="011A88BD" w14:textId="7EBCE519" w:rsidR="00206FD1" w:rsidRDefault="00206FD1">
      <w:pPr>
        <w:spacing w:after="200"/>
        <w:jc w:val="left"/>
        <w:rPr>
          <w:b/>
        </w:rPr>
      </w:pPr>
      <w:r>
        <w:rPr>
          <w:b/>
        </w:rPr>
        <w:lastRenderedPageBreak/>
        <w:br w:type="page"/>
      </w:r>
    </w:p>
    <w:p w14:paraId="2FADF169" w14:textId="77777777" w:rsidR="00AC132F" w:rsidRPr="00CA6FC0" w:rsidRDefault="00AC132F" w:rsidP="00AC132F">
      <w:pPr>
        <w:spacing w:after="200"/>
        <w:rPr>
          <w:b/>
        </w:rPr>
      </w:pPr>
    </w:p>
    <w:p w14:paraId="71FC703B" w14:textId="77777777" w:rsidR="00AC132F" w:rsidRPr="00CA6FC0" w:rsidRDefault="00AC132F" w:rsidP="00AC132F">
      <w:pPr>
        <w:spacing w:after="200"/>
      </w:pPr>
    </w:p>
    <w:p w14:paraId="7C6A82C3" w14:textId="77777777" w:rsidR="00AC132F" w:rsidRPr="00CA6FC0" w:rsidRDefault="00AC132F" w:rsidP="00AC132F">
      <w:pPr>
        <w:spacing w:after="200"/>
      </w:pPr>
    </w:p>
    <w:p w14:paraId="1D277DD6" w14:textId="77777777" w:rsidR="00AC132F" w:rsidRPr="00CA6FC0" w:rsidRDefault="00AC132F" w:rsidP="00AC132F">
      <w:pPr>
        <w:spacing w:after="200"/>
      </w:pPr>
    </w:p>
    <w:p w14:paraId="0F132C20" w14:textId="77777777" w:rsidR="00AC132F" w:rsidRPr="00CA6FC0" w:rsidRDefault="00AC132F" w:rsidP="00AC132F">
      <w:pPr>
        <w:spacing w:after="200"/>
      </w:pPr>
    </w:p>
    <w:p w14:paraId="6D906FA2" w14:textId="77777777" w:rsidR="00AC132F" w:rsidRPr="00CA6FC0" w:rsidRDefault="00AC132F" w:rsidP="00AC132F">
      <w:pPr>
        <w:spacing w:after="200"/>
      </w:pPr>
    </w:p>
    <w:p w14:paraId="591799E7" w14:textId="77777777" w:rsidR="00AC132F" w:rsidRPr="00CA6FC0" w:rsidRDefault="00AC132F" w:rsidP="00AC132F">
      <w:pPr>
        <w:spacing w:after="200"/>
      </w:pPr>
    </w:p>
    <w:p w14:paraId="79781D17" w14:textId="77777777" w:rsidR="00AC132F" w:rsidRPr="00CA6FC0" w:rsidRDefault="00AC132F" w:rsidP="00AC132F">
      <w:pPr>
        <w:spacing w:after="200"/>
      </w:pPr>
    </w:p>
    <w:p w14:paraId="1000E3F5" w14:textId="77777777" w:rsidR="00AC132F" w:rsidRPr="00CA6FC0" w:rsidRDefault="00AC132F" w:rsidP="00AC132F">
      <w:pPr>
        <w:spacing w:after="200"/>
      </w:pPr>
    </w:p>
    <w:p w14:paraId="0D35F75D" w14:textId="327EF402" w:rsidR="00AC132F" w:rsidRPr="00CA6FC0" w:rsidRDefault="00AC132F" w:rsidP="00AC132F">
      <w:pPr>
        <w:jc w:val="right"/>
        <w:rPr>
          <w:sz w:val="52"/>
          <w:szCs w:val="48"/>
        </w:rPr>
      </w:pPr>
      <w:r w:rsidRPr="00CA6FC0">
        <w:rPr>
          <w:sz w:val="52"/>
          <w:szCs w:val="48"/>
        </w:rPr>
        <w:t>Chapter 3</w:t>
      </w:r>
    </w:p>
    <w:p w14:paraId="6A5F5797" w14:textId="6238A0CF" w:rsidR="00AC132F" w:rsidRPr="00CA6FC0" w:rsidRDefault="00AC132F" w:rsidP="00AC132F">
      <w:pPr>
        <w:pStyle w:val="Titre"/>
      </w:pPr>
      <w:r w:rsidRPr="00CA6FC0">
        <w:t>Execution Mode</w:t>
      </w:r>
    </w:p>
    <w:p w14:paraId="66B02D85" w14:textId="77777777" w:rsidR="00AC132F" w:rsidRPr="00CA6FC0" w:rsidRDefault="00AC132F" w:rsidP="00AC132F">
      <w:pPr>
        <w:jc w:val="right"/>
        <w:rPr>
          <w:sz w:val="32"/>
          <w:szCs w:val="28"/>
        </w:rPr>
      </w:pPr>
      <w:r w:rsidRPr="00CA6FC0">
        <w:rPr>
          <w:noProof/>
          <w:sz w:val="32"/>
          <w:szCs w:val="28"/>
        </w:rPr>
        <mc:AlternateContent>
          <mc:Choice Requires="wps">
            <w:drawing>
              <wp:anchor distT="0" distB="0" distL="114300" distR="114300" simplePos="0" relativeHeight="251966464" behindDoc="0" locked="0" layoutInCell="1" allowOverlap="1" wp14:anchorId="1B5F88DD" wp14:editId="7A0DE1B2">
                <wp:simplePos x="0" y="0"/>
                <wp:positionH relativeFrom="column">
                  <wp:posOffset>4149090</wp:posOffset>
                </wp:positionH>
                <wp:positionV relativeFrom="paragraph">
                  <wp:posOffset>207119</wp:posOffset>
                </wp:positionV>
                <wp:extent cx="2190750" cy="0"/>
                <wp:effectExtent l="19050" t="19050" r="0" b="19050"/>
                <wp:wrapNone/>
                <wp:docPr id="323" name="Connecteur droit 323"/>
                <wp:cNvGraphicFramePr/>
                <a:graphic xmlns:a="http://schemas.openxmlformats.org/drawingml/2006/main">
                  <a:graphicData uri="http://schemas.microsoft.com/office/word/2010/wordprocessingShape">
                    <wps:wsp>
                      <wps:cNvCnPr/>
                      <wps:spPr>
                        <a:xfrm flipH="1">
                          <a:off x="0" y="0"/>
                          <a:ext cx="2190750" cy="0"/>
                        </a:xfrm>
                        <a:prstGeom prst="line">
                          <a:avLst/>
                        </a:prstGeom>
                        <a:ln w="38100">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D3C0747" id="Connecteur droit 323" o:spid="_x0000_s1026" style="position:absolute;flip:x;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7pt,16.3pt" to="499.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" strokecolor="#393737 [814]" strokeweight="3pt"/>
            </w:pict>
          </mc:Fallback>
        </mc:AlternateContent>
      </w:r>
    </w:p>
    <w:p w14:paraId="0FCF3637" w14:textId="77777777" w:rsidR="00AC132F" w:rsidRPr="00CA6FC0" w:rsidRDefault="00AC132F" w:rsidP="00AC132F">
      <w:pPr>
        <w:spacing w:after="200"/>
        <w:rPr>
          <w:b/>
          <w:sz w:val="22"/>
        </w:rPr>
      </w:pPr>
      <w:r w:rsidRPr="00CA6FC0">
        <w:br w:type="page"/>
      </w:r>
    </w:p>
    <w:p w14:paraId="3F7FDAD3" w14:textId="2FAA7025" w:rsidR="00693C81" w:rsidRPr="00CA6FC0" w:rsidRDefault="00740675" w:rsidP="00693C81">
      <w:pPr>
        <w:pStyle w:val="Titre1"/>
      </w:pPr>
      <w:bookmarkStart w:id="70" w:name="_Toc50729807"/>
      <w:r w:rsidRPr="00CA6FC0">
        <w:lastRenderedPageBreak/>
        <w:t>EXECUTION MODE</w:t>
      </w:r>
      <w:bookmarkEnd w:id="70"/>
      <w:r w:rsidRPr="00CA6FC0">
        <w:t xml:space="preserve"> </w:t>
      </w:r>
    </w:p>
    <w:p w14:paraId="42C412CC" w14:textId="5B4C2355" w:rsidR="007D62AD" w:rsidRPr="00CA6FC0" w:rsidRDefault="002502CF" w:rsidP="000E7248">
      <w:pPr>
        <w:pStyle w:val="Titre2"/>
      </w:pPr>
      <w:bookmarkStart w:id="71" w:name="_Toc50729808"/>
      <w:r w:rsidRPr="00CA6FC0">
        <w:t>IHM</w:t>
      </w:r>
      <w:bookmarkEnd w:id="71"/>
      <w:r w:rsidRPr="00CA6FC0">
        <w:t xml:space="preserve"> </w:t>
      </w:r>
    </w:p>
    <w:p w14:paraId="1C330B1C" w14:textId="51F1255C" w:rsidR="000E7248" w:rsidRPr="00CA6FC0" w:rsidRDefault="007B6FEB" w:rsidP="000E7248">
      <w:r w:rsidRPr="00CA6FC0">
        <w:t xml:space="preserve">In this mode you can </w:t>
      </w:r>
      <w:r w:rsidR="00CE13BB" w:rsidRPr="00CA6FC0">
        <w:t>execute a sequence of test</w:t>
      </w:r>
      <w:r w:rsidR="000A7818" w:rsidRPr="00CA6FC0">
        <w:t xml:space="preserve">s previously created. </w:t>
      </w:r>
      <w:r w:rsidRPr="00CA6FC0">
        <w:t xml:space="preserve">The window is </w:t>
      </w:r>
      <w:r w:rsidR="00997AB4" w:rsidRPr="00CA6FC0">
        <w:t>organized</w:t>
      </w:r>
      <w:r w:rsidR="00FF3CCB" w:rsidRPr="00CA6FC0">
        <w:t xml:space="preserve"> as follow: </w:t>
      </w:r>
    </w:p>
    <w:p w14:paraId="7E1502AC" w14:textId="5171F78F" w:rsidR="00D34D1A" w:rsidRPr="00CA6FC0" w:rsidRDefault="00134FD9" w:rsidP="000E7248">
      <w:r w:rsidRPr="00CA6FC0">
        <w:rPr>
          <w:noProof/>
        </w:rPr>
        <mc:AlternateContent>
          <mc:Choice Requires="wps">
            <w:drawing>
              <wp:anchor distT="0" distB="0" distL="114300" distR="114300" simplePos="0" relativeHeight="251734016" behindDoc="0" locked="0" layoutInCell="1" allowOverlap="1" wp14:anchorId="4BDC4671" wp14:editId="0198739C">
                <wp:simplePos x="0" y="0"/>
                <wp:positionH relativeFrom="column">
                  <wp:posOffset>4838065</wp:posOffset>
                </wp:positionH>
                <wp:positionV relativeFrom="paragraph">
                  <wp:posOffset>-1905</wp:posOffset>
                </wp:positionV>
                <wp:extent cx="1630680" cy="286385"/>
                <wp:effectExtent l="0" t="0" r="0" b="0"/>
                <wp:wrapNone/>
                <wp:docPr id="235" name="Zone de texte 235"/>
                <wp:cNvGraphicFramePr/>
                <a:graphic xmlns:a="http://schemas.openxmlformats.org/drawingml/2006/main">
                  <a:graphicData uri="http://schemas.microsoft.com/office/word/2010/wordprocessingShape">
                    <wps:wsp>
                      <wps:cNvSpPr txBox="1"/>
                      <wps:spPr>
                        <a:xfrm>
                          <a:off x="0" y="0"/>
                          <a:ext cx="1630680" cy="286385"/>
                        </a:xfrm>
                        <a:prstGeom prst="rect">
                          <a:avLst/>
                        </a:prstGeom>
                        <a:noFill/>
                        <a:ln w="6350">
                          <a:noFill/>
                        </a:ln>
                      </wps:spPr>
                      <wps:txbx>
                        <w:txbxContent>
                          <w:p w14:paraId="103EA12A" w14:textId="22F65032" w:rsidR="007620C7" w:rsidRPr="00A9043D" w:rsidRDefault="007620C7" w:rsidP="00A9043D">
                            <w:pPr>
                              <w:jc w:val="center"/>
                              <w:rPr>
                                <w:b/>
                                <w:bCs/>
                              </w:rPr>
                            </w:pPr>
                            <w:r>
                              <w:rPr>
                                <w:b/>
                                <w:bCs/>
                              </w:rPr>
                              <w:t>(4) Test</w:t>
                            </w:r>
                            <w:r w:rsidRPr="00A9043D">
                              <w:rPr>
                                <w:b/>
                                <w:bCs/>
                              </w:rPr>
                              <w:t xml:space="preserve"> in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C4671" id="Zone de texte 235" o:spid="_x0000_s1050" type="#_x0000_t202" style="position:absolute;left:0;text-align:left;margin-left:380.95pt;margin-top:-.15pt;width:128.4pt;height:22.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" filled="f" stroked="f" strokeweight=".5pt">
                <v:textbox>
                  <w:txbxContent>
                    <w:p w14:paraId="103EA12A" w14:textId="22F65032" w:rsidR="007620C7" w:rsidRPr="00A9043D" w:rsidRDefault="007620C7" w:rsidP="00A9043D">
                      <w:pPr>
                        <w:jc w:val="center"/>
                        <w:rPr>
                          <w:b/>
                          <w:bCs/>
                        </w:rPr>
                      </w:pPr>
                      <w:r>
                        <w:rPr>
                          <w:b/>
                          <w:bCs/>
                        </w:rPr>
                        <w:t>(4) Test</w:t>
                      </w:r>
                      <w:r w:rsidRPr="00A9043D">
                        <w:rPr>
                          <w:b/>
                          <w:bCs/>
                        </w:rPr>
                        <w:t xml:space="preserve"> in progress</w:t>
                      </w:r>
                    </w:p>
                  </w:txbxContent>
                </v:textbox>
              </v:shape>
            </w:pict>
          </mc:Fallback>
        </mc:AlternateContent>
      </w:r>
      <w:r w:rsidR="00E958A8" w:rsidRPr="00CA6FC0">
        <w:rPr>
          <w:noProof/>
        </w:rPr>
        <mc:AlternateContent>
          <mc:Choice Requires="wps">
            <w:drawing>
              <wp:anchor distT="0" distB="0" distL="114300" distR="114300" simplePos="0" relativeHeight="251731968" behindDoc="0" locked="0" layoutInCell="1" allowOverlap="1" wp14:anchorId="5699D5DA" wp14:editId="5097EA95">
                <wp:simplePos x="0" y="0"/>
                <wp:positionH relativeFrom="column">
                  <wp:posOffset>234315</wp:posOffset>
                </wp:positionH>
                <wp:positionV relativeFrom="paragraph">
                  <wp:posOffset>15240</wp:posOffset>
                </wp:positionV>
                <wp:extent cx="2038350" cy="286603"/>
                <wp:effectExtent l="0" t="0" r="0" b="0"/>
                <wp:wrapNone/>
                <wp:docPr id="234" name="Zone de texte 234"/>
                <wp:cNvGraphicFramePr/>
                <a:graphic xmlns:a="http://schemas.openxmlformats.org/drawingml/2006/main">
                  <a:graphicData uri="http://schemas.microsoft.com/office/word/2010/wordprocessingShape">
                    <wps:wsp>
                      <wps:cNvSpPr txBox="1"/>
                      <wps:spPr>
                        <a:xfrm>
                          <a:off x="0" y="0"/>
                          <a:ext cx="2038350" cy="286603"/>
                        </a:xfrm>
                        <a:prstGeom prst="rect">
                          <a:avLst/>
                        </a:prstGeom>
                        <a:noFill/>
                        <a:ln w="6350">
                          <a:noFill/>
                        </a:ln>
                      </wps:spPr>
                      <wps:txbx>
                        <w:txbxContent>
                          <w:p w14:paraId="3BE83034" w14:textId="7E0FB901" w:rsidR="007620C7" w:rsidRPr="00A9043D" w:rsidRDefault="007620C7" w:rsidP="00A9043D">
                            <w:pPr>
                              <w:jc w:val="center"/>
                              <w:rPr>
                                <w:b/>
                                <w:bCs/>
                              </w:rPr>
                            </w:pPr>
                            <w:r>
                              <w:rPr>
                                <w:b/>
                                <w:bCs/>
                              </w:rPr>
                              <w:t xml:space="preserve">(2) </w:t>
                            </w:r>
                            <w:r w:rsidRPr="00A9043D">
                              <w:rPr>
                                <w:b/>
                                <w:bCs/>
                              </w:rPr>
                              <w:t>Sequence in progress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9D5DA" id="Zone de texte 234" o:spid="_x0000_s1051" type="#_x0000_t202" style="position:absolute;left:0;text-align:left;margin-left:18.45pt;margin-top:1.2pt;width:160.5pt;height:22.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" filled="f" stroked="f" strokeweight=".5pt">
                <v:textbox>
                  <w:txbxContent>
                    <w:p w14:paraId="3BE83034" w14:textId="7E0FB901" w:rsidR="007620C7" w:rsidRPr="00A9043D" w:rsidRDefault="007620C7" w:rsidP="00A9043D">
                      <w:pPr>
                        <w:jc w:val="center"/>
                        <w:rPr>
                          <w:b/>
                          <w:bCs/>
                        </w:rPr>
                      </w:pPr>
                      <w:r>
                        <w:rPr>
                          <w:b/>
                          <w:bCs/>
                        </w:rPr>
                        <w:t xml:space="preserve">(2) </w:t>
                      </w:r>
                      <w:r w:rsidRPr="00A9043D">
                        <w:rPr>
                          <w:b/>
                          <w:bCs/>
                        </w:rPr>
                        <w:t>Sequence in progress</w:t>
                      </w:r>
                    </w:p>
                  </w:txbxContent>
                </v:textbox>
              </v:shape>
            </w:pict>
          </mc:Fallback>
        </mc:AlternateContent>
      </w:r>
    </w:p>
    <w:p w14:paraId="16C9AF23" w14:textId="069B04F4" w:rsidR="005504D8" w:rsidRPr="00CA6FC0" w:rsidRDefault="00E958A8" w:rsidP="007B6FEB">
      <w:r w:rsidRPr="00CA6FC0">
        <w:rPr>
          <w:noProof/>
        </w:rPr>
        <mc:AlternateContent>
          <mc:Choice Requires="wps">
            <w:drawing>
              <wp:anchor distT="0" distB="0" distL="114300" distR="114300" simplePos="0" relativeHeight="251722752" behindDoc="0" locked="0" layoutInCell="1" allowOverlap="1" wp14:anchorId="6B1FC042" wp14:editId="6F0F37D6">
                <wp:simplePos x="0" y="0"/>
                <wp:positionH relativeFrom="column">
                  <wp:posOffset>5654040</wp:posOffset>
                </wp:positionH>
                <wp:positionV relativeFrom="paragraph">
                  <wp:posOffset>74930</wp:posOffset>
                </wp:positionV>
                <wp:extent cx="0" cy="753745"/>
                <wp:effectExtent l="38100" t="38100" r="57150" b="27305"/>
                <wp:wrapNone/>
                <wp:docPr id="228" name="Connecteur droit 228"/>
                <wp:cNvGraphicFramePr/>
                <a:graphic xmlns:a="http://schemas.openxmlformats.org/drawingml/2006/main">
                  <a:graphicData uri="http://schemas.microsoft.com/office/word/2010/wordprocessingShape">
                    <wps:wsp>
                      <wps:cNvCnPr/>
                      <wps:spPr>
                        <a:xfrm flipV="1">
                          <a:off x="0" y="0"/>
                          <a:ext cx="0" cy="753745"/>
                        </a:xfrm>
                        <a:prstGeom prst="line">
                          <a:avLst/>
                        </a:prstGeom>
                        <a:ln w="19050">
                          <a:solidFill>
                            <a:srgbClr val="C00000"/>
                          </a:solidFill>
                          <a:headEnd type="none"/>
                          <a:tailEnd type="ova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6BC6AFB" id="Connecteur droit 228" o:spid="_x0000_s1026" style="position:absolute;flip:y;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5.2pt,5.9pt" to="445.2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" strokecolor="#c00000" strokeweight="1.5pt">
                <v:stroke endarrow="oval"/>
              </v:line>
            </w:pict>
          </mc:Fallback>
        </mc:AlternateContent>
      </w:r>
      <w:r w:rsidRPr="00CA6FC0">
        <w:rPr>
          <w:noProof/>
        </w:rPr>
        <mc:AlternateContent>
          <mc:Choice Requires="wps">
            <w:drawing>
              <wp:anchor distT="0" distB="0" distL="114300" distR="114300" simplePos="0" relativeHeight="251696128" behindDoc="0" locked="0" layoutInCell="1" allowOverlap="1" wp14:anchorId="464D0534" wp14:editId="35DDECA7">
                <wp:simplePos x="0" y="0"/>
                <wp:positionH relativeFrom="column">
                  <wp:posOffset>1266190</wp:posOffset>
                </wp:positionH>
                <wp:positionV relativeFrom="paragraph">
                  <wp:posOffset>83820</wp:posOffset>
                </wp:positionV>
                <wp:extent cx="0" cy="747395"/>
                <wp:effectExtent l="38100" t="38100" r="57150" b="14605"/>
                <wp:wrapNone/>
                <wp:docPr id="21" name="Connecteur droit 21"/>
                <wp:cNvGraphicFramePr/>
                <a:graphic xmlns:a="http://schemas.openxmlformats.org/drawingml/2006/main">
                  <a:graphicData uri="http://schemas.microsoft.com/office/word/2010/wordprocessingShape">
                    <wps:wsp>
                      <wps:cNvCnPr/>
                      <wps:spPr>
                        <a:xfrm flipV="1">
                          <a:off x="0" y="0"/>
                          <a:ext cx="0" cy="747395"/>
                        </a:xfrm>
                        <a:prstGeom prst="line">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6931711" id="Connecteur droit 21" o:spid="_x0000_s1026" style="position:absolute;flip:y;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7pt,6.6pt" to="99.7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" strokecolor="#c00000" strokeweight="1.5pt">
                <v:stroke endarrow="oval"/>
              </v:line>
            </w:pict>
          </mc:Fallback>
        </mc:AlternateContent>
      </w:r>
    </w:p>
    <w:p w14:paraId="0C8204BF" w14:textId="77777777" w:rsidR="00E01622" w:rsidRPr="00CA6FC0" w:rsidRDefault="00E01622" w:rsidP="00E01622">
      <w:pPr>
        <w:keepNext/>
        <w:jc w:val="center"/>
      </w:pPr>
      <w:r w:rsidRPr="00CA6FC0">
        <w:rPr>
          <w:noProof/>
        </w:rPr>
        <mc:AlternateContent>
          <mc:Choice Requires="wps">
            <w:drawing>
              <wp:anchor distT="0" distB="0" distL="114300" distR="114300" simplePos="0" relativeHeight="251728896" behindDoc="0" locked="0" layoutInCell="1" allowOverlap="1" wp14:anchorId="41EF2101" wp14:editId="1DCC8954">
                <wp:simplePos x="0" y="0"/>
                <wp:positionH relativeFrom="column">
                  <wp:posOffset>2203821</wp:posOffset>
                </wp:positionH>
                <wp:positionV relativeFrom="paragraph">
                  <wp:posOffset>3886200</wp:posOffset>
                </wp:positionV>
                <wp:extent cx="0" cy="228600"/>
                <wp:effectExtent l="38100" t="0" r="57150" b="57150"/>
                <wp:wrapNone/>
                <wp:docPr id="232" name="Connecteur droit 232"/>
                <wp:cNvGraphicFramePr/>
                <a:graphic xmlns:a="http://schemas.openxmlformats.org/drawingml/2006/main">
                  <a:graphicData uri="http://schemas.microsoft.com/office/word/2010/wordprocessingShape">
                    <wps:wsp>
                      <wps:cNvCnPr/>
                      <wps:spPr>
                        <a:xfrm flipV="1">
                          <a:off x="0" y="0"/>
                          <a:ext cx="0" cy="228600"/>
                        </a:xfrm>
                        <a:prstGeom prst="line">
                          <a:avLst/>
                        </a:prstGeom>
                        <a:ln w="19050">
                          <a:solidFill>
                            <a:srgbClr val="C00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16D76" id="Connecteur droit 232"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55pt,306pt" to="173.5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" strokecolor="#c00000" strokeweight="1.5pt">
                <v:stroke startarrow="oval"/>
              </v:line>
            </w:pict>
          </mc:Fallback>
        </mc:AlternateContent>
      </w:r>
      <w:r w:rsidR="009B010C" w:rsidRPr="00CA6FC0">
        <w:rPr>
          <w:noProof/>
        </w:rPr>
        <mc:AlternateContent>
          <mc:Choice Requires="wps">
            <w:drawing>
              <wp:anchor distT="0" distB="0" distL="114300" distR="114300" simplePos="0" relativeHeight="251821056" behindDoc="0" locked="0" layoutInCell="1" allowOverlap="1" wp14:anchorId="52F3BD1B" wp14:editId="4ABD1A01">
                <wp:simplePos x="0" y="0"/>
                <wp:positionH relativeFrom="column">
                  <wp:posOffset>2701290</wp:posOffset>
                </wp:positionH>
                <wp:positionV relativeFrom="paragraph">
                  <wp:posOffset>711835</wp:posOffset>
                </wp:positionV>
                <wp:extent cx="3543300" cy="2590800"/>
                <wp:effectExtent l="0" t="0" r="0" b="0"/>
                <wp:wrapNone/>
                <wp:docPr id="248" name="Rectangle 248"/>
                <wp:cNvGraphicFramePr/>
                <a:graphic xmlns:a="http://schemas.openxmlformats.org/drawingml/2006/main">
                  <a:graphicData uri="http://schemas.microsoft.com/office/word/2010/wordprocessingShape">
                    <wps:wsp>
                      <wps:cNvSpPr/>
                      <wps:spPr>
                        <a:xfrm>
                          <a:off x="0" y="0"/>
                          <a:ext cx="3543300" cy="2590800"/>
                        </a:xfrm>
                        <a:prstGeom prst="rect">
                          <a:avLst/>
                        </a:prstGeom>
                        <a:solidFill>
                          <a:srgbClr val="FFC000">
                            <a:alpha val="2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28D942" w14:textId="7A772A8A" w:rsidR="007620C7" w:rsidRPr="00324B2F" w:rsidRDefault="007620C7" w:rsidP="009B010C">
                            <w:pPr>
                              <w:jc w:val="center"/>
                              <w:rPr>
                                <w:b/>
                                <w:bCs/>
                                <w:color w:val="808080" w:themeColor="background1" w:themeShade="80"/>
                                <w:lang w:val="fr-FR"/>
                              </w:rPr>
                            </w:pPr>
                            <w:bookmarkStart w:id="72" w:name="CurrentTestTable"/>
                            <w:r>
                              <w:rPr>
                                <w:b/>
                                <w:bCs/>
                                <w:color w:val="808080" w:themeColor="background1" w:themeShade="80"/>
                                <w:lang w:val="fr-FR"/>
                              </w:rPr>
                              <w:t xml:space="preserve">Current Test </w:t>
                            </w:r>
                            <w:r w:rsidRPr="00324B2F">
                              <w:rPr>
                                <w:b/>
                                <w:bCs/>
                                <w:color w:val="808080" w:themeColor="background1" w:themeShade="80"/>
                                <w:lang w:val="fr-FR"/>
                              </w:rPr>
                              <w:t>table</w:t>
                            </w:r>
                            <w:bookmarkEnd w:id="7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3BD1B" id="Rectangle 248" o:spid="_x0000_s1052" style="position:absolute;left:0;text-align:left;margin-left:212.7pt;margin-top:56.05pt;width:279pt;height:20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" fillcolor="#ffc000" stroked="f" strokeweight="2pt">
                <v:fill opacity="13107f"/>
                <v:textbox>
                  <w:txbxContent>
                    <w:p w14:paraId="2B28D942" w14:textId="7A772A8A" w:rsidR="007620C7" w:rsidRPr="00324B2F" w:rsidRDefault="007620C7" w:rsidP="009B010C">
                      <w:pPr>
                        <w:jc w:val="center"/>
                        <w:rPr>
                          <w:b/>
                          <w:bCs/>
                          <w:color w:val="808080" w:themeColor="background1" w:themeShade="80"/>
                          <w:lang w:val="fr-FR"/>
                        </w:rPr>
                      </w:pPr>
                      <w:bookmarkStart w:id="73" w:name="CurrentTestTable"/>
                      <w:r>
                        <w:rPr>
                          <w:b/>
                          <w:bCs/>
                          <w:color w:val="808080" w:themeColor="background1" w:themeShade="80"/>
                          <w:lang w:val="fr-FR"/>
                        </w:rPr>
                        <w:t xml:space="preserve">Current Test </w:t>
                      </w:r>
                      <w:r w:rsidRPr="00324B2F">
                        <w:rPr>
                          <w:b/>
                          <w:bCs/>
                          <w:color w:val="808080" w:themeColor="background1" w:themeShade="80"/>
                          <w:lang w:val="fr-FR"/>
                        </w:rPr>
                        <w:t>table</w:t>
                      </w:r>
                      <w:bookmarkEnd w:id="73"/>
                    </w:p>
                  </w:txbxContent>
                </v:textbox>
              </v:rect>
            </w:pict>
          </mc:Fallback>
        </mc:AlternateContent>
      </w:r>
      <w:r w:rsidR="004968E7" w:rsidRPr="00CA6FC0">
        <w:rPr>
          <w:noProof/>
        </w:rPr>
        <mc:AlternateContent>
          <mc:Choice Requires="wps">
            <w:drawing>
              <wp:anchor distT="0" distB="0" distL="114300" distR="114300" simplePos="0" relativeHeight="251819008" behindDoc="0" locked="0" layoutInCell="1" allowOverlap="1" wp14:anchorId="5A83F95C" wp14:editId="539B84EF">
                <wp:simplePos x="0" y="0"/>
                <wp:positionH relativeFrom="column">
                  <wp:posOffset>177165</wp:posOffset>
                </wp:positionH>
                <wp:positionV relativeFrom="paragraph">
                  <wp:posOffset>740410</wp:posOffset>
                </wp:positionV>
                <wp:extent cx="2289175" cy="2590800"/>
                <wp:effectExtent l="0" t="0" r="0" b="0"/>
                <wp:wrapNone/>
                <wp:docPr id="247" name="Rectangle 247"/>
                <wp:cNvGraphicFramePr/>
                <a:graphic xmlns:a="http://schemas.openxmlformats.org/drawingml/2006/main">
                  <a:graphicData uri="http://schemas.microsoft.com/office/word/2010/wordprocessingShape">
                    <wps:wsp>
                      <wps:cNvSpPr/>
                      <wps:spPr>
                        <a:xfrm>
                          <a:off x="0" y="0"/>
                          <a:ext cx="2289175" cy="2590800"/>
                        </a:xfrm>
                        <a:prstGeom prst="rect">
                          <a:avLst/>
                        </a:prstGeom>
                        <a:solidFill>
                          <a:srgbClr val="34ABA2">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0ED6F6" w14:textId="1856C705" w:rsidR="007620C7" w:rsidRPr="00324B2F" w:rsidRDefault="007620C7" w:rsidP="009B010C">
                            <w:pPr>
                              <w:jc w:val="center"/>
                              <w:rPr>
                                <w:b/>
                                <w:bCs/>
                                <w:color w:val="808080" w:themeColor="background1" w:themeShade="80"/>
                                <w:lang w:val="fr-FR"/>
                              </w:rPr>
                            </w:pPr>
                            <w:bookmarkStart w:id="74" w:name="ScriptSequenceTable"/>
                            <w:r w:rsidRPr="00324B2F">
                              <w:rPr>
                                <w:b/>
                                <w:bCs/>
                                <w:color w:val="808080" w:themeColor="background1" w:themeShade="80"/>
                                <w:lang w:val="fr-FR"/>
                              </w:rPr>
                              <w:t xml:space="preserve">Script </w:t>
                            </w:r>
                            <w:proofErr w:type="spellStart"/>
                            <w:r>
                              <w:rPr>
                                <w:b/>
                                <w:bCs/>
                                <w:color w:val="808080" w:themeColor="background1" w:themeShade="80"/>
                                <w:lang w:val="fr-FR"/>
                              </w:rPr>
                              <w:t>S</w:t>
                            </w:r>
                            <w:r w:rsidRPr="00324B2F">
                              <w:rPr>
                                <w:b/>
                                <w:bCs/>
                                <w:color w:val="808080" w:themeColor="background1" w:themeShade="80"/>
                                <w:lang w:val="fr-FR"/>
                              </w:rPr>
                              <w:t>equence</w:t>
                            </w:r>
                            <w:proofErr w:type="spellEnd"/>
                            <w:r w:rsidRPr="00324B2F">
                              <w:rPr>
                                <w:b/>
                                <w:bCs/>
                                <w:color w:val="808080" w:themeColor="background1" w:themeShade="80"/>
                                <w:lang w:val="fr-FR"/>
                              </w:rPr>
                              <w:t xml:space="preserve"> table</w:t>
                            </w:r>
                            <w:bookmarkEnd w:id="7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3F95C" id="Rectangle 247" o:spid="_x0000_s1053" style="position:absolute;left:0;text-align:left;margin-left:13.95pt;margin-top:58.3pt;width:180.25pt;height:20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" fillcolor="#34aba2" stroked="f" strokeweight="2pt">
                <v:fill opacity="19789f"/>
                <v:textbox>
                  <w:txbxContent>
                    <w:p w14:paraId="700ED6F6" w14:textId="1856C705" w:rsidR="007620C7" w:rsidRPr="00324B2F" w:rsidRDefault="007620C7" w:rsidP="009B010C">
                      <w:pPr>
                        <w:jc w:val="center"/>
                        <w:rPr>
                          <w:b/>
                          <w:bCs/>
                          <w:color w:val="808080" w:themeColor="background1" w:themeShade="80"/>
                          <w:lang w:val="fr-FR"/>
                        </w:rPr>
                      </w:pPr>
                      <w:bookmarkStart w:id="75" w:name="ScriptSequenceTable"/>
                      <w:r w:rsidRPr="00324B2F">
                        <w:rPr>
                          <w:b/>
                          <w:bCs/>
                          <w:color w:val="808080" w:themeColor="background1" w:themeShade="80"/>
                          <w:lang w:val="fr-FR"/>
                        </w:rPr>
                        <w:t xml:space="preserve">Script </w:t>
                      </w:r>
                      <w:proofErr w:type="spellStart"/>
                      <w:r>
                        <w:rPr>
                          <w:b/>
                          <w:bCs/>
                          <w:color w:val="808080" w:themeColor="background1" w:themeShade="80"/>
                          <w:lang w:val="fr-FR"/>
                        </w:rPr>
                        <w:t>S</w:t>
                      </w:r>
                      <w:r w:rsidRPr="00324B2F">
                        <w:rPr>
                          <w:b/>
                          <w:bCs/>
                          <w:color w:val="808080" w:themeColor="background1" w:themeShade="80"/>
                          <w:lang w:val="fr-FR"/>
                        </w:rPr>
                        <w:t>equence</w:t>
                      </w:r>
                      <w:proofErr w:type="spellEnd"/>
                      <w:r w:rsidRPr="00324B2F">
                        <w:rPr>
                          <w:b/>
                          <w:bCs/>
                          <w:color w:val="808080" w:themeColor="background1" w:themeShade="80"/>
                          <w:lang w:val="fr-FR"/>
                        </w:rPr>
                        <w:t xml:space="preserve"> table</w:t>
                      </w:r>
                      <w:bookmarkEnd w:id="75"/>
                    </w:p>
                  </w:txbxContent>
                </v:textbox>
              </v:rect>
            </w:pict>
          </mc:Fallback>
        </mc:AlternateContent>
      </w:r>
      <w:r w:rsidR="00C13FB1" w:rsidRPr="00CA6FC0">
        <w:rPr>
          <w:noProof/>
        </w:rPr>
        <mc:AlternateContent>
          <mc:Choice Requires="wps">
            <w:drawing>
              <wp:anchor distT="0" distB="0" distL="114300" distR="114300" simplePos="0" relativeHeight="251740160" behindDoc="0" locked="0" layoutInCell="1" allowOverlap="1" wp14:anchorId="58E86660" wp14:editId="1047A63C">
                <wp:simplePos x="0" y="0"/>
                <wp:positionH relativeFrom="column">
                  <wp:posOffset>3553089</wp:posOffset>
                </wp:positionH>
                <wp:positionV relativeFrom="paragraph">
                  <wp:posOffset>2801620</wp:posOffset>
                </wp:positionV>
                <wp:extent cx="1630680" cy="32736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1630680" cy="327360"/>
                        </a:xfrm>
                        <a:prstGeom prst="rect">
                          <a:avLst/>
                        </a:prstGeom>
                        <a:noFill/>
                        <a:ln w="6350">
                          <a:noFill/>
                        </a:ln>
                      </wps:spPr>
                      <wps:txbx>
                        <w:txbxContent>
                          <w:p w14:paraId="2988B239" w14:textId="18676E76" w:rsidR="007620C7" w:rsidRPr="00212475" w:rsidRDefault="007620C7" w:rsidP="007F2AC9">
                            <w:pPr>
                              <w:jc w:val="center"/>
                              <w:rPr>
                                <w:b/>
                                <w:bCs/>
                                <w:lang w:val="fr-FR"/>
                              </w:rPr>
                            </w:pPr>
                            <w:r>
                              <w:rPr>
                                <w:b/>
                                <w:bCs/>
                                <w:lang w:val="fr-FR"/>
                              </w:rPr>
                              <w:t xml:space="preserve">(5) Test </w:t>
                            </w:r>
                            <w:proofErr w:type="spellStart"/>
                            <w:r>
                              <w:rPr>
                                <w:b/>
                                <w:bCs/>
                                <w:lang w:val="fr-FR"/>
                              </w:rPr>
                              <w:t>progress</w:t>
                            </w:r>
                            <w:proofErr w:type="spellEnd"/>
                            <w:r>
                              <w:rPr>
                                <w:b/>
                                <w:bCs/>
                                <w:lang w:val="fr-FR"/>
                              </w:rPr>
                              <w:t xml:space="preserve">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86660" id="Zone de texte 3" o:spid="_x0000_s1054" type="#_x0000_t202" style="position:absolute;left:0;text-align:left;margin-left:279.75pt;margin-top:220.6pt;width:128.4pt;height:25.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" filled="f" stroked="f" strokeweight=".5pt">
                <v:textbox>
                  <w:txbxContent>
                    <w:p w14:paraId="2988B239" w14:textId="18676E76" w:rsidR="007620C7" w:rsidRPr="00212475" w:rsidRDefault="007620C7" w:rsidP="007F2AC9">
                      <w:pPr>
                        <w:jc w:val="center"/>
                        <w:rPr>
                          <w:b/>
                          <w:bCs/>
                          <w:lang w:val="fr-FR"/>
                        </w:rPr>
                      </w:pPr>
                      <w:r>
                        <w:rPr>
                          <w:b/>
                          <w:bCs/>
                          <w:lang w:val="fr-FR"/>
                        </w:rPr>
                        <w:t xml:space="preserve">(5) Test </w:t>
                      </w:r>
                      <w:proofErr w:type="spellStart"/>
                      <w:r>
                        <w:rPr>
                          <w:b/>
                          <w:bCs/>
                          <w:lang w:val="fr-FR"/>
                        </w:rPr>
                        <w:t>progress</w:t>
                      </w:r>
                      <w:proofErr w:type="spellEnd"/>
                      <w:r>
                        <w:rPr>
                          <w:b/>
                          <w:bCs/>
                          <w:lang w:val="fr-FR"/>
                        </w:rPr>
                        <w:t xml:space="preserve"> bar</w:t>
                      </w:r>
                    </w:p>
                  </w:txbxContent>
                </v:textbox>
              </v:shape>
            </w:pict>
          </mc:Fallback>
        </mc:AlternateContent>
      </w:r>
      <w:r w:rsidR="007F2AC9" w:rsidRPr="00CA6FC0">
        <w:rPr>
          <w:noProof/>
        </w:rPr>
        <mc:AlternateContent>
          <mc:Choice Requires="wps">
            <w:drawing>
              <wp:anchor distT="0" distB="0" distL="114300" distR="114300" simplePos="0" relativeHeight="251726848" behindDoc="0" locked="0" layoutInCell="1" allowOverlap="1" wp14:anchorId="7757645C" wp14:editId="27C1045F">
                <wp:simplePos x="0" y="0"/>
                <wp:positionH relativeFrom="column">
                  <wp:posOffset>4362594</wp:posOffset>
                </wp:positionH>
                <wp:positionV relativeFrom="paragraph">
                  <wp:posOffset>3110230</wp:posOffset>
                </wp:positionV>
                <wp:extent cx="0" cy="292100"/>
                <wp:effectExtent l="38100" t="38100" r="57150" b="12700"/>
                <wp:wrapNone/>
                <wp:docPr id="230" name="Connecteur droit 230"/>
                <wp:cNvGraphicFramePr/>
                <a:graphic xmlns:a="http://schemas.openxmlformats.org/drawingml/2006/main">
                  <a:graphicData uri="http://schemas.microsoft.com/office/word/2010/wordprocessingShape">
                    <wps:wsp>
                      <wps:cNvCnPr/>
                      <wps:spPr>
                        <a:xfrm flipV="1">
                          <a:off x="0" y="0"/>
                          <a:ext cx="0" cy="292100"/>
                        </a:xfrm>
                        <a:prstGeom prst="line">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07EB5" id="Connecteur droit 230"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5pt,244.9pt" to="343.5pt,2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" strokecolor="#c00000" strokeweight="1.5pt">
                <v:stroke endarrow="oval"/>
              </v:line>
            </w:pict>
          </mc:Fallback>
        </mc:AlternateContent>
      </w:r>
      <w:r w:rsidR="00E958A8" w:rsidRPr="00CA6FC0">
        <w:rPr>
          <w:noProof/>
        </w:rPr>
        <mc:AlternateContent>
          <mc:Choice Requires="wps">
            <w:drawing>
              <wp:anchor distT="0" distB="0" distL="114300" distR="114300" simplePos="0" relativeHeight="251724800" behindDoc="0" locked="0" layoutInCell="1" allowOverlap="1" wp14:anchorId="49E86712" wp14:editId="32D1694F">
                <wp:simplePos x="0" y="0"/>
                <wp:positionH relativeFrom="column">
                  <wp:posOffset>459740</wp:posOffset>
                </wp:positionH>
                <wp:positionV relativeFrom="paragraph">
                  <wp:posOffset>3571240</wp:posOffset>
                </wp:positionV>
                <wp:extent cx="0" cy="539750"/>
                <wp:effectExtent l="38100" t="0" r="57150" b="50800"/>
                <wp:wrapNone/>
                <wp:docPr id="229" name="Connecteur droit 229"/>
                <wp:cNvGraphicFramePr/>
                <a:graphic xmlns:a="http://schemas.openxmlformats.org/drawingml/2006/main">
                  <a:graphicData uri="http://schemas.microsoft.com/office/word/2010/wordprocessingShape">
                    <wps:wsp>
                      <wps:cNvCnPr/>
                      <wps:spPr>
                        <a:xfrm flipV="1">
                          <a:off x="0" y="0"/>
                          <a:ext cx="0" cy="539750"/>
                        </a:xfrm>
                        <a:prstGeom prst="line">
                          <a:avLst/>
                        </a:prstGeom>
                        <a:ln w="19050">
                          <a:solidFill>
                            <a:srgbClr val="C00000"/>
                          </a:solidFill>
                          <a:headEnd type="ova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D9FC3" id="Connecteur droit 229"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281.2pt" to="36.2pt,3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" strokecolor="#c00000" strokeweight="1.5pt">
                <v:stroke startarrow="oval"/>
              </v:line>
            </w:pict>
          </mc:Fallback>
        </mc:AlternateContent>
      </w:r>
      <w:r w:rsidR="004E261B" w:rsidRPr="00CA6FC0">
        <w:rPr>
          <w:noProof/>
        </w:rPr>
        <mc:AlternateContent>
          <mc:Choice Requires="wps">
            <w:drawing>
              <wp:anchor distT="0" distB="0" distL="114300" distR="114300" simplePos="0" relativeHeight="251730944" behindDoc="0" locked="0" layoutInCell="1" allowOverlap="1" wp14:anchorId="643CBAA4" wp14:editId="26C1C967">
                <wp:simplePos x="0" y="0"/>
                <wp:positionH relativeFrom="column">
                  <wp:posOffset>5406390</wp:posOffset>
                </wp:positionH>
                <wp:positionV relativeFrom="paragraph">
                  <wp:posOffset>3879850</wp:posOffset>
                </wp:positionV>
                <wp:extent cx="0" cy="228600"/>
                <wp:effectExtent l="38100" t="0" r="57150" b="57150"/>
                <wp:wrapNone/>
                <wp:docPr id="233" name="Connecteur droit 233"/>
                <wp:cNvGraphicFramePr/>
                <a:graphic xmlns:a="http://schemas.openxmlformats.org/drawingml/2006/main">
                  <a:graphicData uri="http://schemas.microsoft.com/office/word/2010/wordprocessingShape">
                    <wps:wsp>
                      <wps:cNvCnPr/>
                      <wps:spPr>
                        <a:xfrm flipV="1">
                          <a:off x="0" y="0"/>
                          <a:ext cx="0" cy="228600"/>
                        </a:xfrm>
                        <a:prstGeom prst="line">
                          <a:avLst/>
                        </a:prstGeom>
                        <a:ln w="19050">
                          <a:solidFill>
                            <a:srgbClr val="C00000"/>
                          </a:solidFill>
                          <a:head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B0D57" id="Connecteur droit 233"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7pt,305.5pt" to="425.7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" strokecolor="#c00000" strokeweight="1.5pt">
                <v:stroke startarrow="oval"/>
              </v:line>
            </w:pict>
          </mc:Fallback>
        </mc:AlternateContent>
      </w:r>
      <w:r w:rsidR="008F65E2" w:rsidRPr="00CA6FC0">
        <w:rPr>
          <w:noProof/>
        </w:rPr>
        <mc:AlternateContent>
          <mc:Choice Requires="wps">
            <w:drawing>
              <wp:anchor distT="0" distB="0" distL="114300" distR="114300" simplePos="0" relativeHeight="251720704" behindDoc="0" locked="0" layoutInCell="1" allowOverlap="1" wp14:anchorId="6FC3C32A" wp14:editId="735835C1">
                <wp:simplePos x="0" y="0"/>
                <wp:positionH relativeFrom="column">
                  <wp:posOffset>2166620</wp:posOffset>
                </wp:positionH>
                <wp:positionV relativeFrom="paragraph">
                  <wp:posOffset>3628390</wp:posOffset>
                </wp:positionV>
                <wp:extent cx="772286" cy="251504"/>
                <wp:effectExtent l="0" t="0" r="27940" b="15240"/>
                <wp:wrapNone/>
                <wp:docPr id="227" name="Rectangle : coins arrondis 227"/>
                <wp:cNvGraphicFramePr/>
                <a:graphic xmlns:a="http://schemas.openxmlformats.org/drawingml/2006/main">
                  <a:graphicData uri="http://schemas.microsoft.com/office/word/2010/wordprocessingShape">
                    <wps:wsp>
                      <wps:cNvSpPr/>
                      <wps:spPr>
                        <a:xfrm>
                          <a:off x="0" y="0"/>
                          <a:ext cx="772286" cy="251504"/>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691A7D" id="Rectangle : coins arrondis 227" o:spid="_x0000_s1026" style="position:absolute;margin-left:170.6pt;margin-top:285.7pt;width:60.8pt;height:1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" filled="f" strokecolor="#c00000" strokeweight="1.5pt"/>
            </w:pict>
          </mc:Fallback>
        </mc:AlternateContent>
      </w:r>
      <w:r w:rsidR="007918C8" w:rsidRPr="00CA6FC0">
        <w:rPr>
          <w:noProof/>
        </w:rPr>
        <mc:AlternateContent>
          <mc:Choice Requires="wps">
            <w:drawing>
              <wp:anchor distT="0" distB="0" distL="114300" distR="114300" simplePos="0" relativeHeight="251718656" behindDoc="0" locked="0" layoutInCell="1" allowOverlap="1" wp14:anchorId="5692865C" wp14:editId="1A1315F1">
                <wp:simplePos x="0" y="0"/>
                <wp:positionH relativeFrom="column">
                  <wp:posOffset>3012440</wp:posOffset>
                </wp:positionH>
                <wp:positionV relativeFrom="paragraph">
                  <wp:posOffset>3632200</wp:posOffset>
                </wp:positionV>
                <wp:extent cx="3271520" cy="241300"/>
                <wp:effectExtent l="0" t="0" r="24130" b="25400"/>
                <wp:wrapNone/>
                <wp:docPr id="226" name="Rectangle : coins arrondis 226"/>
                <wp:cNvGraphicFramePr/>
                <a:graphic xmlns:a="http://schemas.openxmlformats.org/drawingml/2006/main">
                  <a:graphicData uri="http://schemas.microsoft.com/office/word/2010/wordprocessingShape">
                    <wps:wsp>
                      <wps:cNvSpPr/>
                      <wps:spPr>
                        <a:xfrm>
                          <a:off x="0" y="0"/>
                          <a:ext cx="3271520" cy="241300"/>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C9B2C1" id="Rectangle : coins arrondis 226" o:spid="_x0000_s1026" style="position:absolute;margin-left:237.2pt;margin-top:286pt;width:257.6pt;height:1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" filled="f" strokecolor="#c00000" strokeweight="1.5pt"/>
            </w:pict>
          </mc:Fallback>
        </mc:AlternateContent>
      </w:r>
      <w:r w:rsidR="007918C8" w:rsidRPr="00CA6FC0">
        <w:rPr>
          <w:noProof/>
        </w:rPr>
        <mc:AlternateContent>
          <mc:Choice Requires="wps">
            <w:drawing>
              <wp:anchor distT="0" distB="0" distL="114300" distR="114300" simplePos="0" relativeHeight="251712512" behindDoc="0" locked="0" layoutInCell="1" allowOverlap="1" wp14:anchorId="6EB07AB9" wp14:editId="693D7685">
                <wp:simplePos x="0" y="0"/>
                <wp:positionH relativeFrom="column">
                  <wp:posOffset>123190</wp:posOffset>
                </wp:positionH>
                <wp:positionV relativeFrom="paragraph">
                  <wp:posOffset>3397251</wp:posOffset>
                </wp:positionV>
                <wp:extent cx="2346325" cy="171450"/>
                <wp:effectExtent l="0" t="0" r="15875" b="19050"/>
                <wp:wrapNone/>
                <wp:docPr id="222" name="Rectangle : coins arrondis 222"/>
                <wp:cNvGraphicFramePr/>
                <a:graphic xmlns:a="http://schemas.openxmlformats.org/drawingml/2006/main">
                  <a:graphicData uri="http://schemas.microsoft.com/office/word/2010/wordprocessingShape">
                    <wps:wsp>
                      <wps:cNvSpPr/>
                      <wps:spPr>
                        <a:xfrm>
                          <a:off x="0" y="0"/>
                          <a:ext cx="2346325" cy="171450"/>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4C1DA0" id="Rectangle : coins arrondis 222" o:spid="_x0000_s1026" style="position:absolute;margin-left:9.7pt;margin-top:267.5pt;width:184.75pt;height:1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" filled="f" strokecolor="#c00000" strokeweight="1.5pt"/>
            </w:pict>
          </mc:Fallback>
        </mc:AlternateContent>
      </w:r>
      <w:r w:rsidR="007918C8" w:rsidRPr="00CA6FC0">
        <w:rPr>
          <w:noProof/>
        </w:rPr>
        <mc:AlternateContent>
          <mc:Choice Requires="wps">
            <w:drawing>
              <wp:anchor distT="0" distB="0" distL="114300" distR="114300" simplePos="0" relativeHeight="251716608" behindDoc="0" locked="0" layoutInCell="1" allowOverlap="1" wp14:anchorId="7E2339CA" wp14:editId="75F8C074">
                <wp:simplePos x="0" y="0"/>
                <wp:positionH relativeFrom="column">
                  <wp:posOffset>2682240</wp:posOffset>
                </wp:positionH>
                <wp:positionV relativeFrom="paragraph">
                  <wp:posOffset>3409950</wp:posOffset>
                </wp:positionV>
                <wp:extent cx="3594100" cy="158750"/>
                <wp:effectExtent l="0" t="0" r="25400" b="12700"/>
                <wp:wrapNone/>
                <wp:docPr id="225" name="Rectangle : coins arrondis 225"/>
                <wp:cNvGraphicFramePr/>
                <a:graphic xmlns:a="http://schemas.openxmlformats.org/drawingml/2006/main">
                  <a:graphicData uri="http://schemas.microsoft.com/office/word/2010/wordprocessingShape">
                    <wps:wsp>
                      <wps:cNvSpPr/>
                      <wps:spPr>
                        <a:xfrm>
                          <a:off x="0" y="0"/>
                          <a:ext cx="3594100" cy="158750"/>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95DF5" id="Rectangle : coins arrondis 225" o:spid="_x0000_s1026" style="position:absolute;margin-left:211.2pt;margin-top:268.5pt;width:283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" filled="f" strokecolor="#c00000" strokeweight="1.5pt"/>
            </w:pict>
          </mc:Fallback>
        </mc:AlternateContent>
      </w:r>
      <w:r w:rsidR="003F7834" w:rsidRPr="00CA6FC0">
        <w:rPr>
          <w:noProof/>
        </w:rPr>
        <mc:AlternateContent>
          <mc:Choice Requires="wps">
            <w:drawing>
              <wp:anchor distT="0" distB="0" distL="114300" distR="114300" simplePos="0" relativeHeight="251714560" behindDoc="0" locked="0" layoutInCell="1" allowOverlap="1" wp14:anchorId="4C1B892F" wp14:editId="62FC10CF">
                <wp:simplePos x="0" y="0"/>
                <wp:positionH relativeFrom="column">
                  <wp:posOffset>2666365</wp:posOffset>
                </wp:positionH>
                <wp:positionV relativeFrom="paragraph">
                  <wp:posOffset>618119</wp:posOffset>
                </wp:positionV>
                <wp:extent cx="3614468" cy="724619"/>
                <wp:effectExtent l="0" t="0" r="24130" b="18415"/>
                <wp:wrapNone/>
                <wp:docPr id="223" name="Rectangle : coins arrondis 223"/>
                <wp:cNvGraphicFramePr/>
                <a:graphic xmlns:a="http://schemas.openxmlformats.org/drawingml/2006/main">
                  <a:graphicData uri="http://schemas.microsoft.com/office/word/2010/wordprocessingShape">
                    <wps:wsp>
                      <wps:cNvSpPr/>
                      <wps:spPr>
                        <a:xfrm>
                          <a:off x="0" y="0"/>
                          <a:ext cx="3614468" cy="724619"/>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391D5" id="Rectangle : coins arrondis 223" o:spid="_x0000_s1026" style="position:absolute;margin-left:209.95pt;margin-top:48.65pt;width:284.6pt;height:57.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" filled="f" strokecolor="#c00000" strokeweight="1.5pt"/>
            </w:pict>
          </mc:Fallback>
        </mc:AlternateContent>
      </w:r>
      <w:r w:rsidR="003F7834" w:rsidRPr="00CA6FC0">
        <w:rPr>
          <w:noProof/>
        </w:rPr>
        <mc:AlternateContent>
          <mc:Choice Requires="wps">
            <w:drawing>
              <wp:anchor distT="0" distB="0" distL="114300" distR="114300" simplePos="0" relativeHeight="251710464" behindDoc="0" locked="0" layoutInCell="1" allowOverlap="1" wp14:anchorId="4EE6CF7F" wp14:editId="7B1DB9F9">
                <wp:simplePos x="0" y="0"/>
                <wp:positionH relativeFrom="column">
                  <wp:posOffset>69874</wp:posOffset>
                </wp:positionH>
                <wp:positionV relativeFrom="paragraph">
                  <wp:posOffset>619185</wp:posOffset>
                </wp:positionV>
                <wp:extent cx="2467083" cy="819366"/>
                <wp:effectExtent l="0" t="0" r="28575" b="19050"/>
                <wp:wrapNone/>
                <wp:docPr id="221" name="Rectangle : coins arrondis 221"/>
                <wp:cNvGraphicFramePr/>
                <a:graphic xmlns:a="http://schemas.openxmlformats.org/drawingml/2006/main">
                  <a:graphicData uri="http://schemas.microsoft.com/office/word/2010/wordprocessingShape">
                    <wps:wsp>
                      <wps:cNvSpPr/>
                      <wps:spPr>
                        <a:xfrm>
                          <a:off x="0" y="0"/>
                          <a:ext cx="2467083" cy="819366"/>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6D263" id="Rectangle : coins arrondis 221" o:spid="_x0000_s1026" style="position:absolute;margin-left:5.5pt;margin-top:48.75pt;width:194.25pt;height:6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" filled="f" strokecolor="#c00000" strokeweight="1.5pt"/>
            </w:pict>
          </mc:Fallback>
        </mc:AlternateContent>
      </w:r>
      <w:r w:rsidR="005504D8" w:rsidRPr="00CA6FC0">
        <w:rPr>
          <w:noProof/>
        </w:rPr>
        <w:drawing>
          <wp:inline distT="0" distB="0" distL="0" distR="0" wp14:anchorId="4C676B34" wp14:editId="3E74916C">
            <wp:extent cx="6371590" cy="392049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71590" cy="3920490"/>
                    </a:xfrm>
                    <a:prstGeom prst="rect">
                      <a:avLst/>
                    </a:prstGeom>
                  </pic:spPr>
                </pic:pic>
              </a:graphicData>
            </a:graphic>
          </wp:inline>
        </w:drawing>
      </w:r>
    </w:p>
    <w:p w14:paraId="141392AB" w14:textId="71850B9D" w:rsidR="001D076F" w:rsidRPr="00CA6FC0" w:rsidRDefault="00F335A8" w:rsidP="00E01622">
      <w:pPr>
        <w:pStyle w:val="Lgende"/>
        <w:ind w:left="3600"/>
      </w:pPr>
      <w:r w:rsidRPr="00CA6FC0">
        <w:rPr>
          <w:noProof/>
        </w:rPr>
        <mc:AlternateContent>
          <mc:Choice Requires="wps">
            <w:drawing>
              <wp:anchor distT="0" distB="0" distL="114300" distR="114300" simplePos="0" relativeHeight="251736064" behindDoc="0" locked="0" layoutInCell="1" allowOverlap="1" wp14:anchorId="6AD780A5" wp14:editId="18FBC1C4">
                <wp:simplePos x="0" y="0"/>
                <wp:positionH relativeFrom="column">
                  <wp:posOffset>-366371</wp:posOffset>
                </wp:positionH>
                <wp:positionV relativeFrom="paragraph">
                  <wp:posOffset>280250</wp:posOffset>
                </wp:positionV>
                <wp:extent cx="1630680" cy="629285"/>
                <wp:effectExtent l="0" t="0" r="0" b="0"/>
                <wp:wrapNone/>
                <wp:docPr id="242" name="Zone de texte 242"/>
                <wp:cNvGraphicFramePr/>
                <a:graphic xmlns:a="http://schemas.openxmlformats.org/drawingml/2006/main">
                  <a:graphicData uri="http://schemas.microsoft.com/office/word/2010/wordprocessingShape">
                    <wps:wsp>
                      <wps:cNvSpPr txBox="1"/>
                      <wps:spPr>
                        <a:xfrm>
                          <a:off x="0" y="0"/>
                          <a:ext cx="1630680" cy="629285"/>
                        </a:xfrm>
                        <a:prstGeom prst="rect">
                          <a:avLst/>
                        </a:prstGeom>
                        <a:noFill/>
                        <a:ln w="6350">
                          <a:noFill/>
                        </a:ln>
                      </wps:spPr>
                      <wps:txbx>
                        <w:txbxContent>
                          <w:p w14:paraId="20202FE0" w14:textId="7D68D2BA" w:rsidR="007620C7" w:rsidRPr="00AA2274" w:rsidRDefault="007620C7" w:rsidP="00E35FCC">
                            <w:pPr>
                              <w:jc w:val="center"/>
                              <w:rPr>
                                <w:b/>
                                <w:bCs/>
                              </w:rPr>
                            </w:pPr>
                            <w:r>
                              <w:rPr>
                                <w:b/>
                                <w:bCs/>
                              </w:rPr>
                              <w:t xml:space="preserve">(3) </w:t>
                            </w:r>
                            <w:r w:rsidRPr="00AA2274">
                              <w:rPr>
                                <w:b/>
                                <w:bCs/>
                              </w:rPr>
                              <w:t xml:space="preserve">Sequence </w:t>
                            </w:r>
                          </w:p>
                          <w:p w14:paraId="2AF32939" w14:textId="301FB5DA" w:rsidR="007620C7" w:rsidRPr="00AA2274" w:rsidRDefault="007620C7" w:rsidP="00E35FCC">
                            <w:pPr>
                              <w:jc w:val="center"/>
                              <w:rPr>
                                <w:b/>
                                <w:bCs/>
                              </w:rPr>
                            </w:pPr>
                            <w:r w:rsidRPr="00AA2274">
                              <w:rPr>
                                <w:b/>
                                <w:bCs/>
                              </w:rPr>
                              <w:t>progress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780A5" id="Zone de texte 242" o:spid="_x0000_s1055" type="#_x0000_t202" style="position:absolute;left:0;text-align:left;margin-left:-28.85pt;margin-top:22.05pt;width:128.4pt;height:49.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" filled="f" stroked="f" strokeweight=".5pt">
                <v:textbox>
                  <w:txbxContent>
                    <w:p w14:paraId="20202FE0" w14:textId="7D68D2BA" w:rsidR="007620C7" w:rsidRPr="00AA2274" w:rsidRDefault="007620C7" w:rsidP="00E35FCC">
                      <w:pPr>
                        <w:jc w:val="center"/>
                        <w:rPr>
                          <w:b/>
                          <w:bCs/>
                        </w:rPr>
                      </w:pPr>
                      <w:r>
                        <w:rPr>
                          <w:b/>
                          <w:bCs/>
                        </w:rPr>
                        <w:t xml:space="preserve">(3) </w:t>
                      </w:r>
                      <w:r w:rsidRPr="00AA2274">
                        <w:rPr>
                          <w:b/>
                          <w:bCs/>
                        </w:rPr>
                        <w:t xml:space="preserve">Sequence </w:t>
                      </w:r>
                    </w:p>
                    <w:p w14:paraId="2AF32939" w14:textId="301FB5DA" w:rsidR="007620C7" w:rsidRPr="00AA2274" w:rsidRDefault="007620C7" w:rsidP="00E35FCC">
                      <w:pPr>
                        <w:jc w:val="center"/>
                        <w:rPr>
                          <w:b/>
                          <w:bCs/>
                        </w:rPr>
                      </w:pPr>
                      <w:r w:rsidRPr="00AA2274">
                        <w:rPr>
                          <w:b/>
                          <w:bCs/>
                        </w:rPr>
                        <w:t>progress bar</w:t>
                      </w:r>
                    </w:p>
                  </w:txbxContent>
                </v:textbox>
              </v:shape>
            </w:pict>
          </mc:Fallback>
        </mc:AlternateContent>
      </w:r>
      <w:r w:rsidR="00E01622" w:rsidRPr="00CA6FC0">
        <w:t xml:space="preserve">Figure </w:t>
      </w:r>
      <w:r w:rsidR="00E01622" w:rsidRPr="00CA6FC0">
        <w:fldChar w:fldCharType="begin"/>
      </w:r>
      <w:r w:rsidR="00E01622" w:rsidRPr="00CA6FC0">
        <w:instrText xml:space="preserve"> SEQ Figure \* ARABIC </w:instrText>
      </w:r>
      <w:r w:rsidR="00E01622" w:rsidRPr="00CA6FC0">
        <w:fldChar w:fldCharType="separate"/>
      </w:r>
      <w:r w:rsidR="00BA35D4">
        <w:rPr>
          <w:noProof/>
        </w:rPr>
        <w:t>13</w:t>
      </w:r>
      <w:r w:rsidR="00E01622" w:rsidRPr="00CA6FC0">
        <w:fldChar w:fldCharType="end"/>
      </w:r>
      <w:r w:rsidR="00423FC8" w:rsidRPr="00CA6FC0">
        <w:t xml:space="preserve">. </w:t>
      </w:r>
      <w:r w:rsidR="00E01622" w:rsidRPr="00CA6FC0">
        <w:t xml:space="preserve"> </w:t>
      </w:r>
      <w:r w:rsidR="00423FC8" w:rsidRPr="00CA6FC0">
        <w:t>M</w:t>
      </w:r>
      <w:r w:rsidR="00E01622" w:rsidRPr="00CA6FC0">
        <w:t>ain window</w:t>
      </w:r>
    </w:p>
    <w:p w14:paraId="0FF28229" w14:textId="3CDF0617" w:rsidR="00D60A2D" w:rsidRPr="00CA6FC0" w:rsidRDefault="00F335A8" w:rsidP="001D076F">
      <w:r w:rsidRPr="00CA6FC0">
        <w:rPr>
          <w:noProof/>
        </w:rPr>
        <mc:AlternateContent>
          <mc:Choice Requires="wps">
            <w:drawing>
              <wp:anchor distT="0" distB="0" distL="114300" distR="114300" simplePos="0" relativeHeight="251738112" behindDoc="0" locked="0" layoutInCell="1" allowOverlap="1" wp14:anchorId="54F8D502" wp14:editId="0D453467">
                <wp:simplePos x="0" y="0"/>
                <wp:positionH relativeFrom="column">
                  <wp:posOffset>1381940</wp:posOffset>
                </wp:positionH>
                <wp:positionV relativeFrom="paragraph">
                  <wp:posOffset>5978</wp:posOffset>
                </wp:positionV>
                <wp:extent cx="1630680" cy="629285"/>
                <wp:effectExtent l="0" t="0" r="0" b="0"/>
                <wp:wrapNone/>
                <wp:docPr id="243" name="Zone de texte 243"/>
                <wp:cNvGraphicFramePr/>
                <a:graphic xmlns:a="http://schemas.openxmlformats.org/drawingml/2006/main">
                  <a:graphicData uri="http://schemas.microsoft.com/office/word/2010/wordprocessingShape">
                    <wps:wsp>
                      <wps:cNvSpPr txBox="1"/>
                      <wps:spPr>
                        <a:xfrm>
                          <a:off x="0" y="0"/>
                          <a:ext cx="1630680" cy="629285"/>
                        </a:xfrm>
                        <a:prstGeom prst="rect">
                          <a:avLst/>
                        </a:prstGeom>
                        <a:noFill/>
                        <a:ln w="6350">
                          <a:noFill/>
                        </a:ln>
                      </wps:spPr>
                      <wps:txbx>
                        <w:txbxContent>
                          <w:p w14:paraId="09A76F2D" w14:textId="53F8BEA9" w:rsidR="007620C7" w:rsidRPr="002D072C" w:rsidRDefault="007620C7" w:rsidP="002D072C">
                            <w:pPr>
                              <w:jc w:val="center"/>
                              <w:rPr>
                                <w:b/>
                                <w:bCs/>
                                <w:lang w:val="fr-FR"/>
                              </w:rPr>
                            </w:pPr>
                            <w:bookmarkStart w:id="76" w:name="ExecutionBtn"/>
                            <w:r w:rsidRPr="002D072C">
                              <w:rPr>
                                <w:b/>
                                <w:bCs/>
                                <w:lang w:val="fr-FR"/>
                              </w:rPr>
                              <w:t>(1</w:t>
                            </w:r>
                            <w:r>
                              <w:rPr>
                                <w:b/>
                                <w:bCs/>
                                <w:lang w:val="fr-FR"/>
                              </w:rPr>
                              <w:t xml:space="preserve">) </w:t>
                            </w:r>
                            <w:proofErr w:type="spellStart"/>
                            <w:r w:rsidRPr="002D072C">
                              <w:rPr>
                                <w:b/>
                                <w:bCs/>
                                <w:lang w:val="fr-FR"/>
                              </w:rPr>
                              <w:t>Execute</w:t>
                            </w:r>
                            <w:proofErr w:type="spellEnd"/>
                            <w:r w:rsidRPr="002D072C">
                              <w:rPr>
                                <w:b/>
                                <w:bCs/>
                                <w:lang w:val="fr-FR"/>
                              </w:rPr>
                              <w:t>/Stop</w:t>
                            </w:r>
                          </w:p>
                          <w:p w14:paraId="1F714CF7" w14:textId="6A9C9D7A" w:rsidR="007620C7" w:rsidRPr="00212475" w:rsidRDefault="007620C7" w:rsidP="00212475">
                            <w:pPr>
                              <w:jc w:val="center"/>
                              <w:rPr>
                                <w:b/>
                                <w:bCs/>
                                <w:lang w:val="fr-FR"/>
                              </w:rPr>
                            </w:pPr>
                            <w:proofErr w:type="spellStart"/>
                            <w:r>
                              <w:rPr>
                                <w:b/>
                                <w:bCs/>
                                <w:lang w:val="fr-FR"/>
                              </w:rPr>
                              <w:t>button</w:t>
                            </w:r>
                            <w:bookmarkEnd w:id="76"/>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D502" id="Zone de texte 243" o:spid="_x0000_s1056" type="#_x0000_t202" style="position:absolute;left:0;text-align:left;margin-left:108.8pt;margin-top:.45pt;width:128.4pt;height:49.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" filled="f" stroked="f" strokeweight=".5pt">
                <v:textbox>
                  <w:txbxContent>
                    <w:p w14:paraId="09A76F2D" w14:textId="53F8BEA9" w:rsidR="007620C7" w:rsidRPr="002D072C" w:rsidRDefault="007620C7" w:rsidP="002D072C">
                      <w:pPr>
                        <w:jc w:val="center"/>
                        <w:rPr>
                          <w:b/>
                          <w:bCs/>
                          <w:lang w:val="fr-FR"/>
                        </w:rPr>
                      </w:pPr>
                      <w:bookmarkStart w:id="77" w:name="ExecutionBtn"/>
                      <w:r w:rsidRPr="002D072C">
                        <w:rPr>
                          <w:b/>
                          <w:bCs/>
                          <w:lang w:val="fr-FR"/>
                        </w:rPr>
                        <w:t>(1</w:t>
                      </w:r>
                      <w:r>
                        <w:rPr>
                          <w:b/>
                          <w:bCs/>
                          <w:lang w:val="fr-FR"/>
                        </w:rPr>
                        <w:t xml:space="preserve">) </w:t>
                      </w:r>
                      <w:proofErr w:type="spellStart"/>
                      <w:r w:rsidRPr="002D072C">
                        <w:rPr>
                          <w:b/>
                          <w:bCs/>
                          <w:lang w:val="fr-FR"/>
                        </w:rPr>
                        <w:t>Execute</w:t>
                      </w:r>
                      <w:proofErr w:type="spellEnd"/>
                      <w:r w:rsidRPr="002D072C">
                        <w:rPr>
                          <w:b/>
                          <w:bCs/>
                          <w:lang w:val="fr-FR"/>
                        </w:rPr>
                        <w:t>/Stop</w:t>
                      </w:r>
                    </w:p>
                    <w:p w14:paraId="1F714CF7" w14:textId="6A9C9D7A" w:rsidR="007620C7" w:rsidRPr="00212475" w:rsidRDefault="007620C7" w:rsidP="00212475">
                      <w:pPr>
                        <w:jc w:val="center"/>
                        <w:rPr>
                          <w:b/>
                          <w:bCs/>
                          <w:lang w:val="fr-FR"/>
                        </w:rPr>
                      </w:pPr>
                      <w:proofErr w:type="spellStart"/>
                      <w:r>
                        <w:rPr>
                          <w:b/>
                          <w:bCs/>
                          <w:lang w:val="fr-FR"/>
                        </w:rPr>
                        <w:t>button</w:t>
                      </w:r>
                      <w:bookmarkEnd w:id="77"/>
                      <w:proofErr w:type="spellEnd"/>
                    </w:p>
                  </w:txbxContent>
                </v:textbox>
              </v:shape>
            </w:pict>
          </mc:Fallback>
        </mc:AlternateContent>
      </w:r>
      <w:r w:rsidRPr="00CA6FC0">
        <w:rPr>
          <w:noProof/>
        </w:rPr>
        <mc:AlternateContent>
          <mc:Choice Requires="wps">
            <w:drawing>
              <wp:anchor distT="0" distB="0" distL="114300" distR="114300" simplePos="0" relativeHeight="251748352" behindDoc="0" locked="0" layoutInCell="1" allowOverlap="1" wp14:anchorId="2B4339B0" wp14:editId="32F80FBD">
                <wp:simplePos x="0" y="0"/>
                <wp:positionH relativeFrom="column">
                  <wp:posOffset>4595243</wp:posOffset>
                </wp:positionH>
                <wp:positionV relativeFrom="paragraph">
                  <wp:posOffset>10951</wp:posOffset>
                </wp:positionV>
                <wp:extent cx="1630680" cy="504825"/>
                <wp:effectExtent l="0" t="0" r="0" b="0"/>
                <wp:wrapNone/>
                <wp:docPr id="238" name="Zone de texte 238"/>
                <wp:cNvGraphicFramePr/>
                <a:graphic xmlns:a="http://schemas.openxmlformats.org/drawingml/2006/main">
                  <a:graphicData uri="http://schemas.microsoft.com/office/word/2010/wordprocessingShape">
                    <wps:wsp>
                      <wps:cNvSpPr txBox="1"/>
                      <wps:spPr>
                        <a:xfrm>
                          <a:off x="0" y="0"/>
                          <a:ext cx="1630680" cy="504825"/>
                        </a:xfrm>
                        <a:prstGeom prst="rect">
                          <a:avLst/>
                        </a:prstGeom>
                        <a:noFill/>
                        <a:ln w="6350">
                          <a:noFill/>
                        </a:ln>
                      </wps:spPr>
                      <wps:txbx>
                        <w:txbxContent>
                          <w:p w14:paraId="17D2072C" w14:textId="4FD93DBE" w:rsidR="007620C7" w:rsidRDefault="007620C7" w:rsidP="00754C29">
                            <w:pPr>
                              <w:jc w:val="center"/>
                              <w:rPr>
                                <w:b/>
                                <w:bCs/>
                                <w:lang w:val="fr-FR"/>
                              </w:rPr>
                            </w:pPr>
                            <w:r>
                              <w:rPr>
                                <w:b/>
                                <w:bCs/>
                                <w:lang w:val="fr-FR"/>
                              </w:rPr>
                              <w:t xml:space="preserve">(6) Real-time Pressure </w:t>
                            </w:r>
                          </w:p>
                          <w:p w14:paraId="18446E8A" w14:textId="12317614" w:rsidR="007620C7" w:rsidRPr="00212475" w:rsidRDefault="007620C7" w:rsidP="00754C29">
                            <w:pPr>
                              <w:jc w:val="center"/>
                              <w:rPr>
                                <w:b/>
                                <w:bCs/>
                                <w:lang w:val="fr-FR"/>
                              </w:rPr>
                            </w:pPr>
                            <w:r>
                              <w:rPr>
                                <w:b/>
                                <w:bCs/>
                                <w:lang w:val="fr-FR"/>
                              </w:rPr>
                              <w:t xml:space="preserve">and </w:t>
                            </w:r>
                            <w:proofErr w:type="spellStart"/>
                            <w:r>
                              <w:rPr>
                                <w:b/>
                                <w:bCs/>
                                <w:lang w:val="fr-FR"/>
                              </w:rPr>
                              <w:t>Acceleration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339B0" id="Zone de texte 238" o:spid="_x0000_s1057" type="#_x0000_t202" style="position:absolute;left:0;text-align:left;margin-left:361.85pt;margin-top:.85pt;width:128.4pt;height:39.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" filled="f" stroked="f" strokeweight=".5pt">
                <v:textbox>
                  <w:txbxContent>
                    <w:p w14:paraId="17D2072C" w14:textId="4FD93DBE" w:rsidR="007620C7" w:rsidRDefault="007620C7" w:rsidP="00754C29">
                      <w:pPr>
                        <w:jc w:val="center"/>
                        <w:rPr>
                          <w:b/>
                          <w:bCs/>
                          <w:lang w:val="fr-FR"/>
                        </w:rPr>
                      </w:pPr>
                      <w:r>
                        <w:rPr>
                          <w:b/>
                          <w:bCs/>
                          <w:lang w:val="fr-FR"/>
                        </w:rPr>
                        <w:t xml:space="preserve">(6) Real-time Pressure </w:t>
                      </w:r>
                    </w:p>
                    <w:p w14:paraId="18446E8A" w14:textId="12317614" w:rsidR="007620C7" w:rsidRPr="00212475" w:rsidRDefault="007620C7" w:rsidP="00754C29">
                      <w:pPr>
                        <w:jc w:val="center"/>
                        <w:rPr>
                          <w:b/>
                          <w:bCs/>
                          <w:lang w:val="fr-FR"/>
                        </w:rPr>
                      </w:pPr>
                      <w:r>
                        <w:rPr>
                          <w:b/>
                          <w:bCs/>
                          <w:lang w:val="fr-FR"/>
                        </w:rPr>
                        <w:t xml:space="preserve">and </w:t>
                      </w:r>
                      <w:proofErr w:type="spellStart"/>
                      <w:r>
                        <w:rPr>
                          <w:b/>
                          <w:bCs/>
                          <w:lang w:val="fr-FR"/>
                        </w:rPr>
                        <w:t>Acceleration</w:t>
                      </w:r>
                      <w:proofErr w:type="spellEnd"/>
                    </w:p>
                  </w:txbxContent>
                </v:textbox>
              </v:shape>
            </w:pict>
          </mc:Fallback>
        </mc:AlternateContent>
      </w:r>
    </w:p>
    <w:p w14:paraId="4DACF26B" w14:textId="3725B690" w:rsidR="00D60A2D" w:rsidRPr="00CA6FC0" w:rsidRDefault="00D60A2D" w:rsidP="001D076F"/>
    <w:p w14:paraId="4FD3C25C" w14:textId="72A2A84F" w:rsidR="001D076F" w:rsidRPr="00CA6FC0" w:rsidRDefault="001D076F" w:rsidP="001D076F">
      <w:pPr>
        <w:jc w:val="center"/>
      </w:pPr>
    </w:p>
    <w:p w14:paraId="08F534C5" w14:textId="4425BF3B" w:rsidR="002A3568" w:rsidRPr="00CA6FC0" w:rsidRDefault="0005614B" w:rsidP="001D076F">
      <w:r w:rsidRPr="00CA6FC0">
        <w:rPr>
          <w:b/>
          <w:bCs/>
        </w:rPr>
        <w:t>(1) Execute</w:t>
      </w:r>
      <w:r w:rsidR="00941B3A" w:rsidRPr="00CA6FC0">
        <w:rPr>
          <w:b/>
          <w:bCs/>
        </w:rPr>
        <w:t xml:space="preserve">/Stop </w:t>
      </w:r>
      <w:r w:rsidR="002A3568" w:rsidRPr="00CA6FC0">
        <w:rPr>
          <w:b/>
          <w:bCs/>
        </w:rPr>
        <w:t>button:</w:t>
      </w:r>
      <w:r w:rsidR="00941B3A" w:rsidRPr="00CA6FC0">
        <w:t xml:space="preserve"> </w:t>
      </w:r>
      <w:r w:rsidR="00C84C52" w:rsidRPr="00CA6FC0">
        <w:t>button</w:t>
      </w:r>
      <w:r w:rsidR="00941B3A" w:rsidRPr="00CA6FC0">
        <w:t xml:space="preserve"> to start the </w:t>
      </w:r>
      <w:r w:rsidR="000752CC" w:rsidRPr="00CA6FC0">
        <w:t xml:space="preserve">test execution </w:t>
      </w:r>
      <w:r w:rsidR="002A3568" w:rsidRPr="00CA6FC0">
        <w:t xml:space="preserve">or to stop it at any time. </w:t>
      </w:r>
    </w:p>
    <w:p w14:paraId="423E0B1B" w14:textId="77777777" w:rsidR="002A3568" w:rsidRPr="00CA6FC0" w:rsidRDefault="002A3568" w:rsidP="001D076F"/>
    <w:p w14:paraId="63CD8B3C" w14:textId="3936166A" w:rsidR="001D076F" w:rsidRPr="00CA6FC0" w:rsidRDefault="002A3568" w:rsidP="001D076F">
      <w:r w:rsidRPr="00CA6FC0">
        <w:rPr>
          <w:b/>
          <w:bCs/>
        </w:rPr>
        <w:t>(2) Sequence in progress:</w:t>
      </w:r>
      <w:r w:rsidRPr="00CA6FC0">
        <w:t xml:space="preserve"> </w:t>
      </w:r>
      <w:r w:rsidR="0005614B" w:rsidRPr="00CA6FC0">
        <w:t xml:space="preserve"> </w:t>
      </w:r>
      <w:r w:rsidR="00105545" w:rsidRPr="00CA6FC0">
        <w:t xml:space="preserve">table of the </w:t>
      </w:r>
      <w:r w:rsidR="00127DDB" w:rsidRPr="00CA6FC0">
        <w:t>running se</w:t>
      </w:r>
      <w:r w:rsidR="00BE11C0" w:rsidRPr="00CA6FC0">
        <w:t xml:space="preserve">quence. </w:t>
      </w:r>
      <w:r w:rsidR="00F04860" w:rsidRPr="00CA6FC0">
        <w:t xml:space="preserve"> </w:t>
      </w:r>
    </w:p>
    <w:p w14:paraId="47944C0D" w14:textId="1F3667D1" w:rsidR="003F404F" w:rsidRPr="00CA6FC0" w:rsidRDefault="003F404F" w:rsidP="001D076F"/>
    <w:p w14:paraId="076ED309" w14:textId="119154C2" w:rsidR="003F404F" w:rsidRPr="00CA6FC0" w:rsidRDefault="003F404F" w:rsidP="003F404F">
      <w:r w:rsidRPr="00CA6FC0">
        <w:rPr>
          <w:b/>
          <w:bCs/>
        </w:rPr>
        <w:t>(3) Sequence progress bar:</w:t>
      </w:r>
      <w:r w:rsidRPr="00CA6FC0">
        <w:t xml:space="preserve">  </w:t>
      </w:r>
      <w:r w:rsidR="00C84C52" w:rsidRPr="00CA6FC0">
        <w:t>visual</w:t>
      </w:r>
      <w:r w:rsidR="00D21F61" w:rsidRPr="00CA6FC0">
        <w:t xml:space="preserve"> indicator to know the sequence progression. </w:t>
      </w:r>
    </w:p>
    <w:p w14:paraId="05396F48" w14:textId="41A2A463" w:rsidR="003F404F" w:rsidRPr="00CA6FC0" w:rsidRDefault="003F404F" w:rsidP="001D076F"/>
    <w:p w14:paraId="0565E542" w14:textId="01F4EF90" w:rsidR="003F404F" w:rsidRPr="00CA6FC0" w:rsidRDefault="003F404F" w:rsidP="003F404F">
      <w:r w:rsidRPr="00CA6FC0">
        <w:rPr>
          <w:b/>
          <w:bCs/>
        </w:rPr>
        <w:t>(4) Test in progress:</w:t>
      </w:r>
      <w:r w:rsidRPr="00CA6FC0">
        <w:t xml:space="preserve">  </w:t>
      </w:r>
      <w:r w:rsidR="00127DDB" w:rsidRPr="00CA6FC0">
        <w:t xml:space="preserve">table of </w:t>
      </w:r>
      <w:r w:rsidR="00BE11C0" w:rsidRPr="00CA6FC0">
        <w:t>the running test</w:t>
      </w:r>
      <w:r w:rsidR="00997AB4" w:rsidRPr="00CA6FC0">
        <w:t xml:space="preserve"> script</w:t>
      </w:r>
      <w:r w:rsidR="00BE11C0" w:rsidRPr="00CA6FC0">
        <w:t xml:space="preserve">. </w:t>
      </w:r>
    </w:p>
    <w:p w14:paraId="17893293" w14:textId="3118BCC4" w:rsidR="003F404F" w:rsidRPr="00CA6FC0" w:rsidRDefault="003F404F" w:rsidP="001D076F"/>
    <w:p w14:paraId="4DEB0D02" w14:textId="6DC21CD9" w:rsidR="003F404F" w:rsidRPr="00CA6FC0" w:rsidRDefault="003F404F" w:rsidP="003F404F">
      <w:r w:rsidRPr="00CA6FC0">
        <w:rPr>
          <w:b/>
          <w:bCs/>
        </w:rPr>
        <w:t xml:space="preserve">(5) </w:t>
      </w:r>
      <w:r w:rsidR="00D21F61" w:rsidRPr="00CA6FC0">
        <w:rPr>
          <w:b/>
          <w:bCs/>
        </w:rPr>
        <w:t>Test</w:t>
      </w:r>
      <w:r w:rsidRPr="00CA6FC0">
        <w:rPr>
          <w:b/>
          <w:bCs/>
        </w:rPr>
        <w:t xml:space="preserve"> progress</w:t>
      </w:r>
      <w:r w:rsidR="00D21F61" w:rsidRPr="00CA6FC0">
        <w:rPr>
          <w:b/>
          <w:bCs/>
        </w:rPr>
        <w:t xml:space="preserve"> bar</w:t>
      </w:r>
      <w:r w:rsidRPr="00CA6FC0">
        <w:rPr>
          <w:b/>
          <w:bCs/>
        </w:rPr>
        <w:t>:</w:t>
      </w:r>
      <w:r w:rsidRPr="00CA6FC0">
        <w:t xml:space="preserve">  </w:t>
      </w:r>
      <w:r w:rsidR="00D21F61" w:rsidRPr="00CA6FC0">
        <w:t>visual indicator to know the test progression.</w:t>
      </w:r>
    </w:p>
    <w:p w14:paraId="49B7BCB9" w14:textId="77777777" w:rsidR="00A315FE" w:rsidRPr="00CA6FC0" w:rsidRDefault="00A315FE" w:rsidP="007D62AD">
      <w:pPr>
        <w:rPr>
          <w:b/>
          <w:bCs/>
        </w:rPr>
      </w:pPr>
    </w:p>
    <w:p w14:paraId="6011A123" w14:textId="72EB58BA" w:rsidR="007D62AD" w:rsidRPr="00CA6FC0" w:rsidRDefault="003F404F" w:rsidP="007D62AD">
      <w:r w:rsidRPr="00CA6FC0">
        <w:rPr>
          <w:b/>
          <w:bCs/>
        </w:rPr>
        <w:t xml:space="preserve">(6) </w:t>
      </w:r>
      <w:r w:rsidR="00BE11C0" w:rsidRPr="00CA6FC0">
        <w:rPr>
          <w:b/>
          <w:bCs/>
        </w:rPr>
        <w:t>Real-time Pressure and Acceleration:</w:t>
      </w:r>
      <w:r w:rsidRPr="00CA6FC0">
        <w:t xml:space="preserve">  </w:t>
      </w:r>
      <w:r w:rsidR="009512DB" w:rsidRPr="00CA6FC0">
        <w:t>visual indicator to know the Pressure and Acceleration values</w:t>
      </w:r>
      <w:r w:rsidR="0063388E" w:rsidRPr="00CA6FC0">
        <w:t xml:space="preserve"> in real-time during the test execution. </w:t>
      </w:r>
      <w:r w:rsidR="007D62AD" w:rsidRPr="00CA6FC0">
        <w:br w:type="page"/>
      </w:r>
    </w:p>
    <w:p w14:paraId="03EB2AE4" w14:textId="6F8EDD22" w:rsidR="00922BE0" w:rsidRPr="00CA6FC0" w:rsidRDefault="008F6672" w:rsidP="00456D7A">
      <w:pPr>
        <w:pStyle w:val="Titre2"/>
      </w:pPr>
      <w:bookmarkStart w:id="78" w:name="_Toc50729809"/>
      <w:r w:rsidRPr="00CA6FC0">
        <w:lastRenderedPageBreak/>
        <w:t>Executing</w:t>
      </w:r>
      <w:r w:rsidR="00922BE0" w:rsidRPr="00CA6FC0">
        <w:t xml:space="preserve"> a new sequence</w:t>
      </w:r>
      <w:bookmarkEnd w:id="78"/>
      <w:r w:rsidR="00922BE0" w:rsidRPr="00CA6FC0">
        <w:t xml:space="preserve"> </w:t>
      </w:r>
    </w:p>
    <w:p w14:paraId="2C8FD18E" w14:textId="1AA33515" w:rsidR="00794499" w:rsidRPr="00CA6FC0" w:rsidRDefault="00794499" w:rsidP="00794499"/>
    <w:p w14:paraId="6947E4CF" w14:textId="2D93B3C6" w:rsidR="00794499" w:rsidRPr="00CA6FC0" w:rsidRDefault="00D45249" w:rsidP="00794499">
      <w:pPr>
        <w:pStyle w:val="Titre3"/>
      </w:pPr>
      <w:bookmarkStart w:id="79" w:name="_Toc50729810"/>
      <w:r w:rsidRPr="00CA6FC0">
        <w:rPr>
          <w:noProof/>
        </w:rPr>
        <w:drawing>
          <wp:anchor distT="0" distB="0" distL="360045" distR="114300" simplePos="0" relativeHeight="251817984" behindDoc="0" locked="0" layoutInCell="1" allowOverlap="1" wp14:anchorId="39B60C64" wp14:editId="7180819A">
            <wp:simplePos x="0" y="0"/>
            <wp:positionH relativeFrom="margin">
              <wp:posOffset>5076190</wp:posOffset>
            </wp:positionH>
            <wp:positionV relativeFrom="paragraph">
              <wp:posOffset>81915</wp:posOffset>
            </wp:positionV>
            <wp:extent cx="1290320" cy="1257300"/>
            <wp:effectExtent l="0" t="0" r="5080" b="0"/>
            <wp:wrapSquare wrapText="bothSides"/>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290320" cy="1257300"/>
                    </a:xfrm>
                    <a:prstGeom prst="rect">
                      <a:avLst/>
                    </a:prstGeom>
                  </pic:spPr>
                </pic:pic>
              </a:graphicData>
            </a:graphic>
            <wp14:sizeRelH relativeFrom="margin">
              <wp14:pctWidth>0</wp14:pctWidth>
            </wp14:sizeRelH>
            <wp14:sizeRelV relativeFrom="margin">
              <wp14:pctHeight>0</wp14:pctHeight>
            </wp14:sizeRelV>
          </wp:anchor>
        </w:drawing>
      </w:r>
      <w:r w:rsidR="00182134" w:rsidRPr="00CA6FC0">
        <w:t xml:space="preserve">Adding tests </w:t>
      </w:r>
      <w:r w:rsidR="00EE5C66" w:rsidRPr="00CA6FC0">
        <w:t>to your sequence</w:t>
      </w:r>
      <w:bookmarkEnd w:id="79"/>
    </w:p>
    <w:p w14:paraId="5B25CACC" w14:textId="77777777" w:rsidR="000D27C5" w:rsidRPr="00CA6FC0" w:rsidRDefault="000D27C5" w:rsidP="000D27C5"/>
    <w:p w14:paraId="0EC9DA48" w14:textId="7B0C8AEA" w:rsidR="00794499" w:rsidRPr="00CA6FC0" w:rsidRDefault="00794499" w:rsidP="00794499">
      <w:r w:rsidRPr="00CA6FC0">
        <w:t xml:space="preserve">A right click on the </w:t>
      </w:r>
      <w:hyperlink w:anchor="ScriptSequenceTable" w:history="1">
        <w:r w:rsidR="009116B4" w:rsidRPr="00CA6FC0">
          <w:rPr>
            <w:rStyle w:val="Lienhypertexte"/>
          </w:rPr>
          <w:t>Script Sequence Table</w:t>
        </w:r>
      </w:hyperlink>
      <w:r w:rsidRPr="00CA6FC0">
        <w:t xml:space="preserve"> gives you access to several features. </w:t>
      </w:r>
    </w:p>
    <w:p w14:paraId="70C7AE81" w14:textId="3060EE94" w:rsidR="00794499" w:rsidRPr="00CA6FC0" w:rsidRDefault="00794499" w:rsidP="00794499">
      <w:r w:rsidRPr="00CA6FC0">
        <w:t xml:space="preserve">Click on </w:t>
      </w:r>
      <w:r w:rsidR="00933C75" w:rsidRPr="00CA6FC0">
        <w:rPr>
          <w:b/>
          <w:bCs/>
          <w:i/>
          <w:iCs/>
        </w:rPr>
        <w:t xml:space="preserve">Add </w:t>
      </w:r>
      <w:r w:rsidRPr="00CA6FC0">
        <w:t xml:space="preserve">to add a </w:t>
      </w:r>
      <w:r w:rsidR="00933C75" w:rsidRPr="00CA6FC0">
        <w:t xml:space="preserve">Test Case </w:t>
      </w:r>
      <w:r w:rsidRPr="00CA6FC0">
        <w:t xml:space="preserve">to your table. </w:t>
      </w:r>
    </w:p>
    <w:p w14:paraId="377E8D77" w14:textId="77777777" w:rsidR="00794499" w:rsidRPr="00CA6FC0" w:rsidRDefault="00794499" w:rsidP="00794499"/>
    <w:p w14:paraId="43295C86" w14:textId="6156466D" w:rsidR="001D76EC" w:rsidRPr="00CA6FC0" w:rsidRDefault="00794499" w:rsidP="00794499">
      <w:pPr>
        <w:spacing w:after="200"/>
        <w:jc w:val="left"/>
      </w:pPr>
      <w:r w:rsidRPr="00CA6FC0">
        <w:t xml:space="preserve">A new window </w:t>
      </w:r>
      <w:r w:rsidR="00933C75" w:rsidRPr="00CA6FC0">
        <w:t>appears and allows you to choose one or several Test Case</w:t>
      </w:r>
      <w:r w:rsidR="003D1C23" w:rsidRPr="00CA6FC0">
        <w:t>s.</w:t>
      </w:r>
      <w:r w:rsidR="00933C75" w:rsidRPr="00CA6FC0">
        <w:t xml:space="preserve"> </w:t>
      </w:r>
    </w:p>
    <w:p w14:paraId="08FEBD2F" w14:textId="2B3A1FCE" w:rsidR="00EE5C66" w:rsidRPr="00CA6FC0" w:rsidRDefault="00A57D4A">
      <w:pPr>
        <w:spacing w:after="200"/>
        <w:jc w:val="left"/>
        <w:rPr>
          <w:i/>
          <w:iCs/>
        </w:rPr>
      </w:pPr>
      <w:r w:rsidRPr="00CA6FC0">
        <w:rPr>
          <w:b/>
          <w:bCs/>
          <w:i/>
          <w:iCs/>
          <w:color w:val="C00000"/>
        </w:rPr>
        <w:t>Note:</w:t>
      </w:r>
      <w:r w:rsidRPr="00CA6FC0">
        <w:rPr>
          <w:b/>
          <w:bCs/>
          <w:i/>
          <w:iCs/>
        </w:rPr>
        <w:t xml:space="preserve"> </w:t>
      </w:r>
      <w:r w:rsidR="00A94C7F" w:rsidRPr="00CA6FC0">
        <w:rPr>
          <w:i/>
          <w:iCs/>
        </w:rPr>
        <w:t xml:space="preserve">right clicking on the </w:t>
      </w:r>
      <w:hyperlink w:anchor="ScriptSequenceTable" w:history="1">
        <w:r w:rsidR="00A94C7F" w:rsidRPr="00CA6FC0">
          <w:rPr>
            <w:rStyle w:val="Lienhypertexte"/>
            <w:i/>
            <w:iCs/>
          </w:rPr>
          <w:t>Script Sequence Table</w:t>
        </w:r>
      </w:hyperlink>
      <w:r w:rsidR="00A94C7F" w:rsidRPr="00CA6FC0">
        <w:rPr>
          <w:i/>
          <w:iCs/>
        </w:rPr>
        <w:t xml:space="preserve"> allows you to </w:t>
      </w:r>
      <w:r w:rsidR="00846D1F" w:rsidRPr="00CA6FC0">
        <w:rPr>
          <w:i/>
          <w:iCs/>
        </w:rPr>
        <w:t>delete</w:t>
      </w:r>
      <w:r w:rsidR="00A94C7F" w:rsidRPr="00CA6FC0">
        <w:rPr>
          <w:i/>
          <w:iCs/>
        </w:rPr>
        <w:t xml:space="preserve"> </w:t>
      </w:r>
      <w:r w:rsidR="00846D1F" w:rsidRPr="00CA6FC0">
        <w:rPr>
          <w:i/>
          <w:iCs/>
        </w:rPr>
        <w:t>tests or to load an existing sequence</w:t>
      </w:r>
      <w:r w:rsidR="006C090A" w:rsidRPr="00CA6FC0">
        <w:rPr>
          <w:i/>
          <w:iCs/>
        </w:rPr>
        <w:t xml:space="preserve"> (previously saved)</w:t>
      </w:r>
      <w:r w:rsidR="00846D1F" w:rsidRPr="00CA6FC0">
        <w:rPr>
          <w:i/>
          <w:iCs/>
        </w:rPr>
        <w:t xml:space="preserve">.  </w:t>
      </w:r>
    </w:p>
    <w:p w14:paraId="163BBCFC" w14:textId="77777777" w:rsidR="00A57D4A" w:rsidRPr="00CA6FC0" w:rsidRDefault="00A57D4A">
      <w:pPr>
        <w:spacing w:after="200"/>
        <w:jc w:val="left"/>
      </w:pPr>
    </w:p>
    <w:p w14:paraId="3D09DAA7" w14:textId="7EEA6D2F" w:rsidR="00922BE0" w:rsidRPr="00CA6FC0" w:rsidRDefault="00B16A87" w:rsidP="000D27C5">
      <w:pPr>
        <w:pStyle w:val="Titre3"/>
      </w:pPr>
      <w:bookmarkStart w:id="80" w:name="_Toc50729811"/>
      <w:r w:rsidRPr="00CA6FC0">
        <w:t>Starting the execution</w:t>
      </w:r>
      <w:bookmarkEnd w:id="80"/>
      <w:r w:rsidRPr="00CA6FC0">
        <w:t xml:space="preserve"> </w:t>
      </w:r>
    </w:p>
    <w:p w14:paraId="73086B7E" w14:textId="29C5AA52" w:rsidR="000D27C5" w:rsidRPr="00CA6FC0" w:rsidRDefault="00D45C84" w:rsidP="000D27C5">
      <w:r w:rsidRPr="00CA6FC0">
        <w:rPr>
          <w:noProof/>
        </w:rPr>
        <w:drawing>
          <wp:anchor distT="0" distB="0" distL="360045" distR="114300" simplePos="0" relativeHeight="251655165" behindDoc="0" locked="0" layoutInCell="1" allowOverlap="1" wp14:anchorId="34C0B2A5" wp14:editId="69F8D6C5">
            <wp:simplePos x="0" y="0"/>
            <wp:positionH relativeFrom="margin">
              <wp:align>right</wp:align>
            </wp:positionH>
            <wp:positionV relativeFrom="paragraph">
              <wp:posOffset>7620</wp:posOffset>
            </wp:positionV>
            <wp:extent cx="2508250" cy="1543050"/>
            <wp:effectExtent l="0" t="0" r="6350" b="0"/>
            <wp:wrapSquare wrapText="bothSides"/>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08250" cy="1543050"/>
                    </a:xfrm>
                    <a:prstGeom prst="rect">
                      <a:avLst/>
                    </a:prstGeom>
                  </pic:spPr>
                </pic:pic>
              </a:graphicData>
            </a:graphic>
            <wp14:sizeRelH relativeFrom="page">
              <wp14:pctWidth>0</wp14:pctWidth>
            </wp14:sizeRelH>
            <wp14:sizeRelV relativeFrom="page">
              <wp14:pctHeight>0</wp14:pctHeight>
            </wp14:sizeRelV>
          </wp:anchor>
        </w:drawing>
      </w:r>
    </w:p>
    <w:p w14:paraId="68DB452B" w14:textId="35B375E2" w:rsidR="00BD722E" w:rsidRPr="00CA6FC0" w:rsidRDefault="00D45C84">
      <w:pPr>
        <w:spacing w:after="200"/>
        <w:jc w:val="left"/>
      </w:pPr>
      <w:r w:rsidRPr="00CA6FC0">
        <w:rPr>
          <w:b/>
          <w:bCs/>
          <w:noProof/>
        </w:rPr>
        <mc:AlternateContent>
          <mc:Choice Requires="wps">
            <w:drawing>
              <wp:anchor distT="0" distB="0" distL="114300" distR="114300" simplePos="0" relativeHeight="251824128" behindDoc="0" locked="0" layoutInCell="1" allowOverlap="1" wp14:anchorId="3EC5A661" wp14:editId="0A543E14">
                <wp:simplePos x="0" y="0"/>
                <wp:positionH relativeFrom="column">
                  <wp:posOffset>4487545</wp:posOffset>
                </wp:positionH>
                <wp:positionV relativeFrom="paragraph">
                  <wp:posOffset>34290</wp:posOffset>
                </wp:positionV>
                <wp:extent cx="219075" cy="533400"/>
                <wp:effectExtent l="38100" t="25400" r="22225" b="12700"/>
                <wp:wrapNone/>
                <wp:docPr id="250" name="Connecteur droit avec flèche 250"/>
                <wp:cNvGraphicFramePr/>
                <a:graphic xmlns:a="http://schemas.openxmlformats.org/drawingml/2006/main">
                  <a:graphicData uri="http://schemas.microsoft.com/office/word/2010/wordprocessingShape">
                    <wps:wsp>
                      <wps:cNvCnPr/>
                      <wps:spPr>
                        <a:xfrm flipH="1" flipV="1">
                          <a:off x="0" y="0"/>
                          <a:ext cx="219075" cy="5334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E87AD" id="Connecteur droit avec flèche 250" o:spid="_x0000_s1026" type="#_x0000_t32" style="position:absolute;margin-left:353.35pt;margin-top:2.7pt;width:17.25pt;height:42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" strokecolor="#c00000" strokeweight="2.25pt">
                <v:stroke endarrow="block"/>
              </v:shape>
            </w:pict>
          </mc:Fallback>
        </mc:AlternateContent>
      </w:r>
      <w:r w:rsidR="008F3FE0" w:rsidRPr="00CA6FC0">
        <w:rPr>
          <w:b/>
          <w:bCs/>
        </w:rPr>
        <w:t>Step 1:</w:t>
      </w:r>
      <w:r w:rsidR="008F3FE0" w:rsidRPr="00CA6FC0">
        <w:t xml:space="preserve"> </w:t>
      </w:r>
      <w:r w:rsidR="000D27C5" w:rsidRPr="00CA6FC0">
        <w:t xml:space="preserve">Once the tests are loaded, you must save the sequence in a </w:t>
      </w:r>
      <w:r w:rsidRPr="00CA6FC0">
        <w:t>.</w:t>
      </w:r>
      <w:r w:rsidR="000D27C5" w:rsidRPr="00CA6FC0">
        <w:t>txt file.</w:t>
      </w:r>
    </w:p>
    <w:p w14:paraId="14EEB57E" w14:textId="1961C6DB" w:rsidR="0069490F" w:rsidRPr="00CA6FC0" w:rsidRDefault="00D45C84" w:rsidP="009B4F18">
      <w:r w:rsidRPr="00CA6FC0">
        <w:t xml:space="preserve">To save your sequence, click on the </w:t>
      </w:r>
      <w:r w:rsidRPr="00CA6FC0">
        <w:rPr>
          <w:b/>
          <w:bCs/>
        </w:rPr>
        <w:t xml:space="preserve">Save Button </w:t>
      </w:r>
      <w:r w:rsidRPr="00CA6FC0">
        <w:t xml:space="preserve">located in the </w:t>
      </w:r>
      <w:r w:rsidRPr="00CA6FC0">
        <w:rPr>
          <w:b/>
          <w:bCs/>
        </w:rPr>
        <w:t>Mode Selection panel</w:t>
      </w:r>
      <w:r w:rsidRPr="00CA6FC0">
        <w:t xml:space="preserve"> at the top of your window. Then, a new window allows you to choose where to save the sequence.   </w:t>
      </w:r>
    </w:p>
    <w:p w14:paraId="06CD2625" w14:textId="312F1C32" w:rsidR="009B4F18" w:rsidRPr="00CA6FC0" w:rsidRDefault="009B4F18" w:rsidP="009B4F18"/>
    <w:p w14:paraId="540DB20F" w14:textId="0A9AA4C5" w:rsidR="009B4F18" w:rsidRPr="00CA6FC0" w:rsidRDefault="009B4F18" w:rsidP="009B4F18">
      <w:pPr>
        <w:spacing w:after="200"/>
        <w:jc w:val="left"/>
        <w:rPr>
          <w:i/>
          <w:iCs/>
        </w:rPr>
      </w:pPr>
      <w:r w:rsidRPr="00CA6FC0">
        <w:rPr>
          <w:b/>
          <w:bCs/>
          <w:i/>
          <w:iCs/>
          <w:color w:val="C00000"/>
        </w:rPr>
        <w:t>Note:</w:t>
      </w:r>
      <w:r w:rsidRPr="00CA6FC0">
        <w:rPr>
          <w:b/>
          <w:bCs/>
          <w:i/>
          <w:iCs/>
        </w:rPr>
        <w:t xml:space="preserve"> </w:t>
      </w:r>
      <w:r w:rsidR="001C08ED" w:rsidRPr="00CA6FC0">
        <w:rPr>
          <w:i/>
          <w:iCs/>
        </w:rPr>
        <w:t>the application</w:t>
      </w:r>
      <w:r w:rsidR="008D1352" w:rsidRPr="00CA6FC0">
        <w:rPr>
          <w:i/>
          <w:iCs/>
        </w:rPr>
        <w:t xml:space="preserve"> always checks if you have saved the sequence at the beginning of the execution. </w:t>
      </w:r>
    </w:p>
    <w:p w14:paraId="06C4E48D" w14:textId="4FD91722" w:rsidR="00F8419A" w:rsidRPr="00CA6FC0" w:rsidRDefault="00F8419A">
      <w:pPr>
        <w:spacing w:after="200"/>
        <w:jc w:val="left"/>
        <w:rPr>
          <w:b/>
          <w:bCs/>
        </w:rPr>
      </w:pPr>
      <w:r w:rsidRPr="00CA6FC0">
        <w:rPr>
          <w:noProof/>
        </w:rPr>
        <w:drawing>
          <wp:anchor distT="0" distB="0" distL="360045" distR="114300" simplePos="0" relativeHeight="251826176" behindDoc="0" locked="0" layoutInCell="1" allowOverlap="1" wp14:anchorId="0A39FB5E" wp14:editId="5CDE3811">
            <wp:simplePos x="0" y="0"/>
            <wp:positionH relativeFrom="margin">
              <wp:posOffset>0</wp:posOffset>
            </wp:positionH>
            <wp:positionV relativeFrom="paragraph">
              <wp:posOffset>302260</wp:posOffset>
            </wp:positionV>
            <wp:extent cx="2508250" cy="1543050"/>
            <wp:effectExtent l="0" t="0" r="6350" b="0"/>
            <wp:wrapSquare wrapText="bothSides"/>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08250" cy="1543050"/>
                    </a:xfrm>
                    <a:prstGeom prst="rect">
                      <a:avLst/>
                    </a:prstGeom>
                  </pic:spPr>
                </pic:pic>
              </a:graphicData>
            </a:graphic>
            <wp14:sizeRelH relativeFrom="page">
              <wp14:pctWidth>0</wp14:pctWidth>
            </wp14:sizeRelH>
            <wp14:sizeRelV relativeFrom="page">
              <wp14:pctHeight>0</wp14:pctHeight>
            </wp14:sizeRelV>
          </wp:anchor>
        </w:drawing>
      </w:r>
    </w:p>
    <w:p w14:paraId="5D58944C" w14:textId="2CA1A238" w:rsidR="0069490F" w:rsidRPr="00CA6FC0" w:rsidRDefault="0008013D">
      <w:pPr>
        <w:spacing w:after="200"/>
        <w:jc w:val="left"/>
      </w:pPr>
      <w:r w:rsidRPr="00CA6FC0">
        <w:rPr>
          <w:b/>
          <w:bCs/>
        </w:rPr>
        <w:t xml:space="preserve">Step 2: </w:t>
      </w:r>
      <w:r w:rsidRPr="00CA6FC0">
        <w:t xml:space="preserve"> </w:t>
      </w:r>
      <w:r w:rsidR="00BD1103" w:rsidRPr="00CA6FC0">
        <w:t>N</w:t>
      </w:r>
      <w:r w:rsidRPr="00CA6FC0">
        <w:t>ow</w:t>
      </w:r>
      <w:r w:rsidR="00BD1103" w:rsidRPr="00CA6FC0">
        <w:t>,</w:t>
      </w:r>
      <w:r w:rsidRPr="00CA6FC0">
        <w:t xml:space="preserve"> you can start </w:t>
      </w:r>
      <w:r w:rsidR="00BD1103" w:rsidRPr="00CA6FC0">
        <w:t xml:space="preserve">your sequence. </w:t>
      </w:r>
      <w:r w:rsidRPr="00CA6FC0">
        <w:t xml:space="preserve"> </w:t>
      </w:r>
    </w:p>
    <w:p w14:paraId="3929F7B3" w14:textId="6FE2F1C8" w:rsidR="0008013D" w:rsidRPr="00CA6FC0" w:rsidRDefault="00E86309">
      <w:pPr>
        <w:spacing w:after="200"/>
        <w:jc w:val="left"/>
      </w:pPr>
      <w:r w:rsidRPr="00CA6FC0">
        <w:rPr>
          <w:noProof/>
        </w:rPr>
        <w:drawing>
          <wp:anchor distT="0" distB="0" distL="114300" distR="114300" simplePos="0" relativeHeight="251829248" behindDoc="0" locked="0" layoutInCell="1" allowOverlap="1" wp14:anchorId="409834D3" wp14:editId="5419C3DC">
            <wp:simplePos x="0" y="0"/>
            <wp:positionH relativeFrom="margin">
              <wp:posOffset>5552440</wp:posOffset>
            </wp:positionH>
            <wp:positionV relativeFrom="paragraph">
              <wp:posOffset>420370</wp:posOffset>
            </wp:positionV>
            <wp:extent cx="638175" cy="638175"/>
            <wp:effectExtent l="0" t="0" r="9525" b="9525"/>
            <wp:wrapSquare wrapText="bothSides"/>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431" w:rsidRPr="00CA6FC0">
        <w:t xml:space="preserve">To start your sequence, click on the </w:t>
      </w:r>
      <w:hyperlink w:anchor="ExecutionBtn" w:history="1">
        <w:r w:rsidR="00C70431" w:rsidRPr="00CA6FC0">
          <w:rPr>
            <w:rStyle w:val="Lienhypertexte"/>
            <w:b/>
            <w:bCs/>
          </w:rPr>
          <w:t>Execution Button</w:t>
        </w:r>
      </w:hyperlink>
      <w:r w:rsidR="00C70431" w:rsidRPr="00CA6FC0">
        <w:rPr>
          <w:b/>
          <w:bCs/>
        </w:rPr>
        <w:t xml:space="preserve"> </w:t>
      </w:r>
      <w:r w:rsidR="00C70431" w:rsidRPr="00CA6FC0">
        <w:t xml:space="preserve">located </w:t>
      </w:r>
      <w:r w:rsidR="001B075B" w:rsidRPr="00CA6FC0">
        <w:t>at the bottom of your window.</w:t>
      </w:r>
    </w:p>
    <w:p w14:paraId="7283450E" w14:textId="17F76B1F" w:rsidR="001B075B" w:rsidRPr="00CA6FC0" w:rsidRDefault="00901BCE">
      <w:pPr>
        <w:spacing w:after="200"/>
        <w:jc w:val="left"/>
      </w:pPr>
      <w:r w:rsidRPr="00CA6FC0">
        <w:rPr>
          <w:b/>
          <w:bCs/>
          <w:noProof/>
        </w:rPr>
        <mc:AlternateContent>
          <mc:Choice Requires="wps">
            <w:drawing>
              <wp:anchor distT="0" distB="0" distL="114300" distR="114300" simplePos="0" relativeHeight="251828224" behindDoc="0" locked="0" layoutInCell="1" allowOverlap="1" wp14:anchorId="685B8594" wp14:editId="7B7BA709">
                <wp:simplePos x="0" y="0"/>
                <wp:positionH relativeFrom="column">
                  <wp:posOffset>1138555</wp:posOffset>
                </wp:positionH>
                <wp:positionV relativeFrom="paragraph">
                  <wp:posOffset>123825</wp:posOffset>
                </wp:positionV>
                <wp:extent cx="285750" cy="349250"/>
                <wp:effectExtent l="38100" t="19050" r="19050" b="50800"/>
                <wp:wrapNone/>
                <wp:docPr id="257" name="Connecteur droit avec flèche 257"/>
                <wp:cNvGraphicFramePr/>
                <a:graphic xmlns:a="http://schemas.openxmlformats.org/drawingml/2006/main">
                  <a:graphicData uri="http://schemas.microsoft.com/office/word/2010/wordprocessingShape">
                    <wps:wsp>
                      <wps:cNvCnPr/>
                      <wps:spPr>
                        <a:xfrm flipH="1">
                          <a:off x="0" y="0"/>
                          <a:ext cx="285750" cy="3492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19337" id="Connecteur droit avec flèche 257" o:spid="_x0000_s1026" type="#_x0000_t32" style="position:absolute;margin-left:89.65pt;margin-top:9.75pt;width:22.5pt;height:27.5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" strokecolor="#c00000" strokeweight="2.25pt">
                <v:stroke endarrow="block"/>
              </v:shape>
            </w:pict>
          </mc:Fallback>
        </mc:AlternateContent>
      </w:r>
      <w:r w:rsidR="00183F51" w:rsidRPr="00CA6FC0">
        <w:t xml:space="preserve">A picture </w:t>
      </w:r>
      <w:r w:rsidR="007C4E4E" w:rsidRPr="00CA6FC0">
        <w:t xml:space="preserve">of a timer should appear and </w:t>
      </w:r>
      <w:r w:rsidR="00587D4F" w:rsidRPr="00CA6FC0">
        <w:t xml:space="preserve">indicates that the execution is running. </w:t>
      </w:r>
    </w:p>
    <w:p w14:paraId="7A6ED4A9" w14:textId="2452D48E" w:rsidR="001B075B" w:rsidRPr="00CA6FC0" w:rsidRDefault="001B075B">
      <w:pPr>
        <w:spacing w:after="200"/>
        <w:jc w:val="left"/>
      </w:pPr>
    </w:p>
    <w:p w14:paraId="1D9970C9" w14:textId="4A83009C" w:rsidR="0069490F" w:rsidRPr="00CA6FC0" w:rsidRDefault="00366D7F">
      <w:pPr>
        <w:spacing w:after="200"/>
        <w:jc w:val="left"/>
      </w:pPr>
      <w:r w:rsidRPr="00CA6FC0">
        <w:t>First of all,</w:t>
      </w:r>
      <w:r w:rsidR="004014B5" w:rsidRPr="00CA6FC0">
        <w:t xml:space="preserve"> </w:t>
      </w:r>
      <w:r w:rsidR="006E19BB" w:rsidRPr="00CA6FC0">
        <w:t xml:space="preserve">ACASYA starts to </w:t>
      </w:r>
      <w:bookmarkStart w:id="81" w:name="Translate"/>
      <w:r w:rsidR="006E19BB" w:rsidRPr="00CA6FC0">
        <w:t xml:space="preserve">translate </w:t>
      </w:r>
      <w:bookmarkEnd w:id="81"/>
      <w:r w:rsidR="006E19BB" w:rsidRPr="00CA6FC0">
        <w:t xml:space="preserve">every test loaded. </w:t>
      </w:r>
      <w:r w:rsidR="007A5914" w:rsidRPr="00CA6FC0">
        <w:t xml:space="preserve">This </w:t>
      </w:r>
      <w:r w:rsidR="00022D08" w:rsidRPr="00CA6FC0">
        <w:t>first step allows to translate a Test Case with par</w:t>
      </w:r>
      <w:r w:rsidR="00B347E3" w:rsidRPr="00CA6FC0">
        <w:t>ameters into a Test Case</w:t>
      </w:r>
      <w:r w:rsidR="001A583D" w:rsidRPr="00CA6FC0">
        <w:rPr>
          <w:rStyle w:val="Appelnotedebasdep"/>
        </w:rPr>
        <w:footnoteReference w:id="28"/>
      </w:r>
      <w:r w:rsidR="00CB161A" w:rsidRPr="00CA6FC0">
        <w:t xml:space="preserve"> </w:t>
      </w:r>
      <w:r w:rsidR="00B347E3" w:rsidRPr="00CA6FC0">
        <w:t xml:space="preserve">with </w:t>
      </w:r>
      <w:r w:rsidR="001A583D" w:rsidRPr="00CA6FC0">
        <w:t xml:space="preserve">only values. </w:t>
      </w:r>
    </w:p>
    <w:p w14:paraId="6B3F4595" w14:textId="70627E97" w:rsidR="0069490F" w:rsidRPr="00CA6FC0" w:rsidRDefault="005D6323">
      <w:pPr>
        <w:spacing w:after="200"/>
        <w:jc w:val="left"/>
      </w:pPr>
      <w:r w:rsidRPr="00CA6FC0">
        <w:t xml:space="preserve">Then, </w:t>
      </w:r>
      <w:r w:rsidR="005A3481" w:rsidRPr="00CA6FC0">
        <w:t>Test Case</w:t>
      </w:r>
      <w:r w:rsidR="00EA12C2" w:rsidRPr="00CA6FC0">
        <w:t xml:space="preserve"> scripts are executed and displayed </w:t>
      </w:r>
      <w:r w:rsidR="00AB29CE" w:rsidRPr="00CA6FC0">
        <w:t xml:space="preserve">in the </w:t>
      </w:r>
      <w:hyperlink w:anchor="CurrentTestTable" w:history="1">
        <w:r w:rsidR="00D34289" w:rsidRPr="00CA6FC0">
          <w:rPr>
            <w:rStyle w:val="Lienhypertexte"/>
          </w:rPr>
          <w:t>Current Test Table</w:t>
        </w:r>
      </w:hyperlink>
      <w:r w:rsidR="00AB29CE" w:rsidRPr="00CA6FC0">
        <w:t xml:space="preserve"> </w:t>
      </w:r>
      <w:r w:rsidR="00EA12C2" w:rsidRPr="00CA6FC0">
        <w:t>one by one until the last.</w:t>
      </w:r>
    </w:p>
    <w:p w14:paraId="16427676" w14:textId="2B9DEB3D" w:rsidR="0069490F" w:rsidRPr="00CA6FC0" w:rsidRDefault="00EE4B2E" w:rsidP="00EE4B2E">
      <w:pPr>
        <w:pStyle w:val="Titre2"/>
      </w:pPr>
      <w:bookmarkStart w:id="82" w:name="_Toc50729812"/>
      <w:r w:rsidRPr="00CA6FC0">
        <w:lastRenderedPageBreak/>
        <w:t>Analyzing the results</w:t>
      </w:r>
      <w:bookmarkEnd w:id="82"/>
    </w:p>
    <w:p w14:paraId="12C206DA" w14:textId="77777777" w:rsidR="004E25EB" w:rsidRPr="00CA6FC0" w:rsidRDefault="004E25EB" w:rsidP="00EE4B2E"/>
    <w:p w14:paraId="48FB538A" w14:textId="0B0B8177" w:rsidR="00844138" w:rsidRPr="00CA6FC0" w:rsidRDefault="00756976" w:rsidP="00EE4B2E">
      <w:r w:rsidRPr="00CA6FC0">
        <w:rPr>
          <w:noProof/>
        </w:rPr>
        <w:drawing>
          <wp:anchor distT="0" distB="0" distL="114300" distR="114300" simplePos="0" relativeHeight="251831296" behindDoc="0" locked="0" layoutInCell="1" allowOverlap="1" wp14:anchorId="6EF8D295" wp14:editId="51C3F57C">
            <wp:simplePos x="0" y="0"/>
            <wp:positionH relativeFrom="column">
              <wp:posOffset>5158740</wp:posOffset>
            </wp:positionH>
            <wp:positionV relativeFrom="paragraph">
              <wp:posOffset>215265</wp:posOffset>
            </wp:positionV>
            <wp:extent cx="1266825" cy="181610"/>
            <wp:effectExtent l="0" t="0" r="9525" b="8890"/>
            <wp:wrapSquare wrapText="bothSides"/>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b="15385"/>
                    <a:stretch/>
                  </pic:blipFill>
                  <pic:spPr bwMode="auto">
                    <a:xfrm>
                      <a:off x="0" y="0"/>
                      <a:ext cx="1266825" cy="181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4138" w:rsidRPr="00CA6FC0">
        <w:t>During the e</w:t>
      </w:r>
      <w:r w:rsidR="004E25EB" w:rsidRPr="00CA6FC0">
        <w:t xml:space="preserve">xecution, ACASYA creates a sequence folder where </w:t>
      </w:r>
      <w:r w:rsidRPr="00CA6FC0">
        <w:t xml:space="preserve">tests, configuration files and results are stored. </w:t>
      </w:r>
      <w:r w:rsidR="000877A1" w:rsidRPr="00CA6FC0">
        <w:t xml:space="preserve">The sequence folder is stamped with the date </w:t>
      </w:r>
      <w:r w:rsidR="00521977" w:rsidRPr="00CA6FC0">
        <w:t xml:space="preserve">and time, as presented here: </w:t>
      </w:r>
    </w:p>
    <w:p w14:paraId="53725D2A" w14:textId="656CF12B" w:rsidR="00282C2A" w:rsidRPr="00CA6FC0" w:rsidRDefault="00282C2A" w:rsidP="00EE4B2E"/>
    <w:p w14:paraId="1F6CE174" w14:textId="5192CBDC" w:rsidR="00282C2A" w:rsidRPr="00CA6FC0" w:rsidRDefault="00383861" w:rsidP="00EE4B2E">
      <w:r w:rsidRPr="00CA6FC0">
        <w:t>Once the execution is complete, t</w:t>
      </w:r>
      <w:r w:rsidR="00282C2A" w:rsidRPr="00CA6FC0">
        <w:t xml:space="preserve">he sequence folder </w:t>
      </w:r>
      <w:r w:rsidR="0088313F" w:rsidRPr="00CA6FC0">
        <w:t xml:space="preserve">contains </w:t>
      </w:r>
      <w:r w:rsidR="00BA490A" w:rsidRPr="00CA6FC0">
        <w:t>seve</w:t>
      </w:r>
      <w:r w:rsidR="00A12F32" w:rsidRPr="00CA6FC0">
        <w:t xml:space="preserve">ral files and subfolders as shown in the </w:t>
      </w:r>
      <w:r w:rsidR="009063A1" w:rsidRPr="00CA6FC0">
        <w:fldChar w:fldCharType="begin"/>
      </w:r>
      <w:r w:rsidR="009063A1" w:rsidRPr="00CA6FC0">
        <w:instrText xml:space="preserve"> REF _Ref50372784 \h </w:instrText>
      </w:r>
      <w:r w:rsidR="009063A1" w:rsidRPr="00CA6FC0">
        <w:fldChar w:fldCharType="separate"/>
      </w:r>
      <w:r w:rsidR="00BA35D4" w:rsidRPr="00CA6FC0">
        <w:t xml:space="preserve">Figure </w:t>
      </w:r>
      <w:r w:rsidR="00BA35D4">
        <w:rPr>
          <w:noProof/>
        </w:rPr>
        <w:t>14</w:t>
      </w:r>
      <w:r w:rsidR="009063A1" w:rsidRPr="00CA6FC0">
        <w:fldChar w:fldCharType="end"/>
      </w:r>
      <w:r w:rsidR="009063A1" w:rsidRPr="00CA6FC0">
        <w:t>:</w:t>
      </w:r>
    </w:p>
    <w:p w14:paraId="082A4586" w14:textId="361F1283" w:rsidR="00A41EA6" w:rsidRPr="00CA6FC0" w:rsidRDefault="007D4C7D" w:rsidP="00EE4B2E">
      <w:r w:rsidRPr="00CA6FC0">
        <w:rPr>
          <w:noProof/>
        </w:rPr>
        <w:drawing>
          <wp:anchor distT="0" distB="0" distL="114300" distR="114300" simplePos="0" relativeHeight="251654140" behindDoc="0" locked="0" layoutInCell="1" allowOverlap="1" wp14:anchorId="20F8E2DB" wp14:editId="65AD8191">
            <wp:simplePos x="0" y="0"/>
            <wp:positionH relativeFrom="column">
              <wp:posOffset>2866019</wp:posOffset>
            </wp:positionH>
            <wp:positionV relativeFrom="paragraph">
              <wp:posOffset>211455</wp:posOffset>
            </wp:positionV>
            <wp:extent cx="2518410" cy="2794000"/>
            <wp:effectExtent l="0" t="0" r="0" b="6350"/>
            <wp:wrapSquare wrapText="bothSides"/>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r="31000" b="8482"/>
                    <a:stretch/>
                  </pic:blipFill>
                  <pic:spPr bwMode="auto">
                    <a:xfrm>
                      <a:off x="0" y="0"/>
                      <a:ext cx="2518410" cy="279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67BB7CB" w14:textId="10D3325B" w:rsidR="00A12F32" w:rsidRPr="00CA6FC0" w:rsidRDefault="00B62155" w:rsidP="00A12F32">
      <w:pPr>
        <w:keepNext/>
        <w:spacing w:after="200"/>
        <w:jc w:val="right"/>
      </w:pPr>
      <w:r w:rsidRPr="00CA6FC0">
        <w:rPr>
          <w:noProof/>
        </w:rPr>
        <mc:AlternateContent>
          <mc:Choice Requires="wps">
            <w:drawing>
              <wp:anchor distT="0" distB="0" distL="114300" distR="114300" simplePos="0" relativeHeight="251853824" behindDoc="0" locked="0" layoutInCell="1" allowOverlap="1" wp14:anchorId="4904F4E3" wp14:editId="4C508A9E">
                <wp:simplePos x="0" y="0"/>
                <wp:positionH relativeFrom="margin">
                  <wp:posOffset>171450</wp:posOffset>
                </wp:positionH>
                <wp:positionV relativeFrom="paragraph">
                  <wp:posOffset>2359025</wp:posOffset>
                </wp:positionV>
                <wp:extent cx="2242820" cy="646430"/>
                <wp:effectExtent l="0" t="0" r="5080" b="1270"/>
                <wp:wrapNone/>
                <wp:docPr id="36" name="Zone de texte 36"/>
                <wp:cNvGraphicFramePr/>
                <a:graphic xmlns:a="http://schemas.openxmlformats.org/drawingml/2006/main">
                  <a:graphicData uri="http://schemas.microsoft.com/office/word/2010/wordprocessingShape">
                    <wps:wsp>
                      <wps:cNvSpPr txBox="1"/>
                      <wps:spPr>
                        <a:xfrm>
                          <a:off x="0" y="0"/>
                          <a:ext cx="2242820" cy="646430"/>
                        </a:xfrm>
                        <a:prstGeom prst="rect">
                          <a:avLst/>
                        </a:prstGeom>
                        <a:solidFill>
                          <a:schemeClr val="lt1"/>
                        </a:solidFill>
                        <a:ln w="6350">
                          <a:noFill/>
                        </a:ln>
                      </wps:spPr>
                      <wps:txbx>
                        <w:txbxContent>
                          <w:p w14:paraId="6DDC6E7A" w14:textId="4C417408" w:rsidR="007620C7" w:rsidRPr="00182395" w:rsidRDefault="007620C7" w:rsidP="003260A9">
                            <w:pPr>
                              <w:jc w:val="right"/>
                              <w:rPr>
                                <w:rStyle w:val="Lienhypertexte"/>
                                <w:lang w:val="fr-FR"/>
                              </w:rPr>
                            </w:pPr>
                            <w:r>
                              <w:rPr>
                                <w:color w:val="C00000"/>
                                <w:lang w:val="fr-FR"/>
                              </w:rPr>
                              <w:fldChar w:fldCharType="begin"/>
                            </w:r>
                            <w:r>
                              <w:rPr>
                                <w:color w:val="C00000"/>
                                <w:lang w:val="fr-FR"/>
                              </w:rPr>
                              <w:instrText xml:space="preserve"> HYPERLINK  \l "_Coverage_Matrix_with" </w:instrText>
                            </w:r>
                            <w:r>
                              <w:rPr>
                                <w:color w:val="C00000"/>
                                <w:lang w:val="fr-FR"/>
                              </w:rPr>
                              <w:fldChar w:fldCharType="separate"/>
                            </w:r>
                            <w:proofErr w:type="spellStart"/>
                            <w:r w:rsidRPr="00182395">
                              <w:rPr>
                                <w:rStyle w:val="Lienhypertexte"/>
                                <w:lang w:val="fr-FR"/>
                              </w:rPr>
                              <w:t>Coverage</w:t>
                            </w:r>
                            <w:proofErr w:type="spellEnd"/>
                            <w:r w:rsidRPr="00182395">
                              <w:rPr>
                                <w:rStyle w:val="Lienhypertexte"/>
                                <w:lang w:val="fr-FR"/>
                              </w:rPr>
                              <w:t xml:space="preserve"> Matrix </w:t>
                            </w:r>
                          </w:p>
                          <w:p w14:paraId="26F79A1B" w14:textId="3CD73F2A" w:rsidR="007620C7" w:rsidRPr="008E038A" w:rsidRDefault="007620C7" w:rsidP="003260A9">
                            <w:pPr>
                              <w:jc w:val="right"/>
                              <w:rPr>
                                <w:color w:val="C00000"/>
                                <w:lang w:val="fr-FR"/>
                              </w:rPr>
                            </w:pPr>
                            <w:proofErr w:type="spellStart"/>
                            <w:r w:rsidRPr="00182395">
                              <w:rPr>
                                <w:rStyle w:val="Lienhypertexte"/>
                                <w:lang w:val="fr-FR"/>
                              </w:rPr>
                              <w:t>with</w:t>
                            </w:r>
                            <w:proofErr w:type="spellEnd"/>
                            <w:r w:rsidRPr="00182395">
                              <w:rPr>
                                <w:rStyle w:val="Lienhypertexte"/>
                                <w:lang w:val="fr-FR"/>
                              </w:rPr>
                              <w:t xml:space="preserve"> </w:t>
                            </w:r>
                            <w:proofErr w:type="spellStart"/>
                            <w:r w:rsidRPr="00182395">
                              <w:rPr>
                                <w:rStyle w:val="Lienhypertexte"/>
                                <w:lang w:val="fr-FR"/>
                              </w:rPr>
                              <w:t>results</w:t>
                            </w:r>
                            <w:proofErr w:type="spellEnd"/>
                            <w:r w:rsidRPr="00182395">
                              <w:rPr>
                                <w:rStyle w:val="Lienhypertexte"/>
                                <w:lang w:val="fr-FR"/>
                              </w:rPr>
                              <w:t xml:space="preserve"> </w:t>
                            </w:r>
                            <w:proofErr w:type="spellStart"/>
                            <w:r w:rsidRPr="00182395">
                              <w:rPr>
                                <w:rStyle w:val="Lienhypertexte"/>
                                <w:lang w:val="fr-FR"/>
                              </w:rPr>
                              <w:t>synthesis</w:t>
                            </w:r>
                            <w:proofErr w:type="spellEnd"/>
                            <w:r>
                              <w:rPr>
                                <w:color w:val="C00000"/>
                                <w:lang w:val="fr-FR"/>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04F4E3" id="Zone de texte 36" o:spid="_x0000_s1058" type="#_x0000_t202" style="position:absolute;left:0;text-align:left;margin-left:13.5pt;margin-top:185.75pt;width:176.6pt;height:50.9pt;z-index:251853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" fillcolor="white [3201]" stroked="f" strokeweight=".5pt">
                <v:textbox>
                  <w:txbxContent>
                    <w:p w14:paraId="6DDC6E7A" w14:textId="4C417408" w:rsidR="007620C7" w:rsidRPr="00182395" w:rsidRDefault="007620C7" w:rsidP="003260A9">
                      <w:pPr>
                        <w:jc w:val="right"/>
                        <w:rPr>
                          <w:rStyle w:val="Lienhypertexte"/>
                          <w:lang w:val="fr-FR"/>
                        </w:rPr>
                      </w:pPr>
                      <w:r>
                        <w:rPr>
                          <w:color w:val="C00000"/>
                          <w:lang w:val="fr-FR"/>
                        </w:rPr>
                        <w:fldChar w:fldCharType="begin"/>
                      </w:r>
                      <w:r>
                        <w:rPr>
                          <w:color w:val="C00000"/>
                          <w:lang w:val="fr-FR"/>
                        </w:rPr>
                        <w:instrText xml:space="preserve"> HYPERLINK  \l "_Coverage_Matrix_with" </w:instrText>
                      </w:r>
                      <w:r>
                        <w:rPr>
                          <w:color w:val="C00000"/>
                          <w:lang w:val="fr-FR"/>
                        </w:rPr>
                        <w:fldChar w:fldCharType="separate"/>
                      </w:r>
                      <w:proofErr w:type="spellStart"/>
                      <w:r w:rsidRPr="00182395">
                        <w:rPr>
                          <w:rStyle w:val="Lienhypertexte"/>
                          <w:lang w:val="fr-FR"/>
                        </w:rPr>
                        <w:t>Coverage</w:t>
                      </w:r>
                      <w:proofErr w:type="spellEnd"/>
                      <w:r w:rsidRPr="00182395">
                        <w:rPr>
                          <w:rStyle w:val="Lienhypertexte"/>
                          <w:lang w:val="fr-FR"/>
                        </w:rPr>
                        <w:t xml:space="preserve"> Matrix </w:t>
                      </w:r>
                    </w:p>
                    <w:p w14:paraId="26F79A1B" w14:textId="3CD73F2A" w:rsidR="007620C7" w:rsidRPr="008E038A" w:rsidRDefault="007620C7" w:rsidP="003260A9">
                      <w:pPr>
                        <w:jc w:val="right"/>
                        <w:rPr>
                          <w:color w:val="C00000"/>
                          <w:lang w:val="fr-FR"/>
                        </w:rPr>
                      </w:pPr>
                      <w:proofErr w:type="spellStart"/>
                      <w:r w:rsidRPr="00182395">
                        <w:rPr>
                          <w:rStyle w:val="Lienhypertexte"/>
                          <w:lang w:val="fr-FR"/>
                        </w:rPr>
                        <w:t>with</w:t>
                      </w:r>
                      <w:proofErr w:type="spellEnd"/>
                      <w:r w:rsidRPr="00182395">
                        <w:rPr>
                          <w:rStyle w:val="Lienhypertexte"/>
                          <w:lang w:val="fr-FR"/>
                        </w:rPr>
                        <w:t xml:space="preserve"> </w:t>
                      </w:r>
                      <w:proofErr w:type="spellStart"/>
                      <w:r w:rsidRPr="00182395">
                        <w:rPr>
                          <w:rStyle w:val="Lienhypertexte"/>
                          <w:lang w:val="fr-FR"/>
                        </w:rPr>
                        <w:t>results</w:t>
                      </w:r>
                      <w:proofErr w:type="spellEnd"/>
                      <w:r w:rsidRPr="00182395">
                        <w:rPr>
                          <w:rStyle w:val="Lienhypertexte"/>
                          <w:lang w:val="fr-FR"/>
                        </w:rPr>
                        <w:t xml:space="preserve"> </w:t>
                      </w:r>
                      <w:proofErr w:type="spellStart"/>
                      <w:r w:rsidRPr="00182395">
                        <w:rPr>
                          <w:rStyle w:val="Lienhypertexte"/>
                          <w:lang w:val="fr-FR"/>
                        </w:rPr>
                        <w:t>synthesis</w:t>
                      </w:r>
                      <w:proofErr w:type="spellEnd"/>
                      <w:r>
                        <w:rPr>
                          <w:color w:val="C00000"/>
                          <w:lang w:val="fr-FR"/>
                        </w:rPr>
                        <w:fldChar w:fldCharType="end"/>
                      </w:r>
                    </w:p>
                  </w:txbxContent>
                </v:textbox>
                <w10:wrap anchorx="margin"/>
              </v:shape>
            </w:pict>
          </mc:Fallback>
        </mc:AlternateContent>
      </w:r>
      <w:r w:rsidRPr="00CA6FC0">
        <w:rPr>
          <w:noProof/>
        </w:rPr>
        <mc:AlternateContent>
          <mc:Choice Requires="wps">
            <w:drawing>
              <wp:anchor distT="0" distB="0" distL="114300" distR="114300" simplePos="0" relativeHeight="251849728" behindDoc="0" locked="0" layoutInCell="1" allowOverlap="1" wp14:anchorId="02A2B44A" wp14:editId="48E29B4D">
                <wp:simplePos x="0" y="0"/>
                <wp:positionH relativeFrom="margin">
                  <wp:posOffset>161925</wp:posOffset>
                </wp:positionH>
                <wp:positionV relativeFrom="paragraph">
                  <wp:posOffset>520700</wp:posOffset>
                </wp:positionV>
                <wp:extent cx="2242820" cy="301625"/>
                <wp:effectExtent l="0" t="0" r="5080" b="3175"/>
                <wp:wrapNone/>
                <wp:docPr id="279" name="Zone de texte 279"/>
                <wp:cNvGraphicFramePr/>
                <a:graphic xmlns:a="http://schemas.openxmlformats.org/drawingml/2006/main">
                  <a:graphicData uri="http://schemas.microsoft.com/office/word/2010/wordprocessingShape">
                    <wps:wsp>
                      <wps:cNvSpPr txBox="1"/>
                      <wps:spPr>
                        <a:xfrm>
                          <a:off x="0" y="0"/>
                          <a:ext cx="2242820" cy="301625"/>
                        </a:xfrm>
                        <a:prstGeom prst="rect">
                          <a:avLst/>
                        </a:prstGeom>
                        <a:solidFill>
                          <a:schemeClr val="lt1"/>
                        </a:solidFill>
                        <a:ln w="6350">
                          <a:noFill/>
                        </a:ln>
                      </wps:spPr>
                      <wps:txbx>
                        <w:txbxContent>
                          <w:p w14:paraId="723C3F96" w14:textId="221F66C7" w:rsidR="007620C7" w:rsidRPr="008E038A" w:rsidRDefault="007620C7" w:rsidP="008E038A">
                            <w:pPr>
                              <w:jc w:val="right"/>
                              <w:rPr>
                                <w:color w:val="C00000"/>
                                <w:lang w:val="fr-FR"/>
                              </w:rPr>
                            </w:pPr>
                            <w:hyperlink w:anchor="_Translated_scripts_folder" w:history="1">
                              <w:r w:rsidRPr="00182395">
                                <w:rPr>
                                  <w:rStyle w:val="Lienhypertexte"/>
                                  <w:lang w:val="fr-FR"/>
                                </w:rPr>
                                <w:t>Translated scripts folder</w:t>
                              </w:r>
                            </w:hyperlink>
                            <w:r w:rsidRPr="008E038A">
                              <w:rPr>
                                <w:color w:val="C00000"/>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A2B44A" id="Zone de texte 279" o:spid="_x0000_s1059" type="#_x0000_t202" style="position:absolute;left:0;text-align:left;margin-left:12.75pt;margin-top:41pt;width:176.6pt;height:23.75pt;z-index:25184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" fillcolor="white [3201]" stroked="f" strokeweight=".5pt">
                <v:textbox>
                  <w:txbxContent>
                    <w:p w14:paraId="723C3F96" w14:textId="221F66C7" w:rsidR="007620C7" w:rsidRPr="008E038A" w:rsidRDefault="007620C7" w:rsidP="008E038A">
                      <w:pPr>
                        <w:jc w:val="right"/>
                        <w:rPr>
                          <w:color w:val="C00000"/>
                          <w:lang w:val="fr-FR"/>
                        </w:rPr>
                      </w:pPr>
                      <w:hyperlink w:anchor="_Translated_scripts_folder" w:history="1">
                        <w:r w:rsidRPr="00182395">
                          <w:rPr>
                            <w:rStyle w:val="Lienhypertexte"/>
                            <w:lang w:val="fr-FR"/>
                          </w:rPr>
                          <w:t>Translated scripts folder</w:t>
                        </w:r>
                      </w:hyperlink>
                      <w:r w:rsidRPr="008E038A">
                        <w:rPr>
                          <w:color w:val="C00000"/>
                          <w:lang w:val="fr-FR"/>
                        </w:rPr>
                        <w:t xml:space="preserve"> </w:t>
                      </w:r>
                    </w:p>
                  </w:txbxContent>
                </v:textbox>
                <w10:wrap anchorx="margin"/>
              </v:shape>
            </w:pict>
          </mc:Fallback>
        </mc:AlternateContent>
      </w:r>
      <w:r w:rsidRPr="00CA6FC0">
        <w:rPr>
          <w:noProof/>
        </w:rPr>
        <mc:AlternateContent>
          <mc:Choice Requires="wps">
            <w:drawing>
              <wp:anchor distT="0" distB="0" distL="114300" distR="114300" simplePos="0" relativeHeight="251847680" behindDoc="0" locked="0" layoutInCell="1" allowOverlap="1" wp14:anchorId="40D43A5A" wp14:editId="386CB2E3">
                <wp:simplePos x="0" y="0"/>
                <wp:positionH relativeFrom="margin">
                  <wp:posOffset>155575</wp:posOffset>
                </wp:positionH>
                <wp:positionV relativeFrom="paragraph">
                  <wp:posOffset>273050</wp:posOffset>
                </wp:positionV>
                <wp:extent cx="2242820" cy="301625"/>
                <wp:effectExtent l="0" t="0" r="5080" b="3175"/>
                <wp:wrapNone/>
                <wp:docPr id="277" name="Zone de texte 277"/>
                <wp:cNvGraphicFramePr/>
                <a:graphic xmlns:a="http://schemas.openxmlformats.org/drawingml/2006/main">
                  <a:graphicData uri="http://schemas.microsoft.com/office/word/2010/wordprocessingShape">
                    <wps:wsp>
                      <wps:cNvSpPr txBox="1"/>
                      <wps:spPr>
                        <a:xfrm>
                          <a:off x="0" y="0"/>
                          <a:ext cx="2242820" cy="301625"/>
                        </a:xfrm>
                        <a:prstGeom prst="rect">
                          <a:avLst/>
                        </a:prstGeom>
                        <a:solidFill>
                          <a:schemeClr val="lt1"/>
                        </a:solidFill>
                        <a:ln w="6350">
                          <a:noFill/>
                        </a:ln>
                      </wps:spPr>
                      <wps:txbx>
                        <w:txbxContent>
                          <w:p w14:paraId="5371D6E5" w14:textId="6DED8F8F" w:rsidR="007620C7" w:rsidRPr="00182395" w:rsidRDefault="007620C7" w:rsidP="008E038A">
                            <w:pPr>
                              <w:jc w:val="right"/>
                              <w:rPr>
                                <w:color w:val="C00000"/>
                                <w:lang w:val="fr-FR"/>
                              </w:rPr>
                            </w:pPr>
                            <w:hyperlink w:anchor="_Original_scripts_folder" w:history="1">
                              <w:r w:rsidRPr="00182395">
                                <w:rPr>
                                  <w:rStyle w:val="Lienhypertexte"/>
                                  <w:color w:val="C00000"/>
                                  <w:lang w:val="fr-FR"/>
                                </w:rPr>
                                <w:t>Original scripts folder</w:t>
                              </w:r>
                            </w:hyperlink>
                            <w:r w:rsidRPr="00182395">
                              <w:rPr>
                                <w:color w:val="C00000"/>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43A5A" id="Zone de texte 277" o:spid="_x0000_s1060" type="#_x0000_t202" style="position:absolute;left:0;text-align:left;margin-left:12.25pt;margin-top:21.5pt;width:176.6pt;height:23.75pt;z-index:251847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" fillcolor="white [3201]" stroked="f" strokeweight=".5pt">
                <v:textbox>
                  <w:txbxContent>
                    <w:p w14:paraId="5371D6E5" w14:textId="6DED8F8F" w:rsidR="007620C7" w:rsidRPr="00182395" w:rsidRDefault="007620C7" w:rsidP="008E038A">
                      <w:pPr>
                        <w:jc w:val="right"/>
                        <w:rPr>
                          <w:color w:val="C00000"/>
                          <w:lang w:val="fr-FR"/>
                        </w:rPr>
                      </w:pPr>
                      <w:hyperlink w:anchor="_Original_scripts_folder" w:history="1">
                        <w:r w:rsidRPr="00182395">
                          <w:rPr>
                            <w:rStyle w:val="Lienhypertexte"/>
                            <w:color w:val="C00000"/>
                            <w:lang w:val="fr-FR"/>
                          </w:rPr>
                          <w:t>Original scripts folder</w:t>
                        </w:r>
                      </w:hyperlink>
                      <w:r w:rsidRPr="00182395">
                        <w:rPr>
                          <w:color w:val="C00000"/>
                          <w:lang w:val="fr-FR"/>
                        </w:rPr>
                        <w:t xml:space="preserve"> </w:t>
                      </w:r>
                    </w:p>
                  </w:txbxContent>
                </v:textbox>
                <w10:wrap anchorx="margin"/>
              </v:shape>
            </w:pict>
          </mc:Fallback>
        </mc:AlternateContent>
      </w:r>
      <w:r w:rsidRPr="00CA6FC0">
        <w:rPr>
          <w:noProof/>
        </w:rPr>
        <mc:AlternateContent>
          <mc:Choice Requires="wps">
            <w:drawing>
              <wp:anchor distT="0" distB="0" distL="114300" distR="114300" simplePos="0" relativeHeight="251846656" behindDoc="0" locked="0" layoutInCell="1" allowOverlap="1" wp14:anchorId="52FABC93" wp14:editId="3D17871B">
                <wp:simplePos x="0" y="0"/>
                <wp:positionH relativeFrom="column">
                  <wp:posOffset>2502535</wp:posOffset>
                </wp:positionH>
                <wp:positionV relativeFrom="paragraph">
                  <wp:posOffset>2687955</wp:posOffset>
                </wp:positionV>
                <wp:extent cx="483870" cy="0"/>
                <wp:effectExtent l="38100" t="38100" r="0" b="57150"/>
                <wp:wrapNone/>
                <wp:docPr id="275" name="Connecteur droit avec flèche 275"/>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72724AA" id="Connecteur droit avec flèche 275" o:spid="_x0000_s1026" type="#_x0000_t32" style="position:absolute;margin-left:197.05pt;margin-top:211.65pt;width:38.1pt;height:0;flip:x;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" strokecolor="#c00000" strokeweight="1.5pt">
                <v:stroke endarrow="oval"/>
              </v:shape>
            </w:pict>
          </mc:Fallback>
        </mc:AlternateContent>
      </w:r>
      <w:r w:rsidRPr="00CA6FC0">
        <w:rPr>
          <w:noProof/>
        </w:rPr>
        <mc:AlternateContent>
          <mc:Choice Requires="wps">
            <w:drawing>
              <wp:anchor distT="0" distB="0" distL="114300" distR="114300" simplePos="0" relativeHeight="251844608" behindDoc="0" locked="0" layoutInCell="1" allowOverlap="1" wp14:anchorId="33323CD1" wp14:editId="4AA6EC14">
                <wp:simplePos x="0" y="0"/>
                <wp:positionH relativeFrom="column">
                  <wp:posOffset>2514600</wp:posOffset>
                </wp:positionH>
                <wp:positionV relativeFrom="paragraph">
                  <wp:posOffset>1536700</wp:posOffset>
                </wp:positionV>
                <wp:extent cx="483870" cy="0"/>
                <wp:effectExtent l="38100" t="38100" r="0" b="57150"/>
                <wp:wrapNone/>
                <wp:docPr id="269" name="Connecteur droit avec flèche 269"/>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802356F" id="Connecteur droit avec flèche 269" o:spid="_x0000_s1026" type="#_x0000_t32" style="position:absolute;margin-left:198pt;margin-top:121pt;width:38.1pt;height:0;flip:x;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" strokecolor="#c00000" strokeweight="1.5pt">
                <v:stroke endarrow="oval"/>
              </v:shape>
            </w:pict>
          </mc:Fallback>
        </mc:AlternateContent>
      </w:r>
      <w:r w:rsidRPr="00CA6FC0">
        <w:rPr>
          <w:noProof/>
        </w:rPr>
        <mc:AlternateContent>
          <mc:Choice Requires="wps">
            <w:drawing>
              <wp:anchor distT="0" distB="0" distL="114300" distR="114300" simplePos="0" relativeHeight="251842560" behindDoc="0" locked="0" layoutInCell="1" allowOverlap="1" wp14:anchorId="14027F4D" wp14:editId="00BB89DF">
                <wp:simplePos x="0" y="0"/>
                <wp:positionH relativeFrom="column">
                  <wp:posOffset>2514600</wp:posOffset>
                </wp:positionH>
                <wp:positionV relativeFrom="paragraph">
                  <wp:posOffset>668020</wp:posOffset>
                </wp:positionV>
                <wp:extent cx="483870" cy="0"/>
                <wp:effectExtent l="38100" t="38100" r="0" b="57150"/>
                <wp:wrapNone/>
                <wp:docPr id="267" name="Connecteur droit avec flèche 26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6A8883F" id="Connecteur droit avec flèche 267" o:spid="_x0000_s1026" type="#_x0000_t32" style="position:absolute;margin-left:198pt;margin-top:52.6pt;width:38.1pt;height:0;flip:x;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" strokecolor="#c00000" strokeweight="1.5pt">
                <v:stroke endarrow="oval"/>
              </v:shape>
            </w:pict>
          </mc:Fallback>
        </mc:AlternateContent>
      </w:r>
      <w:r w:rsidRPr="00CA6FC0">
        <w:rPr>
          <w:noProof/>
        </w:rPr>
        <mc:AlternateContent>
          <mc:Choice Requires="wps">
            <w:drawing>
              <wp:anchor distT="0" distB="0" distL="114300" distR="114300" simplePos="0" relativeHeight="251840512" behindDoc="0" locked="0" layoutInCell="1" allowOverlap="1" wp14:anchorId="754C9CA5" wp14:editId="35A4D1E1">
                <wp:simplePos x="0" y="0"/>
                <wp:positionH relativeFrom="column">
                  <wp:posOffset>2514600</wp:posOffset>
                </wp:positionH>
                <wp:positionV relativeFrom="paragraph">
                  <wp:posOffset>445770</wp:posOffset>
                </wp:positionV>
                <wp:extent cx="483870" cy="0"/>
                <wp:effectExtent l="38100" t="38100" r="0" b="57150"/>
                <wp:wrapNone/>
                <wp:docPr id="266" name="Connecteur droit avec flèche 266"/>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D996F59" id="Connecteur droit avec flèche 266" o:spid="_x0000_s1026" type="#_x0000_t32" style="position:absolute;margin-left:198pt;margin-top:35.1pt;width:38.1pt;height:0;flip:x;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" strokecolor="#c00000" strokeweight="1.5pt">
                <v:stroke endarrow="oval"/>
              </v:shape>
            </w:pict>
          </mc:Fallback>
        </mc:AlternateContent>
      </w:r>
      <w:r w:rsidRPr="00CA6FC0">
        <w:rPr>
          <w:noProof/>
        </w:rPr>
        <mc:AlternateContent>
          <mc:Choice Requires="wps">
            <w:drawing>
              <wp:anchor distT="0" distB="0" distL="114300" distR="114300" simplePos="0" relativeHeight="251839488" behindDoc="0" locked="0" layoutInCell="1" allowOverlap="1" wp14:anchorId="6E7470A3" wp14:editId="0F14827A">
                <wp:simplePos x="0" y="0"/>
                <wp:positionH relativeFrom="column">
                  <wp:posOffset>2994025</wp:posOffset>
                </wp:positionH>
                <wp:positionV relativeFrom="paragraph">
                  <wp:posOffset>2602865</wp:posOffset>
                </wp:positionV>
                <wp:extent cx="1242060" cy="189230"/>
                <wp:effectExtent l="0" t="0" r="15240" b="20320"/>
                <wp:wrapNone/>
                <wp:docPr id="265" name="Rectangle : coins arrondis 265"/>
                <wp:cNvGraphicFramePr/>
                <a:graphic xmlns:a="http://schemas.openxmlformats.org/drawingml/2006/main">
                  <a:graphicData uri="http://schemas.microsoft.com/office/word/2010/wordprocessingShape">
                    <wps:wsp>
                      <wps:cNvSpPr/>
                      <wps:spPr>
                        <a:xfrm>
                          <a:off x="0" y="0"/>
                          <a:ext cx="1242060" cy="189230"/>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4103DA" id="Rectangle : coins arrondis 265" o:spid="_x0000_s1026" style="position:absolute;margin-left:235.75pt;margin-top:204.95pt;width:97.8pt;height:14.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" filled="f" strokecolor="#c00000" strokeweight="1.5pt"/>
            </w:pict>
          </mc:Fallback>
        </mc:AlternateContent>
      </w:r>
      <w:r w:rsidRPr="00CA6FC0">
        <w:rPr>
          <w:noProof/>
        </w:rPr>
        <mc:AlternateContent>
          <mc:Choice Requires="wps">
            <w:drawing>
              <wp:anchor distT="0" distB="0" distL="114300" distR="114300" simplePos="0" relativeHeight="251837440" behindDoc="0" locked="0" layoutInCell="1" allowOverlap="1" wp14:anchorId="387C2579" wp14:editId="20DE4A2E">
                <wp:simplePos x="0" y="0"/>
                <wp:positionH relativeFrom="column">
                  <wp:posOffset>2994025</wp:posOffset>
                </wp:positionH>
                <wp:positionV relativeFrom="paragraph">
                  <wp:posOffset>782320</wp:posOffset>
                </wp:positionV>
                <wp:extent cx="2380615" cy="1793875"/>
                <wp:effectExtent l="0" t="0" r="19685" b="15875"/>
                <wp:wrapNone/>
                <wp:docPr id="264" name="Rectangle : coins arrondis 264"/>
                <wp:cNvGraphicFramePr/>
                <a:graphic xmlns:a="http://schemas.openxmlformats.org/drawingml/2006/main">
                  <a:graphicData uri="http://schemas.microsoft.com/office/word/2010/wordprocessingShape">
                    <wps:wsp>
                      <wps:cNvSpPr/>
                      <wps:spPr>
                        <a:xfrm>
                          <a:off x="0" y="0"/>
                          <a:ext cx="2380615" cy="1793875"/>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B865E2" id="Rectangle : coins arrondis 264" o:spid="_x0000_s1026" style="position:absolute;margin-left:235.75pt;margin-top:61.6pt;width:187.45pt;height:141.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" filled="f" strokecolor="#c00000" strokeweight="1.5pt"/>
            </w:pict>
          </mc:Fallback>
        </mc:AlternateContent>
      </w:r>
      <w:r w:rsidRPr="00CA6FC0">
        <w:rPr>
          <w:noProof/>
        </w:rPr>
        <mc:AlternateContent>
          <mc:Choice Requires="wps">
            <w:drawing>
              <wp:anchor distT="0" distB="0" distL="114300" distR="114300" simplePos="0" relativeHeight="251835392" behindDoc="0" locked="0" layoutInCell="1" allowOverlap="1" wp14:anchorId="1DE2271D" wp14:editId="0AD0819C">
                <wp:simplePos x="0" y="0"/>
                <wp:positionH relativeFrom="column">
                  <wp:posOffset>2994025</wp:posOffset>
                </wp:positionH>
                <wp:positionV relativeFrom="paragraph">
                  <wp:posOffset>575310</wp:posOffset>
                </wp:positionV>
                <wp:extent cx="1172845" cy="180975"/>
                <wp:effectExtent l="0" t="0" r="27305" b="28575"/>
                <wp:wrapNone/>
                <wp:docPr id="263" name="Rectangle : coins arrondis 263"/>
                <wp:cNvGraphicFramePr/>
                <a:graphic xmlns:a="http://schemas.openxmlformats.org/drawingml/2006/main">
                  <a:graphicData uri="http://schemas.microsoft.com/office/word/2010/wordprocessingShape">
                    <wps:wsp>
                      <wps:cNvSpPr/>
                      <wps:spPr>
                        <a:xfrm>
                          <a:off x="0" y="0"/>
                          <a:ext cx="1172845" cy="180975"/>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159614" id="Rectangle : coins arrondis 263" o:spid="_x0000_s1026" style="position:absolute;margin-left:235.75pt;margin-top:45.3pt;width:92.35pt;height:14.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" filled="f" strokecolor="#c00000" strokeweight="1.5pt"/>
            </w:pict>
          </mc:Fallback>
        </mc:AlternateContent>
      </w:r>
      <w:r w:rsidRPr="00CA6FC0">
        <w:rPr>
          <w:noProof/>
        </w:rPr>
        <mc:AlternateContent>
          <mc:Choice Requires="wps">
            <w:drawing>
              <wp:anchor distT="0" distB="0" distL="114300" distR="114300" simplePos="0" relativeHeight="251833344" behindDoc="0" locked="0" layoutInCell="1" allowOverlap="1" wp14:anchorId="7103F17C" wp14:editId="7C08E84E">
                <wp:simplePos x="0" y="0"/>
                <wp:positionH relativeFrom="column">
                  <wp:posOffset>2994025</wp:posOffset>
                </wp:positionH>
                <wp:positionV relativeFrom="paragraph">
                  <wp:posOffset>351155</wp:posOffset>
                </wp:positionV>
                <wp:extent cx="1095375" cy="198120"/>
                <wp:effectExtent l="0" t="0" r="28575" b="11430"/>
                <wp:wrapNone/>
                <wp:docPr id="262" name="Rectangle : coins arrondis 262"/>
                <wp:cNvGraphicFramePr/>
                <a:graphic xmlns:a="http://schemas.openxmlformats.org/drawingml/2006/main">
                  <a:graphicData uri="http://schemas.microsoft.com/office/word/2010/wordprocessingShape">
                    <wps:wsp>
                      <wps:cNvSpPr/>
                      <wps:spPr>
                        <a:xfrm>
                          <a:off x="0" y="0"/>
                          <a:ext cx="1095375" cy="198120"/>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B41D07" id="Rectangle : coins arrondis 262" o:spid="_x0000_s1026" style="position:absolute;margin-left:235.75pt;margin-top:27.65pt;width:86.25pt;height:15.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" filled="f" strokecolor="#c00000" strokeweight="1.5pt"/>
            </w:pict>
          </mc:Fallback>
        </mc:AlternateContent>
      </w:r>
      <w:r w:rsidRPr="00CA6FC0">
        <w:rPr>
          <w:noProof/>
        </w:rPr>
        <mc:AlternateContent>
          <mc:Choice Requires="wps">
            <w:drawing>
              <wp:anchor distT="0" distB="0" distL="114300" distR="114300" simplePos="0" relativeHeight="251851776" behindDoc="0" locked="0" layoutInCell="1" allowOverlap="1" wp14:anchorId="067A012C" wp14:editId="7CC4DFBC">
                <wp:simplePos x="0" y="0"/>
                <wp:positionH relativeFrom="margin">
                  <wp:posOffset>165100</wp:posOffset>
                </wp:positionH>
                <wp:positionV relativeFrom="paragraph">
                  <wp:posOffset>1369060</wp:posOffset>
                </wp:positionV>
                <wp:extent cx="2251075" cy="672465"/>
                <wp:effectExtent l="0" t="0" r="0" b="0"/>
                <wp:wrapNone/>
                <wp:docPr id="284" name="Zone de texte 284"/>
                <wp:cNvGraphicFramePr/>
                <a:graphic xmlns:a="http://schemas.openxmlformats.org/drawingml/2006/main">
                  <a:graphicData uri="http://schemas.microsoft.com/office/word/2010/wordprocessingShape">
                    <wps:wsp>
                      <wps:cNvSpPr txBox="1"/>
                      <wps:spPr>
                        <a:xfrm>
                          <a:off x="0" y="0"/>
                          <a:ext cx="2251075" cy="672465"/>
                        </a:xfrm>
                        <a:prstGeom prst="rect">
                          <a:avLst/>
                        </a:prstGeom>
                        <a:solidFill>
                          <a:schemeClr val="lt1"/>
                        </a:solidFill>
                        <a:ln w="6350">
                          <a:noFill/>
                        </a:ln>
                      </wps:spPr>
                      <wps:txbx>
                        <w:txbxContent>
                          <w:p w14:paraId="33B0896E" w14:textId="4A26B7DA" w:rsidR="007620C7" w:rsidRPr="008E038A" w:rsidRDefault="007620C7" w:rsidP="008E038A">
                            <w:pPr>
                              <w:jc w:val="right"/>
                              <w:rPr>
                                <w:color w:val="C00000"/>
                                <w:lang w:val="fr-FR"/>
                              </w:rPr>
                            </w:pPr>
                            <w:hyperlink w:anchor="_Test_Case_folders" w:history="1">
                              <w:r w:rsidRPr="00182395">
                                <w:rPr>
                                  <w:rStyle w:val="Lienhypertexte"/>
                                  <w:lang w:val="fr-FR"/>
                                </w:rPr>
                                <w:t>Test Case folders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A012C" id="Zone de texte 284" o:spid="_x0000_s1061" type="#_x0000_t202" style="position:absolute;left:0;text-align:left;margin-left:13pt;margin-top:107.8pt;width:177.25pt;height:52.9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" fillcolor="white [3201]" stroked="f" strokeweight=".5pt">
                <v:textbox>
                  <w:txbxContent>
                    <w:p w14:paraId="33B0896E" w14:textId="4A26B7DA" w:rsidR="007620C7" w:rsidRPr="008E038A" w:rsidRDefault="007620C7" w:rsidP="008E038A">
                      <w:pPr>
                        <w:jc w:val="right"/>
                        <w:rPr>
                          <w:color w:val="C00000"/>
                          <w:lang w:val="fr-FR"/>
                        </w:rPr>
                      </w:pPr>
                      <w:hyperlink w:anchor="_Test_Case_folders" w:history="1">
                        <w:r w:rsidRPr="00182395">
                          <w:rPr>
                            <w:rStyle w:val="Lienhypertexte"/>
                            <w:lang w:val="fr-FR"/>
                          </w:rPr>
                          <w:t>Test Case folders</w:t>
                        </w:r>
                      </w:hyperlink>
                    </w:p>
                  </w:txbxContent>
                </v:textbox>
                <w10:wrap anchorx="margin"/>
              </v:shape>
            </w:pict>
          </mc:Fallback>
        </mc:AlternateContent>
      </w:r>
    </w:p>
    <w:p w14:paraId="3C8B1455" w14:textId="4BB24378" w:rsidR="00B62155" w:rsidRPr="00CA6FC0" w:rsidRDefault="00B62155" w:rsidP="00A12F32">
      <w:pPr>
        <w:pStyle w:val="Lgende"/>
        <w:ind w:left="3600" w:firstLine="720"/>
        <w:jc w:val="center"/>
      </w:pPr>
    </w:p>
    <w:p w14:paraId="6446C426" w14:textId="77777777" w:rsidR="00B62155" w:rsidRPr="00CA6FC0" w:rsidRDefault="00B62155" w:rsidP="00A12F32">
      <w:pPr>
        <w:pStyle w:val="Lgende"/>
        <w:ind w:left="3600" w:firstLine="720"/>
        <w:jc w:val="center"/>
      </w:pPr>
    </w:p>
    <w:p w14:paraId="6C00BDFC" w14:textId="77777777" w:rsidR="00B62155" w:rsidRPr="00CA6FC0" w:rsidRDefault="00B62155" w:rsidP="00A12F32">
      <w:pPr>
        <w:pStyle w:val="Lgende"/>
        <w:ind w:left="3600" w:firstLine="720"/>
        <w:jc w:val="center"/>
      </w:pPr>
    </w:p>
    <w:p w14:paraId="5E59AE23" w14:textId="77777777" w:rsidR="00B62155" w:rsidRPr="00CA6FC0" w:rsidRDefault="00B62155" w:rsidP="00A12F32">
      <w:pPr>
        <w:pStyle w:val="Lgende"/>
        <w:ind w:left="3600" w:firstLine="720"/>
        <w:jc w:val="center"/>
      </w:pPr>
    </w:p>
    <w:p w14:paraId="3DDF1B58" w14:textId="77777777" w:rsidR="00B62155" w:rsidRPr="00CA6FC0" w:rsidRDefault="00B62155" w:rsidP="00A12F32">
      <w:pPr>
        <w:pStyle w:val="Lgende"/>
        <w:ind w:left="3600" w:firstLine="720"/>
        <w:jc w:val="center"/>
      </w:pPr>
    </w:p>
    <w:p w14:paraId="3DE1F39A" w14:textId="77777777" w:rsidR="00B62155" w:rsidRPr="00CA6FC0" w:rsidRDefault="00B62155" w:rsidP="00A12F32">
      <w:pPr>
        <w:pStyle w:val="Lgende"/>
        <w:ind w:left="3600" w:firstLine="720"/>
        <w:jc w:val="center"/>
      </w:pPr>
    </w:p>
    <w:p w14:paraId="7D4F360E" w14:textId="77777777" w:rsidR="00B62155" w:rsidRPr="00CA6FC0" w:rsidRDefault="00B62155" w:rsidP="00A12F32">
      <w:pPr>
        <w:pStyle w:val="Lgende"/>
        <w:ind w:left="3600" w:firstLine="720"/>
        <w:jc w:val="center"/>
      </w:pPr>
    </w:p>
    <w:p w14:paraId="53A47749" w14:textId="77777777" w:rsidR="00B62155" w:rsidRPr="00CA6FC0" w:rsidRDefault="00B62155" w:rsidP="00A12F32">
      <w:pPr>
        <w:pStyle w:val="Lgende"/>
        <w:ind w:left="3600" w:firstLine="720"/>
        <w:jc w:val="center"/>
      </w:pPr>
    </w:p>
    <w:p w14:paraId="5E946B1D" w14:textId="77777777" w:rsidR="00B62155" w:rsidRPr="00CA6FC0" w:rsidRDefault="00B62155" w:rsidP="00A12F32">
      <w:pPr>
        <w:pStyle w:val="Lgende"/>
        <w:ind w:left="3600" w:firstLine="720"/>
        <w:jc w:val="center"/>
      </w:pPr>
    </w:p>
    <w:p w14:paraId="2BBA1A1B" w14:textId="77777777" w:rsidR="00B62155" w:rsidRPr="00CA6FC0" w:rsidRDefault="00B62155" w:rsidP="00A12F32">
      <w:pPr>
        <w:pStyle w:val="Lgende"/>
        <w:ind w:left="3600" w:firstLine="720"/>
        <w:jc w:val="center"/>
      </w:pPr>
    </w:p>
    <w:p w14:paraId="661DDC4F" w14:textId="2A89AF00" w:rsidR="00A41EA6" w:rsidRPr="00CA6FC0" w:rsidRDefault="00A12F32" w:rsidP="00B62155">
      <w:pPr>
        <w:pStyle w:val="Lgende"/>
        <w:ind w:left="3600" w:firstLine="720"/>
        <w:rPr>
          <w:b/>
          <w:color w:val="767171" w:themeColor="background2" w:themeShade="80"/>
          <w:sz w:val="20"/>
          <w:szCs w:val="20"/>
        </w:rPr>
      </w:pPr>
      <w:bookmarkStart w:id="83" w:name="_Ref50372784"/>
      <w:r w:rsidRPr="00CA6FC0">
        <w:t xml:space="preserve">Figure </w:t>
      </w:r>
      <w:r w:rsidRPr="00CA6FC0">
        <w:fldChar w:fldCharType="begin"/>
      </w:r>
      <w:r w:rsidRPr="00CA6FC0">
        <w:instrText xml:space="preserve"> SEQ Figure \* ARABIC </w:instrText>
      </w:r>
      <w:r w:rsidRPr="00CA6FC0">
        <w:fldChar w:fldCharType="separate"/>
      </w:r>
      <w:r w:rsidR="00BA35D4">
        <w:rPr>
          <w:noProof/>
        </w:rPr>
        <w:t>14</w:t>
      </w:r>
      <w:r w:rsidRPr="00CA6FC0">
        <w:fldChar w:fldCharType="end"/>
      </w:r>
      <w:bookmarkEnd w:id="83"/>
      <w:r w:rsidR="00423FC8" w:rsidRPr="00CA6FC0">
        <w:t xml:space="preserve">. </w:t>
      </w:r>
      <w:r w:rsidRPr="00CA6FC0">
        <w:t>Sequence folder</w:t>
      </w:r>
    </w:p>
    <w:p w14:paraId="6A73E03B" w14:textId="05E3F7E7" w:rsidR="00A41EA6" w:rsidRPr="00CA6FC0" w:rsidRDefault="00A41EA6" w:rsidP="00EE4B2E"/>
    <w:p w14:paraId="15AA1EAE" w14:textId="61BA2A81" w:rsidR="00F07382" w:rsidRPr="00CA6FC0" w:rsidRDefault="00F07382" w:rsidP="00EE4B2E"/>
    <w:p w14:paraId="36F6C67F" w14:textId="077935A1" w:rsidR="00F07382" w:rsidRPr="00CA6FC0" w:rsidRDefault="00F07382" w:rsidP="00182395">
      <w:pPr>
        <w:pStyle w:val="Titre3"/>
      </w:pPr>
      <w:bookmarkStart w:id="84" w:name="_Toc50729813"/>
      <w:r w:rsidRPr="00CA6FC0">
        <w:t>Original scripts folder</w:t>
      </w:r>
      <w:bookmarkEnd w:id="84"/>
      <w:r w:rsidRPr="00CA6FC0">
        <w:t xml:space="preserve"> </w:t>
      </w:r>
    </w:p>
    <w:p w14:paraId="5DC5EF6A" w14:textId="037B177C" w:rsidR="00A85211" w:rsidRPr="00CA6FC0" w:rsidRDefault="00381AB2" w:rsidP="00EE4B2E">
      <w:r w:rsidRPr="00CA6FC0">
        <w:rPr>
          <w:noProof/>
        </w:rPr>
        <w:drawing>
          <wp:anchor distT="0" distB="0" distL="114300" distR="114300" simplePos="0" relativeHeight="251854848" behindDoc="0" locked="0" layoutInCell="1" allowOverlap="1" wp14:anchorId="6B4233EF" wp14:editId="27C8229D">
            <wp:simplePos x="0" y="0"/>
            <wp:positionH relativeFrom="margin">
              <wp:posOffset>4960596</wp:posOffset>
            </wp:positionH>
            <wp:positionV relativeFrom="paragraph">
              <wp:posOffset>44342</wp:posOffset>
            </wp:positionV>
            <wp:extent cx="1263015" cy="603250"/>
            <wp:effectExtent l="0" t="0" r="0" b="635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b="5378"/>
                    <a:stretch/>
                  </pic:blipFill>
                  <pic:spPr bwMode="auto">
                    <a:xfrm>
                      <a:off x="0" y="0"/>
                      <a:ext cx="1263015" cy="60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D28223" w14:textId="6D224F75" w:rsidR="008117E8" w:rsidRPr="00CA6FC0" w:rsidRDefault="00A85211" w:rsidP="00EE4B2E">
      <w:r w:rsidRPr="00CA6FC0">
        <w:t xml:space="preserve">The </w:t>
      </w:r>
      <w:r w:rsidRPr="00CA6FC0">
        <w:rPr>
          <w:b/>
          <w:bCs/>
        </w:rPr>
        <w:t>Original script folder</w:t>
      </w:r>
      <w:r w:rsidRPr="00CA6FC0">
        <w:t xml:space="preserve"> contains </w:t>
      </w:r>
      <w:r w:rsidR="006C599D" w:rsidRPr="00CA6FC0">
        <w:t xml:space="preserve">all the original Test Case scripts. </w:t>
      </w:r>
    </w:p>
    <w:p w14:paraId="2D474293" w14:textId="5A3F41F7" w:rsidR="00A85211" w:rsidRPr="00CA6FC0" w:rsidRDefault="00CB161A" w:rsidP="00EE4B2E">
      <w:r w:rsidRPr="00CA6FC0">
        <w:t xml:space="preserve">This </w:t>
      </w:r>
      <w:r w:rsidR="00620961" w:rsidRPr="00CA6FC0">
        <w:t xml:space="preserve">folder </w:t>
      </w:r>
      <w:r w:rsidRPr="00CA6FC0">
        <w:t>allows you to easily access the scripts with the parameters</w:t>
      </w:r>
      <w:r w:rsidR="00620961" w:rsidRPr="00CA6FC0">
        <w:t>.</w:t>
      </w:r>
      <w:r w:rsidR="008117E8" w:rsidRPr="00CA6FC0">
        <w:rPr>
          <w:noProof/>
        </w:rPr>
        <w:t xml:space="preserve"> </w:t>
      </w:r>
    </w:p>
    <w:p w14:paraId="2FC073CC" w14:textId="77777777" w:rsidR="00F07382" w:rsidRPr="00CA6FC0" w:rsidRDefault="00F07382" w:rsidP="00EE4B2E"/>
    <w:p w14:paraId="0E8574FE" w14:textId="7594C360" w:rsidR="00EE4B2E" w:rsidRPr="00CA6FC0" w:rsidRDefault="00EE4B2E" w:rsidP="00EE4B2E"/>
    <w:p w14:paraId="15357B18" w14:textId="5FA28798" w:rsidR="00F07382" w:rsidRPr="00CA6FC0" w:rsidRDefault="00F07382" w:rsidP="00182395">
      <w:pPr>
        <w:pStyle w:val="Titre3"/>
      </w:pPr>
      <w:bookmarkStart w:id="85" w:name="_Translated_scripts_folder"/>
      <w:bookmarkStart w:id="86" w:name="_Toc50729814"/>
      <w:bookmarkEnd w:id="85"/>
      <w:r w:rsidRPr="00CA6FC0">
        <w:t>Translated scripts folder</w:t>
      </w:r>
      <w:bookmarkEnd w:id="86"/>
    </w:p>
    <w:p w14:paraId="03C25EAB" w14:textId="5F45A406" w:rsidR="00F07382" w:rsidRPr="00CA6FC0" w:rsidRDefault="00F07382" w:rsidP="00EE4B2E"/>
    <w:p w14:paraId="75C28295" w14:textId="77777777" w:rsidR="0018626A" w:rsidRPr="00CA6FC0" w:rsidRDefault="0018626A" w:rsidP="00CB161A">
      <w:r w:rsidRPr="00CA6FC0">
        <w:rPr>
          <w:noProof/>
        </w:rPr>
        <w:drawing>
          <wp:anchor distT="0" distB="0" distL="360045" distR="114300" simplePos="0" relativeHeight="251855872" behindDoc="0" locked="0" layoutInCell="1" allowOverlap="1" wp14:anchorId="72ACA10D" wp14:editId="43E4A97E">
            <wp:simplePos x="0" y="0"/>
            <wp:positionH relativeFrom="column">
              <wp:posOffset>4993904</wp:posOffset>
            </wp:positionH>
            <wp:positionV relativeFrom="paragraph">
              <wp:posOffset>4445</wp:posOffset>
            </wp:positionV>
            <wp:extent cx="1198245" cy="611505"/>
            <wp:effectExtent l="0" t="0" r="190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98245" cy="611505"/>
                    </a:xfrm>
                    <a:prstGeom prst="rect">
                      <a:avLst/>
                    </a:prstGeom>
                  </pic:spPr>
                </pic:pic>
              </a:graphicData>
            </a:graphic>
            <wp14:sizeRelH relativeFrom="margin">
              <wp14:pctWidth>0</wp14:pctWidth>
            </wp14:sizeRelH>
            <wp14:sizeRelV relativeFrom="margin">
              <wp14:pctHeight>0</wp14:pctHeight>
            </wp14:sizeRelV>
          </wp:anchor>
        </w:drawing>
      </w:r>
      <w:r w:rsidR="00CB161A" w:rsidRPr="00CA6FC0">
        <w:t xml:space="preserve">The </w:t>
      </w:r>
      <w:r w:rsidR="00CB161A" w:rsidRPr="00CA6FC0">
        <w:rPr>
          <w:b/>
          <w:bCs/>
        </w:rPr>
        <w:t>Translated script folder</w:t>
      </w:r>
      <w:r w:rsidR="00CB161A" w:rsidRPr="00CA6FC0">
        <w:t xml:space="preserve"> contains all the translated Test Case scripts. </w:t>
      </w:r>
    </w:p>
    <w:p w14:paraId="14DA4DE7" w14:textId="21012B4C" w:rsidR="00CB161A" w:rsidRPr="00CA6FC0" w:rsidRDefault="00E704B6" w:rsidP="00CB161A">
      <w:r w:rsidRPr="00CA6FC0">
        <w:t xml:space="preserve">As have seen </w:t>
      </w:r>
      <w:hyperlink w:anchor="Translate" w:history="1">
        <w:r w:rsidRPr="00CA6FC0">
          <w:rPr>
            <w:rStyle w:val="Lienhypertexte"/>
          </w:rPr>
          <w:t>above</w:t>
        </w:r>
      </w:hyperlink>
      <w:r w:rsidRPr="00CA6FC0">
        <w:t xml:space="preserve">, </w:t>
      </w:r>
      <w:r w:rsidR="001B77AD" w:rsidRPr="00CA6FC0">
        <w:t xml:space="preserve">ACASYA translates at the very beginning all Test Case scripts with parameters into Test Case scripts with only value. </w:t>
      </w:r>
      <w:r w:rsidR="00620961" w:rsidRPr="00CA6FC0">
        <w:t xml:space="preserve">This folder allows you to easily access the scripts with </w:t>
      </w:r>
      <w:r w:rsidR="00CA7CAF" w:rsidRPr="00CA6FC0">
        <w:t xml:space="preserve">values only. </w:t>
      </w:r>
    </w:p>
    <w:p w14:paraId="400455FE" w14:textId="15EB66A5" w:rsidR="00F07382" w:rsidRPr="00CA6FC0" w:rsidRDefault="00F07382" w:rsidP="00EE4B2E"/>
    <w:p w14:paraId="02CD859D" w14:textId="218B77F5" w:rsidR="00CB161A" w:rsidRPr="00CA6FC0" w:rsidRDefault="00CB161A" w:rsidP="00EE4B2E"/>
    <w:p w14:paraId="7E85B404" w14:textId="77777777" w:rsidR="00CB161A" w:rsidRPr="00CA6FC0" w:rsidRDefault="00CB161A" w:rsidP="00EE4B2E"/>
    <w:p w14:paraId="6B997309" w14:textId="303A773E" w:rsidR="00F07382" w:rsidRPr="00CA6FC0" w:rsidRDefault="00F07382" w:rsidP="00182395">
      <w:pPr>
        <w:pStyle w:val="Titre3"/>
      </w:pPr>
      <w:bookmarkStart w:id="87" w:name="_Test_Case_folders"/>
      <w:bookmarkStart w:id="88" w:name="_Toc50729815"/>
      <w:bookmarkEnd w:id="87"/>
      <w:r w:rsidRPr="00CA6FC0">
        <w:lastRenderedPageBreak/>
        <w:t>Test Case folders</w:t>
      </w:r>
      <w:bookmarkEnd w:id="88"/>
      <w:r w:rsidRPr="00CA6FC0">
        <w:t xml:space="preserve"> </w:t>
      </w:r>
    </w:p>
    <w:p w14:paraId="6D06C7BC" w14:textId="6F422A97" w:rsidR="00F07382" w:rsidRPr="00CA6FC0" w:rsidRDefault="00F07382" w:rsidP="00EE4B2E"/>
    <w:p w14:paraId="5868D053" w14:textId="2672E3A3" w:rsidR="00613FD1" w:rsidRPr="00CA6FC0" w:rsidRDefault="00A3047D" w:rsidP="00EE4B2E">
      <w:r w:rsidRPr="00CA6FC0">
        <w:t xml:space="preserve">The </w:t>
      </w:r>
      <w:r w:rsidRPr="00CA6FC0">
        <w:rPr>
          <w:b/>
          <w:bCs/>
        </w:rPr>
        <w:t>Test Case folders</w:t>
      </w:r>
      <w:r w:rsidRPr="00CA6FC0">
        <w:t xml:space="preserve"> </w:t>
      </w:r>
      <w:r w:rsidR="00477084" w:rsidRPr="00CA6FC0">
        <w:t xml:space="preserve">are very important folders because they contain </w:t>
      </w:r>
      <w:r w:rsidR="00860F6A" w:rsidRPr="00CA6FC0">
        <w:t xml:space="preserve">the analysis results of each Test Case. </w:t>
      </w:r>
      <w:r w:rsidR="00207354" w:rsidRPr="00CA6FC0">
        <w:t>The</w:t>
      </w:r>
      <w:r w:rsidR="00590EB4" w:rsidRPr="00CA6FC0">
        <w:t xml:space="preserve">re are as many folders as Test Case scripts. </w:t>
      </w:r>
    </w:p>
    <w:p w14:paraId="32415DDB" w14:textId="10BA7A18" w:rsidR="00613FD1" w:rsidRPr="00CA6FC0" w:rsidRDefault="00613FD1" w:rsidP="00EE4B2E"/>
    <w:p w14:paraId="5CEAB4E5" w14:textId="5D6F49EA" w:rsidR="00613FD1" w:rsidRPr="00CA6FC0" w:rsidRDefault="00590EB4" w:rsidP="00EE4B2E">
      <w:r w:rsidRPr="00CA6FC0">
        <w:t xml:space="preserve">A Test Case folder </w:t>
      </w:r>
      <w:r w:rsidR="000308CA" w:rsidRPr="00CA6FC0">
        <w:t xml:space="preserve">contains several elements as shown in the </w:t>
      </w:r>
      <w:r w:rsidR="000308CA" w:rsidRPr="00CA6FC0">
        <w:fldChar w:fldCharType="begin"/>
      </w:r>
      <w:r w:rsidR="000308CA" w:rsidRPr="00CA6FC0">
        <w:instrText xml:space="preserve"> REF _Ref50373778 \h </w:instrText>
      </w:r>
      <w:r w:rsidR="000308CA" w:rsidRPr="00CA6FC0">
        <w:fldChar w:fldCharType="separate"/>
      </w:r>
      <w:r w:rsidR="00BA35D4">
        <w:t xml:space="preserve">Figure </w:t>
      </w:r>
      <w:r w:rsidR="00BA35D4">
        <w:rPr>
          <w:noProof/>
        </w:rPr>
        <w:t>15</w:t>
      </w:r>
      <w:r w:rsidR="000308CA" w:rsidRPr="00CA6FC0">
        <w:fldChar w:fldCharType="end"/>
      </w:r>
      <w:r w:rsidR="000308CA" w:rsidRPr="00CA6FC0">
        <w:t>:</w:t>
      </w:r>
    </w:p>
    <w:p w14:paraId="1AD53325" w14:textId="22D694D6" w:rsidR="00590EB4" w:rsidRPr="00CA6FC0" w:rsidRDefault="00590EB4" w:rsidP="00EE4B2E"/>
    <w:p w14:paraId="5F307DEE" w14:textId="0845EFBC" w:rsidR="00613FD1" w:rsidRPr="00CA6FC0" w:rsidRDefault="00320E67" w:rsidP="00613FD1">
      <w:pPr>
        <w:spacing w:after="200"/>
        <w:rPr>
          <w:b/>
          <w:color w:val="767171" w:themeColor="background2" w:themeShade="80"/>
          <w:sz w:val="20"/>
          <w:szCs w:val="20"/>
        </w:rPr>
      </w:pPr>
      <w:r w:rsidRPr="00CA6FC0">
        <w:rPr>
          <w:b/>
          <w:noProof/>
          <w:color w:val="767171" w:themeColor="background2" w:themeShade="80"/>
          <w:sz w:val="20"/>
          <w:szCs w:val="20"/>
        </w:rPr>
        <mc:AlternateContent>
          <mc:Choice Requires="wps">
            <w:drawing>
              <wp:anchor distT="0" distB="0" distL="114300" distR="114300" simplePos="0" relativeHeight="251864064" behindDoc="0" locked="0" layoutInCell="1" allowOverlap="1" wp14:anchorId="710BA485" wp14:editId="3647130D">
                <wp:simplePos x="0" y="0"/>
                <wp:positionH relativeFrom="margin">
                  <wp:posOffset>647844</wp:posOffset>
                </wp:positionH>
                <wp:positionV relativeFrom="paragraph">
                  <wp:posOffset>249651</wp:posOffset>
                </wp:positionV>
                <wp:extent cx="1578586" cy="293298"/>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1578586" cy="293298"/>
                        </a:xfrm>
                        <a:prstGeom prst="rect">
                          <a:avLst/>
                        </a:prstGeom>
                        <a:noFill/>
                        <a:ln w="6350">
                          <a:noFill/>
                        </a:ln>
                      </wps:spPr>
                      <wps:txbx>
                        <w:txbxContent>
                          <w:p w14:paraId="378ADC55" w14:textId="77777777" w:rsidR="007620C7" w:rsidRPr="00BE0649" w:rsidRDefault="007620C7" w:rsidP="00BE0649">
                            <w:pPr>
                              <w:jc w:val="right"/>
                              <w:rPr>
                                <w:rFonts w:cstheme="minorHAnsi"/>
                                <w:color w:val="808080" w:themeColor="background1" w:themeShade="80"/>
                                <w:szCs w:val="24"/>
                                <w:lang w:val="fr-FR"/>
                              </w:rPr>
                            </w:pPr>
                            <w:hyperlink w:anchor="_Original_scripts_folder" w:history="1">
                              <w:r w:rsidRPr="00BE0649">
                                <w:rPr>
                                  <w:rStyle w:val="Titre9Car"/>
                                  <w:rFonts w:asciiTheme="minorHAnsi" w:hAnsiTheme="minorHAnsi" w:cstheme="minorHAnsi"/>
                                  <w:i w:val="0"/>
                                  <w:iCs w:val="0"/>
                                  <w:color w:val="808080" w:themeColor="background1" w:themeShade="80"/>
                                  <w:sz w:val="24"/>
                                  <w:szCs w:val="24"/>
                                  <w:lang w:val="fr-FR"/>
                                </w:rPr>
                                <w:t xml:space="preserve">Original </w:t>
                              </w:r>
                              <w:r w:rsidRPr="00BE0649">
                                <w:rPr>
                                  <w:rFonts w:cstheme="minorHAnsi"/>
                                  <w:color w:val="808080" w:themeColor="background1" w:themeShade="80"/>
                                  <w:szCs w:val="24"/>
                                </w:rPr>
                                <w:t>scripts</w:t>
                              </w:r>
                              <w:r w:rsidRPr="00BE0649">
                                <w:rPr>
                                  <w:rStyle w:val="Titre9Car"/>
                                  <w:rFonts w:asciiTheme="minorHAnsi" w:hAnsiTheme="minorHAnsi" w:cstheme="minorHAnsi"/>
                                  <w:i w:val="0"/>
                                  <w:iCs w:val="0"/>
                                  <w:color w:val="808080" w:themeColor="background1" w:themeShade="80"/>
                                  <w:sz w:val="24"/>
                                  <w:szCs w:val="24"/>
                                  <w:lang w:val="fr-FR"/>
                                </w:rPr>
                                <w:t xml:space="preserve"> folder</w:t>
                              </w:r>
                            </w:hyperlink>
                            <w:r w:rsidRPr="00BE0649">
                              <w:rPr>
                                <w:rFonts w:cstheme="minorHAnsi"/>
                                <w:color w:val="808080" w:themeColor="background1" w:themeShade="80"/>
                                <w:szCs w:val="24"/>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BA485" id="Zone de texte 43" o:spid="_x0000_s1062" type="#_x0000_t202" style="position:absolute;left:0;text-align:left;margin-left:51pt;margin-top:19.65pt;width:124.3pt;height:23.1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" filled="f" stroked="f" strokeweight=".5pt">
                <v:textbox>
                  <w:txbxContent>
                    <w:p w14:paraId="378ADC55" w14:textId="77777777" w:rsidR="007620C7" w:rsidRPr="00BE0649" w:rsidRDefault="007620C7" w:rsidP="00BE0649">
                      <w:pPr>
                        <w:jc w:val="right"/>
                        <w:rPr>
                          <w:rFonts w:cstheme="minorHAnsi"/>
                          <w:color w:val="808080" w:themeColor="background1" w:themeShade="80"/>
                          <w:szCs w:val="24"/>
                          <w:lang w:val="fr-FR"/>
                        </w:rPr>
                      </w:pPr>
                      <w:hyperlink w:anchor="_Original_scripts_folder" w:history="1">
                        <w:r w:rsidRPr="00BE0649">
                          <w:rPr>
                            <w:rStyle w:val="Titre9Car"/>
                            <w:rFonts w:asciiTheme="minorHAnsi" w:hAnsiTheme="minorHAnsi" w:cstheme="minorHAnsi"/>
                            <w:i w:val="0"/>
                            <w:iCs w:val="0"/>
                            <w:color w:val="808080" w:themeColor="background1" w:themeShade="80"/>
                            <w:sz w:val="24"/>
                            <w:szCs w:val="24"/>
                            <w:lang w:val="fr-FR"/>
                          </w:rPr>
                          <w:t xml:space="preserve">Original </w:t>
                        </w:r>
                        <w:r w:rsidRPr="00BE0649">
                          <w:rPr>
                            <w:rFonts w:cstheme="minorHAnsi"/>
                            <w:color w:val="808080" w:themeColor="background1" w:themeShade="80"/>
                            <w:szCs w:val="24"/>
                          </w:rPr>
                          <w:t>scripts</w:t>
                        </w:r>
                        <w:r w:rsidRPr="00BE0649">
                          <w:rPr>
                            <w:rStyle w:val="Titre9Car"/>
                            <w:rFonts w:asciiTheme="minorHAnsi" w:hAnsiTheme="minorHAnsi" w:cstheme="minorHAnsi"/>
                            <w:i w:val="0"/>
                            <w:iCs w:val="0"/>
                            <w:color w:val="808080" w:themeColor="background1" w:themeShade="80"/>
                            <w:sz w:val="24"/>
                            <w:szCs w:val="24"/>
                            <w:lang w:val="fr-FR"/>
                          </w:rPr>
                          <w:t xml:space="preserve"> folder</w:t>
                        </w:r>
                      </w:hyperlink>
                      <w:r w:rsidRPr="00BE0649">
                        <w:rPr>
                          <w:rFonts w:cstheme="minorHAnsi"/>
                          <w:color w:val="808080" w:themeColor="background1" w:themeShade="80"/>
                          <w:szCs w:val="24"/>
                          <w:lang w:val="fr-FR"/>
                        </w:rPr>
                        <w:t xml:space="preserve"> </w:t>
                      </w:r>
                    </w:p>
                  </w:txbxContent>
                </v:textbox>
                <w10:wrap anchorx="margin"/>
              </v:shape>
            </w:pict>
          </mc:Fallback>
        </mc:AlternateContent>
      </w:r>
      <w:r w:rsidR="005A133A" w:rsidRPr="00CA6FC0">
        <w:rPr>
          <w:noProof/>
        </w:rPr>
        <w:drawing>
          <wp:anchor distT="0" distB="0" distL="114300" distR="114300" simplePos="0" relativeHeight="251856896" behindDoc="0" locked="0" layoutInCell="1" allowOverlap="1" wp14:anchorId="4A28A006" wp14:editId="5FB2B01D">
            <wp:simplePos x="0" y="0"/>
            <wp:positionH relativeFrom="margin">
              <wp:posOffset>2688291</wp:posOffset>
            </wp:positionH>
            <wp:positionV relativeFrom="paragraph">
              <wp:posOffset>7620</wp:posOffset>
            </wp:positionV>
            <wp:extent cx="3215640" cy="1716405"/>
            <wp:effectExtent l="0" t="0" r="3810" b="0"/>
            <wp:wrapSquare wrapText="bothSides"/>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1" t="13279" r="45614"/>
                    <a:stretch/>
                  </pic:blipFill>
                  <pic:spPr bwMode="auto">
                    <a:xfrm>
                      <a:off x="0" y="0"/>
                      <a:ext cx="3215640"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08CA" w:rsidRPr="00CA6FC0">
        <w:rPr>
          <w:noProof/>
        </w:rPr>
        <mc:AlternateContent>
          <mc:Choice Requires="wps">
            <w:drawing>
              <wp:anchor distT="0" distB="0" distL="114300" distR="114300" simplePos="0" relativeHeight="251858944" behindDoc="0" locked="0" layoutInCell="1" allowOverlap="1" wp14:anchorId="06C85BA8" wp14:editId="651B32EE">
                <wp:simplePos x="0" y="0"/>
                <wp:positionH relativeFrom="column">
                  <wp:posOffset>1576070</wp:posOffset>
                </wp:positionH>
                <wp:positionV relativeFrom="paragraph">
                  <wp:posOffset>1781175</wp:posOffset>
                </wp:positionV>
                <wp:extent cx="321564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4ACB856F" w14:textId="5EDE77F7" w:rsidR="007620C7" w:rsidRPr="00620B9F" w:rsidRDefault="007620C7" w:rsidP="000308CA">
                            <w:pPr>
                              <w:pStyle w:val="Lgende"/>
                              <w:jc w:val="center"/>
                              <w:rPr>
                                <w:noProof/>
                                <w:color w:val="3B3838" w:themeColor="background2" w:themeShade="40"/>
                                <w:sz w:val="24"/>
                              </w:rPr>
                            </w:pPr>
                            <w:bookmarkStart w:id="89" w:name="_Ref50373778"/>
                            <w:r>
                              <w:t xml:space="preserve">Figure </w:t>
                            </w:r>
                            <w:r>
                              <w:fldChar w:fldCharType="begin"/>
                            </w:r>
                            <w:r>
                              <w:instrText xml:space="preserve"> SEQ Figure \* ARABIC </w:instrText>
                            </w:r>
                            <w:r>
                              <w:fldChar w:fldCharType="separate"/>
                            </w:r>
                            <w:r>
                              <w:rPr>
                                <w:noProof/>
                              </w:rPr>
                              <w:t>15</w:t>
                            </w:r>
                            <w:r>
                              <w:fldChar w:fldCharType="end"/>
                            </w:r>
                            <w:bookmarkEnd w:id="89"/>
                            <w:r>
                              <w:t>. Test Case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85BA8" id="Zone de texte 40" o:spid="_x0000_s1063" type="#_x0000_t202" style="position:absolute;left:0;text-align:left;margin-left:124.1pt;margin-top:140.25pt;width:253.2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" stroked="f">
                <v:textbox style="mso-fit-shape-to-text:t" inset="0,0,0,0">
                  <w:txbxContent>
                    <w:p w14:paraId="4ACB856F" w14:textId="5EDE77F7" w:rsidR="007620C7" w:rsidRPr="00620B9F" w:rsidRDefault="007620C7" w:rsidP="000308CA">
                      <w:pPr>
                        <w:pStyle w:val="Lgende"/>
                        <w:jc w:val="center"/>
                        <w:rPr>
                          <w:noProof/>
                          <w:color w:val="3B3838" w:themeColor="background2" w:themeShade="40"/>
                          <w:sz w:val="24"/>
                        </w:rPr>
                      </w:pPr>
                      <w:bookmarkStart w:id="90" w:name="_Ref50373778"/>
                      <w:r>
                        <w:t xml:space="preserve">Figure </w:t>
                      </w:r>
                      <w:r>
                        <w:fldChar w:fldCharType="begin"/>
                      </w:r>
                      <w:r>
                        <w:instrText xml:space="preserve"> SEQ Figure \* ARABIC </w:instrText>
                      </w:r>
                      <w:r>
                        <w:fldChar w:fldCharType="separate"/>
                      </w:r>
                      <w:r>
                        <w:rPr>
                          <w:noProof/>
                        </w:rPr>
                        <w:t>15</w:t>
                      </w:r>
                      <w:r>
                        <w:fldChar w:fldCharType="end"/>
                      </w:r>
                      <w:bookmarkEnd w:id="90"/>
                      <w:r>
                        <w:t>. Test Case folder</w:t>
                      </w:r>
                    </w:p>
                  </w:txbxContent>
                </v:textbox>
                <w10:wrap type="square"/>
              </v:shape>
            </w:pict>
          </mc:Fallback>
        </mc:AlternateContent>
      </w:r>
    </w:p>
    <w:p w14:paraId="625BF7CA" w14:textId="077F7494" w:rsidR="00613FD1" w:rsidRPr="00CA6FC0" w:rsidRDefault="00661D73" w:rsidP="00613FD1">
      <w:pPr>
        <w:spacing w:after="200"/>
        <w:rPr>
          <w:b/>
          <w:color w:val="767171" w:themeColor="background2" w:themeShade="80"/>
          <w:sz w:val="20"/>
          <w:szCs w:val="20"/>
        </w:rPr>
      </w:pPr>
      <w:r w:rsidRPr="00CA6FC0">
        <w:rPr>
          <w:b/>
          <w:noProof/>
          <w:color w:val="767171" w:themeColor="background2" w:themeShade="80"/>
          <w:sz w:val="20"/>
          <w:szCs w:val="20"/>
        </w:rPr>
        <mc:AlternateContent>
          <mc:Choice Requires="wps">
            <w:drawing>
              <wp:anchor distT="0" distB="0" distL="114300" distR="114300" simplePos="0" relativeHeight="251868160" behindDoc="0" locked="0" layoutInCell="1" allowOverlap="1" wp14:anchorId="22A661C6" wp14:editId="5F7DD1F7">
                <wp:simplePos x="0" y="0"/>
                <wp:positionH relativeFrom="margin">
                  <wp:posOffset>646430</wp:posOffset>
                </wp:positionH>
                <wp:positionV relativeFrom="paragraph">
                  <wp:posOffset>141869</wp:posOffset>
                </wp:positionV>
                <wp:extent cx="1577975" cy="278143"/>
                <wp:effectExtent l="0" t="0" r="0" b="7620"/>
                <wp:wrapNone/>
                <wp:docPr id="46" name="Zone de texte 46"/>
                <wp:cNvGraphicFramePr/>
                <a:graphic xmlns:a="http://schemas.openxmlformats.org/drawingml/2006/main">
                  <a:graphicData uri="http://schemas.microsoft.com/office/word/2010/wordprocessingShape">
                    <wps:wsp>
                      <wps:cNvSpPr txBox="1"/>
                      <wps:spPr>
                        <a:xfrm>
                          <a:off x="0" y="0"/>
                          <a:ext cx="1577975" cy="278143"/>
                        </a:xfrm>
                        <a:prstGeom prst="rect">
                          <a:avLst/>
                        </a:prstGeom>
                        <a:noFill/>
                        <a:ln w="6350">
                          <a:noFill/>
                        </a:ln>
                      </wps:spPr>
                      <wps:txbx>
                        <w:txbxContent>
                          <w:p w14:paraId="40F92780" w14:textId="77777777" w:rsidR="007620C7" w:rsidRPr="00BE0649" w:rsidRDefault="007620C7" w:rsidP="00BE0649">
                            <w:pPr>
                              <w:jc w:val="right"/>
                              <w:rPr>
                                <w:rFonts w:cstheme="minorHAnsi"/>
                                <w:color w:val="808080" w:themeColor="background1" w:themeShade="80"/>
                                <w:szCs w:val="24"/>
                                <w:lang w:val="fr-FR"/>
                              </w:rPr>
                            </w:pPr>
                            <w:hyperlink w:anchor="_Original_scripts_folder" w:history="1">
                              <w:r w:rsidRPr="00BE0649">
                                <w:rPr>
                                  <w:rStyle w:val="En-tteCar"/>
                                  <w:rFonts w:cstheme="minorHAnsi"/>
                                  <w:i/>
                                  <w:iCs/>
                                  <w:color w:val="808080" w:themeColor="background1" w:themeShade="80"/>
                                  <w:szCs w:val="24"/>
                                  <w:lang w:val="fr-FR"/>
                                </w:rPr>
                                <w:t xml:space="preserve">Original </w:t>
                              </w:r>
                              <w:r w:rsidRPr="00BE0649">
                                <w:rPr>
                                  <w:rFonts w:cstheme="minorHAnsi"/>
                                  <w:color w:val="808080" w:themeColor="background1" w:themeShade="80"/>
                                  <w:szCs w:val="24"/>
                                </w:rPr>
                                <w:t>scripts</w:t>
                              </w:r>
                              <w:r w:rsidRPr="00BE0649">
                                <w:rPr>
                                  <w:rStyle w:val="En-tteCar"/>
                                  <w:rFonts w:cstheme="minorHAnsi"/>
                                  <w:i/>
                                  <w:iCs/>
                                  <w:color w:val="808080" w:themeColor="background1" w:themeShade="80"/>
                                  <w:szCs w:val="24"/>
                                  <w:lang w:val="fr-FR"/>
                                </w:rPr>
                                <w:t xml:space="preserve"> folder</w:t>
                              </w:r>
                            </w:hyperlink>
                            <w:r w:rsidRPr="00BE0649">
                              <w:rPr>
                                <w:rFonts w:cstheme="minorHAnsi"/>
                                <w:color w:val="808080" w:themeColor="background1" w:themeShade="80"/>
                                <w:szCs w:val="24"/>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661C6" id="Zone de texte 46" o:spid="_x0000_s1064" type="#_x0000_t202" style="position:absolute;left:0;text-align:left;margin-left:50.9pt;margin-top:11.15pt;width:124.25pt;height:21.9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" filled="f" stroked="f" strokeweight=".5pt">
                <v:textbox>
                  <w:txbxContent>
                    <w:p w14:paraId="40F92780" w14:textId="77777777" w:rsidR="007620C7" w:rsidRPr="00BE0649" w:rsidRDefault="007620C7" w:rsidP="00BE0649">
                      <w:pPr>
                        <w:jc w:val="right"/>
                        <w:rPr>
                          <w:rFonts w:cstheme="minorHAnsi"/>
                          <w:color w:val="808080" w:themeColor="background1" w:themeShade="80"/>
                          <w:szCs w:val="24"/>
                          <w:lang w:val="fr-FR"/>
                        </w:rPr>
                      </w:pPr>
                      <w:hyperlink w:anchor="_Original_scripts_folder" w:history="1">
                        <w:r w:rsidRPr="00BE0649">
                          <w:rPr>
                            <w:rStyle w:val="En-tteCar"/>
                            <w:rFonts w:cstheme="minorHAnsi"/>
                            <w:i/>
                            <w:iCs/>
                            <w:color w:val="808080" w:themeColor="background1" w:themeShade="80"/>
                            <w:szCs w:val="24"/>
                            <w:lang w:val="fr-FR"/>
                          </w:rPr>
                          <w:t xml:space="preserve">Original </w:t>
                        </w:r>
                        <w:r w:rsidRPr="00BE0649">
                          <w:rPr>
                            <w:rFonts w:cstheme="minorHAnsi"/>
                            <w:color w:val="808080" w:themeColor="background1" w:themeShade="80"/>
                            <w:szCs w:val="24"/>
                          </w:rPr>
                          <w:t>scripts</w:t>
                        </w:r>
                        <w:r w:rsidRPr="00BE0649">
                          <w:rPr>
                            <w:rStyle w:val="En-tteCar"/>
                            <w:rFonts w:cstheme="minorHAnsi"/>
                            <w:i/>
                            <w:iCs/>
                            <w:color w:val="808080" w:themeColor="background1" w:themeShade="80"/>
                            <w:szCs w:val="24"/>
                            <w:lang w:val="fr-FR"/>
                          </w:rPr>
                          <w:t xml:space="preserve"> folder</w:t>
                        </w:r>
                      </w:hyperlink>
                      <w:r w:rsidRPr="00BE0649">
                        <w:rPr>
                          <w:rFonts w:cstheme="minorHAnsi"/>
                          <w:color w:val="808080" w:themeColor="background1" w:themeShade="80"/>
                          <w:szCs w:val="24"/>
                          <w:lang w:val="fr-FR"/>
                        </w:rPr>
                        <w:t xml:space="preserve"> </w:t>
                      </w:r>
                    </w:p>
                  </w:txbxContent>
                </v:textbox>
                <w10:wrap anchorx="margin"/>
              </v:shape>
            </w:pict>
          </mc:Fallback>
        </mc:AlternateContent>
      </w:r>
      <w:r w:rsidR="00BE0649" w:rsidRPr="00CA6FC0">
        <w:rPr>
          <w:b/>
          <w:noProof/>
          <w:color w:val="767171" w:themeColor="background2" w:themeShade="80"/>
          <w:sz w:val="20"/>
          <w:szCs w:val="20"/>
        </w:rPr>
        <mc:AlternateContent>
          <mc:Choice Requires="wps">
            <w:drawing>
              <wp:anchor distT="0" distB="0" distL="114300" distR="114300" simplePos="0" relativeHeight="251866112" behindDoc="0" locked="0" layoutInCell="1" allowOverlap="1" wp14:anchorId="7F81BFEA" wp14:editId="78ECD415">
                <wp:simplePos x="0" y="0"/>
                <wp:positionH relativeFrom="column">
                  <wp:posOffset>2778125</wp:posOffset>
                </wp:positionH>
                <wp:positionV relativeFrom="paragraph">
                  <wp:posOffset>211191</wp:posOffset>
                </wp:positionV>
                <wp:extent cx="1043797" cy="163902"/>
                <wp:effectExtent l="0" t="0" r="23495" b="26670"/>
                <wp:wrapNone/>
                <wp:docPr id="44" name="Rectangle : coins arrondis 44"/>
                <wp:cNvGraphicFramePr/>
                <a:graphic xmlns:a="http://schemas.openxmlformats.org/drawingml/2006/main">
                  <a:graphicData uri="http://schemas.microsoft.com/office/word/2010/wordprocessingShape">
                    <wps:wsp>
                      <wps:cNvSpPr/>
                      <wps:spPr>
                        <a:xfrm>
                          <a:off x="0" y="0"/>
                          <a:ext cx="1043797" cy="163902"/>
                        </a:xfrm>
                        <a:prstGeom prst="roundRect">
                          <a:avLst>
                            <a:gd name="adj" fmla="val 1664"/>
                          </a:avLst>
                        </a:prstGeom>
                        <a:no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A6C33" id="Rectangle : coins arrondis 44" o:spid="_x0000_s1026" style="position:absolute;margin-left:218.75pt;margin-top:16.65pt;width:82.2pt;height:12.9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" filled="f" strokecolor="#7f7f7f [1612]" strokeweight="1.5pt"/>
            </w:pict>
          </mc:Fallback>
        </mc:AlternateContent>
      </w:r>
      <w:r w:rsidR="00320E67" w:rsidRPr="00CA6FC0">
        <w:rPr>
          <w:b/>
          <w:noProof/>
          <w:color w:val="767171" w:themeColor="background2" w:themeShade="80"/>
          <w:sz w:val="20"/>
          <w:szCs w:val="20"/>
        </w:rPr>
        <mc:AlternateContent>
          <mc:Choice Requires="wps">
            <w:drawing>
              <wp:anchor distT="0" distB="0" distL="114300" distR="114300" simplePos="0" relativeHeight="251863040" behindDoc="0" locked="0" layoutInCell="1" allowOverlap="1" wp14:anchorId="36CF6A69" wp14:editId="3091244A">
                <wp:simplePos x="0" y="0"/>
                <wp:positionH relativeFrom="column">
                  <wp:posOffset>2311484</wp:posOffset>
                </wp:positionH>
                <wp:positionV relativeFrom="paragraph">
                  <wp:posOffset>98317</wp:posOffset>
                </wp:positionV>
                <wp:extent cx="483870" cy="0"/>
                <wp:effectExtent l="38100" t="38100" r="0" b="57150"/>
                <wp:wrapNone/>
                <wp:docPr id="42" name="Connecteur droit avec flèche 42"/>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chemeClr val="bg1">
                              <a:lumMod val="50000"/>
                            </a:schemeClr>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EEC00B7" id="Connecteur droit avec flèche 42" o:spid="_x0000_s1026" type="#_x0000_t32" style="position:absolute;margin-left:182pt;margin-top:7.75pt;width:38.1pt;height:0;flip:x;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" strokecolor="#7f7f7f [1612]" strokeweight="1.5pt">
                <v:stroke endarrow="oval"/>
              </v:shape>
            </w:pict>
          </mc:Fallback>
        </mc:AlternateContent>
      </w:r>
      <w:r w:rsidR="005A133A" w:rsidRPr="00CA6FC0">
        <w:rPr>
          <w:b/>
          <w:noProof/>
          <w:color w:val="767171" w:themeColor="background2" w:themeShade="80"/>
          <w:sz w:val="20"/>
          <w:szCs w:val="20"/>
        </w:rPr>
        <mc:AlternateContent>
          <mc:Choice Requires="wps">
            <w:drawing>
              <wp:anchor distT="0" distB="0" distL="114300" distR="114300" simplePos="0" relativeHeight="251862016" behindDoc="0" locked="0" layoutInCell="1" allowOverlap="1" wp14:anchorId="64DEE800" wp14:editId="4B29EBB2">
                <wp:simplePos x="0" y="0"/>
                <wp:positionH relativeFrom="column">
                  <wp:posOffset>2778569</wp:posOffset>
                </wp:positionH>
                <wp:positionV relativeFrom="paragraph">
                  <wp:posOffset>13227</wp:posOffset>
                </wp:positionV>
                <wp:extent cx="612476" cy="175727"/>
                <wp:effectExtent l="0" t="0" r="16510" b="15240"/>
                <wp:wrapNone/>
                <wp:docPr id="41" name="Rectangle : coins arrondis 41"/>
                <wp:cNvGraphicFramePr/>
                <a:graphic xmlns:a="http://schemas.openxmlformats.org/drawingml/2006/main">
                  <a:graphicData uri="http://schemas.microsoft.com/office/word/2010/wordprocessingShape">
                    <wps:wsp>
                      <wps:cNvSpPr/>
                      <wps:spPr>
                        <a:xfrm>
                          <a:off x="0" y="0"/>
                          <a:ext cx="612476" cy="175727"/>
                        </a:xfrm>
                        <a:prstGeom prst="roundRect">
                          <a:avLst>
                            <a:gd name="adj" fmla="val 1664"/>
                          </a:avLst>
                        </a:prstGeom>
                        <a:no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9A8E24" id="Rectangle : coins arrondis 41" o:spid="_x0000_s1026" style="position:absolute;margin-left:218.8pt;margin-top:1.05pt;width:48.25pt;height:13.8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" filled="f" strokecolor="#7f7f7f [1612]" strokeweight="1.5pt"/>
            </w:pict>
          </mc:Fallback>
        </mc:AlternateContent>
      </w:r>
    </w:p>
    <w:p w14:paraId="13C674A4" w14:textId="0478A4D4" w:rsidR="00BF4791" w:rsidRPr="00CA6FC0" w:rsidRDefault="000F212A" w:rsidP="00613FD1">
      <w:pPr>
        <w:spacing w:after="200"/>
        <w:rPr>
          <w:noProof/>
        </w:rPr>
      </w:pPr>
      <w:r w:rsidRPr="00CA6FC0">
        <w:rPr>
          <w:noProof/>
        </w:rPr>
        <mc:AlternateContent>
          <mc:Choice Requires="wps">
            <w:drawing>
              <wp:anchor distT="0" distB="0" distL="114300" distR="114300" simplePos="0" relativeHeight="251876352" behindDoc="0" locked="0" layoutInCell="1" allowOverlap="1" wp14:anchorId="79FE5D50" wp14:editId="2243EA13">
                <wp:simplePos x="0" y="0"/>
                <wp:positionH relativeFrom="column">
                  <wp:posOffset>2778125</wp:posOffset>
                </wp:positionH>
                <wp:positionV relativeFrom="paragraph">
                  <wp:posOffset>267970</wp:posOffset>
                </wp:positionV>
                <wp:extent cx="681355" cy="344805"/>
                <wp:effectExtent l="0" t="0" r="23495" b="17145"/>
                <wp:wrapNone/>
                <wp:docPr id="51" name="Rectangle : coins arrondis 51"/>
                <wp:cNvGraphicFramePr/>
                <a:graphic xmlns:a="http://schemas.openxmlformats.org/drawingml/2006/main">
                  <a:graphicData uri="http://schemas.microsoft.com/office/word/2010/wordprocessingShape">
                    <wps:wsp>
                      <wps:cNvSpPr/>
                      <wps:spPr>
                        <a:xfrm>
                          <a:off x="0" y="0"/>
                          <a:ext cx="681355" cy="344805"/>
                        </a:xfrm>
                        <a:prstGeom prst="roundRect">
                          <a:avLst>
                            <a:gd name="adj" fmla="val 1664"/>
                          </a:avLst>
                        </a:prstGeom>
                        <a:no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0D45C8" id="Rectangle : coins arrondis 51" o:spid="_x0000_s1026" style="position:absolute;margin-left:218.75pt;margin-top:21.1pt;width:53.65pt;height:27.1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" filled="f" strokecolor="#7f7f7f [1612]" strokeweight="1.5pt"/>
            </w:pict>
          </mc:Fallback>
        </mc:AlternateContent>
      </w:r>
      <w:r w:rsidRPr="00CA6FC0">
        <w:rPr>
          <w:b/>
          <w:noProof/>
          <w:color w:val="767171" w:themeColor="background2" w:themeShade="80"/>
          <w:sz w:val="20"/>
          <w:szCs w:val="20"/>
        </w:rPr>
        <mc:AlternateContent>
          <mc:Choice Requires="wps">
            <w:drawing>
              <wp:anchor distT="0" distB="0" distL="114300" distR="114300" simplePos="0" relativeHeight="251870208" behindDoc="0" locked="0" layoutInCell="1" allowOverlap="1" wp14:anchorId="1A4FA74B" wp14:editId="2277AFA6">
                <wp:simplePos x="0" y="0"/>
                <wp:positionH relativeFrom="column">
                  <wp:posOffset>2778125</wp:posOffset>
                </wp:positionH>
                <wp:positionV relativeFrom="paragraph">
                  <wp:posOffset>95885</wp:posOffset>
                </wp:positionV>
                <wp:extent cx="767715" cy="149860"/>
                <wp:effectExtent l="0" t="0" r="13335" b="21590"/>
                <wp:wrapNone/>
                <wp:docPr id="47" name="Rectangle : coins arrondis 47"/>
                <wp:cNvGraphicFramePr/>
                <a:graphic xmlns:a="http://schemas.openxmlformats.org/drawingml/2006/main">
                  <a:graphicData uri="http://schemas.microsoft.com/office/word/2010/wordprocessingShape">
                    <wps:wsp>
                      <wps:cNvSpPr/>
                      <wps:spPr>
                        <a:xfrm>
                          <a:off x="0" y="0"/>
                          <a:ext cx="767715" cy="149860"/>
                        </a:xfrm>
                        <a:prstGeom prst="roundRect">
                          <a:avLst>
                            <a:gd name="adj" fmla="val 1664"/>
                          </a:avLst>
                        </a:prstGeom>
                        <a:no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70C6DD" id="Rectangle : coins arrondis 47" o:spid="_x0000_s1026" style="position:absolute;margin-left:218.75pt;margin-top:7.55pt;width:60.45pt;height:1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" filled="f" strokecolor="#7f7f7f [1612]" strokeweight="1.5pt"/>
            </w:pict>
          </mc:Fallback>
        </mc:AlternateContent>
      </w:r>
      <w:r w:rsidR="00661D73" w:rsidRPr="00CA6FC0">
        <w:rPr>
          <w:b/>
          <w:noProof/>
          <w:color w:val="767171" w:themeColor="background2" w:themeShade="80"/>
          <w:sz w:val="20"/>
          <w:szCs w:val="20"/>
        </w:rPr>
        <mc:AlternateContent>
          <mc:Choice Requires="wps">
            <w:drawing>
              <wp:anchor distT="0" distB="0" distL="114300" distR="114300" simplePos="0" relativeHeight="251883520" behindDoc="0" locked="0" layoutInCell="1" allowOverlap="1" wp14:anchorId="09AF9DCA" wp14:editId="649A377D">
                <wp:simplePos x="0" y="0"/>
                <wp:positionH relativeFrom="margin">
                  <wp:posOffset>722031</wp:posOffset>
                </wp:positionH>
                <wp:positionV relativeFrom="paragraph">
                  <wp:posOffset>274224</wp:posOffset>
                </wp:positionV>
                <wp:extent cx="1488440" cy="29273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488440" cy="292735"/>
                        </a:xfrm>
                        <a:prstGeom prst="rect">
                          <a:avLst/>
                        </a:prstGeom>
                        <a:noFill/>
                        <a:ln w="6350">
                          <a:noFill/>
                        </a:ln>
                      </wps:spPr>
                      <wps:txbx>
                        <w:txbxContent>
                          <w:p w14:paraId="6C969710" w14:textId="79871AAE" w:rsidR="007620C7" w:rsidRPr="00BE0649" w:rsidRDefault="007620C7" w:rsidP="00661D73">
                            <w:pPr>
                              <w:jc w:val="right"/>
                              <w:rPr>
                                <w:rFonts w:cstheme="minorHAnsi"/>
                                <w:color w:val="808080" w:themeColor="background1" w:themeShade="80"/>
                                <w:szCs w:val="24"/>
                                <w:lang w:val="fr-FR"/>
                              </w:rPr>
                            </w:pPr>
                            <w:r>
                              <w:rPr>
                                <w:rFonts w:cstheme="minorHAnsi"/>
                                <w:color w:val="808080" w:themeColor="background1" w:themeShade="80"/>
                                <w:szCs w:val="24"/>
                                <w:lang w:val="fr-FR"/>
                              </w:rPr>
                              <w:t>Logs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F9DCA" id="Zone de texte 56" o:spid="_x0000_s1065" type="#_x0000_t202" style="position:absolute;left:0;text-align:left;margin-left:56.85pt;margin-top:21.6pt;width:117.2pt;height:23.0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" filled="f" stroked="f" strokeweight=".5pt">
                <v:textbox>
                  <w:txbxContent>
                    <w:p w14:paraId="6C969710" w14:textId="79871AAE" w:rsidR="007620C7" w:rsidRPr="00BE0649" w:rsidRDefault="007620C7" w:rsidP="00661D73">
                      <w:pPr>
                        <w:jc w:val="right"/>
                        <w:rPr>
                          <w:rFonts w:cstheme="minorHAnsi"/>
                          <w:color w:val="808080" w:themeColor="background1" w:themeShade="80"/>
                          <w:szCs w:val="24"/>
                          <w:lang w:val="fr-FR"/>
                        </w:rPr>
                      </w:pPr>
                      <w:r>
                        <w:rPr>
                          <w:rFonts w:cstheme="minorHAnsi"/>
                          <w:color w:val="808080" w:themeColor="background1" w:themeShade="80"/>
                          <w:szCs w:val="24"/>
                          <w:lang w:val="fr-FR"/>
                        </w:rPr>
                        <w:t>Logs file</w:t>
                      </w:r>
                    </w:p>
                  </w:txbxContent>
                </v:textbox>
                <w10:wrap anchorx="margin"/>
              </v:shape>
            </w:pict>
          </mc:Fallback>
        </mc:AlternateContent>
      </w:r>
      <w:r w:rsidR="00661D73" w:rsidRPr="00CA6FC0">
        <w:rPr>
          <w:b/>
          <w:noProof/>
          <w:color w:val="767171" w:themeColor="background2" w:themeShade="80"/>
          <w:sz w:val="20"/>
          <w:szCs w:val="20"/>
        </w:rPr>
        <mc:AlternateContent>
          <mc:Choice Requires="wps">
            <w:drawing>
              <wp:anchor distT="0" distB="0" distL="114300" distR="114300" simplePos="0" relativeHeight="251872256" behindDoc="0" locked="0" layoutInCell="1" allowOverlap="1" wp14:anchorId="31B32051" wp14:editId="0B4F9B7E">
                <wp:simplePos x="0" y="0"/>
                <wp:positionH relativeFrom="margin">
                  <wp:posOffset>716016</wp:posOffset>
                </wp:positionH>
                <wp:positionV relativeFrom="paragraph">
                  <wp:posOffset>34925</wp:posOffset>
                </wp:positionV>
                <wp:extent cx="1488440" cy="29273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488440" cy="292735"/>
                        </a:xfrm>
                        <a:prstGeom prst="rect">
                          <a:avLst/>
                        </a:prstGeom>
                        <a:noFill/>
                        <a:ln w="6350">
                          <a:noFill/>
                        </a:ln>
                      </wps:spPr>
                      <wps:txbx>
                        <w:txbxContent>
                          <w:p w14:paraId="35077101" w14:textId="77671B03" w:rsidR="007620C7" w:rsidRPr="00BE0649" w:rsidRDefault="007620C7" w:rsidP="00661D73">
                            <w:pPr>
                              <w:jc w:val="right"/>
                              <w:rPr>
                                <w:rFonts w:cstheme="minorHAnsi"/>
                                <w:color w:val="808080" w:themeColor="background1" w:themeShade="80"/>
                                <w:szCs w:val="24"/>
                                <w:lang w:val="fr-FR"/>
                              </w:rPr>
                            </w:pPr>
                            <w:r>
                              <w:rPr>
                                <w:rFonts w:cstheme="minorHAnsi"/>
                                <w:color w:val="808080" w:themeColor="background1" w:themeShade="80"/>
                                <w:szCs w:val="24"/>
                                <w:lang w:val="fr-FR"/>
                              </w:rPr>
                              <w:t>ErrogLog.txt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32051" id="Zone de texte 49" o:spid="_x0000_s1066" type="#_x0000_t202" style="position:absolute;left:0;text-align:left;margin-left:56.4pt;margin-top:2.75pt;width:117.2pt;height:23.0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" filled="f" stroked="f" strokeweight=".5pt">
                <v:textbox>
                  <w:txbxContent>
                    <w:p w14:paraId="35077101" w14:textId="77671B03" w:rsidR="007620C7" w:rsidRPr="00BE0649" w:rsidRDefault="007620C7" w:rsidP="00661D73">
                      <w:pPr>
                        <w:jc w:val="right"/>
                        <w:rPr>
                          <w:rFonts w:cstheme="minorHAnsi"/>
                          <w:color w:val="808080" w:themeColor="background1" w:themeShade="80"/>
                          <w:szCs w:val="24"/>
                          <w:lang w:val="fr-FR"/>
                        </w:rPr>
                      </w:pPr>
                      <w:r>
                        <w:rPr>
                          <w:rFonts w:cstheme="minorHAnsi"/>
                          <w:color w:val="808080" w:themeColor="background1" w:themeShade="80"/>
                          <w:szCs w:val="24"/>
                          <w:lang w:val="fr-FR"/>
                        </w:rPr>
                        <w:t>ErrogLog.txt file</w:t>
                      </w:r>
                    </w:p>
                  </w:txbxContent>
                </v:textbox>
                <w10:wrap anchorx="margin"/>
              </v:shape>
            </w:pict>
          </mc:Fallback>
        </mc:AlternateContent>
      </w:r>
      <w:r w:rsidR="00661D73" w:rsidRPr="00CA6FC0">
        <w:rPr>
          <w:b/>
          <w:noProof/>
          <w:color w:val="767171" w:themeColor="background2" w:themeShade="80"/>
          <w:sz w:val="20"/>
          <w:szCs w:val="20"/>
        </w:rPr>
        <mc:AlternateContent>
          <mc:Choice Requires="wps">
            <w:drawing>
              <wp:anchor distT="0" distB="0" distL="114300" distR="114300" simplePos="0" relativeHeight="251874304" behindDoc="0" locked="0" layoutInCell="1" allowOverlap="1" wp14:anchorId="41796F24" wp14:editId="080CE587">
                <wp:simplePos x="0" y="0"/>
                <wp:positionH relativeFrom="column">
                  <wp:posOffset>2304415</wp:posOffset>
                </wp:positionH>
                <wp:positionV relativeFrom="paragraph">
                  <wp:posOffset>182245</wp:posOffset>
                </wp:positionV>
                <wp:extent cx="483870" cy="0"/>
                <wp:effectExtent l="38100" t="38100" r="0" b="57150"/>
                <wp:wrapNone/>
                <wp:docPr id="50" name="Connecteur droit avec flèche 50"/>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chemeClr val="bg1">
                              <a:lumMod val="50000"/>
                            </a:schemeClr>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23FC4C8" id="Connecteur droit avec flèche 50" o:spid="_x0000_s1026" type="#_x0000_t32" style="position:absolute;margin-left:181.45pt;margin-top:14.35pt;width:38.1pt;height:0;flip:x;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" strokecolor="#7f7f7f [1612]" strokeweight="1.5pt">
                <v:stroke endarrow="oval"/>
              </v:shape>
            </w:pict>
          </mc:Fallback>
        </mc:AlternateContent>
      </w:r>
      <w:r w:rsidR="00BE0649" w:rsidRPr="00CA6FC0">
        <w:rPr>
          <w:b/>
          <w:noProof/>
          <w:color w:val="767171" w:themeColor="background2" w:themeShade="80"/>
          <w:sz w:val="20"/>
          <w:szCs w:val="20"/>
        </w:rPr>
        <mc:AlternateContent>
          <mc:Choice Requires="wps">
            <w:drawing>
              <wp:anchor distT="0" distB="0" distL="114300" distR="114300" simplePos="0" relativeHeight="251867136" behindDoc="0" locked="0" layoutInCell="1" allowOverlap="1" wp14:anchorId="02CE3194" wp14:editId="71CE1AB8">
                <wp:simplePos x="0" y="0"/>
                <wp:positionH relativeFrom="column">
                  <wp:posOffset>2311771</wp:posOffset>
                </wp:positionH>
                <wp:positionV relativeFrom="paragraph">
                  <wp:posOffset>21590</wp:posOffset>
                </wp:positionV>
                <wp:extent cx="483870" cy="0"/>
                <wp:effectExtent l="38100" t="38100" r="0" b="57150"/>
                <wp:wrapNone/>
                <wp:docPr id="45" name="Connecteur droit avec flèche 45"/>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chemeClr val="bg1">
                              <a:lumMod val="50000"/>
                            </a:schemeClr>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D5E81A5" id="Connecteur droit avec flèche 45" o:spid="_x0000_s1026" type="#_x0000_t32" style="position:absolute;margin-left:182.05pt;margin-top:1.7pt;width:38.1pt;height:0;flip:x;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" strokecolor="#7f7f7f [1612]" strokeweight="1.5pt">
                <v:stroke endarrow="oval"/>
              </v:shape>
            </w:pict>
          </mc:Fallback>
        </mc:AlternateContent>
      </w:r>
    </w:p>
    <w:p w14:paraId="7A0A055D" w14:textId="1C69FA36" w:rsidR="000308CA" w:rsidRPr="00CA6FC0" w:rsidRDefault="000F212A" w:rsidP="00613FD1">
      <w:pPr>
        <w:spacing w:after="200"/>
        <w:rPr>
          <w:noProof/>
        </w:rPr>
      </w:pPr>
      <w:r w:rsidRPr="00CA6FC0">
        <w:rPr>
          <w:noProof/>
        </w:rPr>
        <mc:AlternateContent>
          <mc:Choice Requires="wps">
            <w:drawing>
              <wp:anchor distT="0" distB="0" distL="114300" distR="114300" simplePos="0" relativeHeight="251879424" behindDoc="0" locked="0" layoutInCell="1" allowOverlap="1" wp14:anchorId="67FDA839" wp14:editId="0AE40B45">
                <wp:simplePos x="0" y="0"/>
                <wp:positionH relativeFrom="column">
                  <wp:posOffset>2778125</wp:posOffset>
                </wp:positionH>
                <wp:positionV relativeFrom="paragraph">
                  <wp:posOffset>298079</wp:posOffset>
                </wp:positionV>
                <wp:extent cx="1569720" cy="344805"/>
                <wp:effectExtent l="0" t="0" r="11430" b="17145"/>
                <wp:wrapNone/>
                <wp:docPr id="53" name="Rectangle : coins arrondis 53"/>
                <wp:cNvGraphicFramePr/>
                <a:graphic xmlns:a="http://schemas.openxmlformats.org/drawingml/2006/main">
                  <a:graphicData uri="http://schemas.microsoft.com/office/word/2010/wordprocessingShape">
                    <wps:wsp>
                      <wps:cNvSpPr/>
                      <wps:spPr>
                        <a:xfrm>
                          <a:off x="0" y="0"/>
                          <a:ext cx="1569720" cy="344805"/>
                        </a:xfrm>
                        <a:prstGeom prst="roundRect">
                          <a:avLst>
                            <a:gd name="adj" fmla="val 1664"/>
                          </a:avLst>
                        </a:prstGeom>
                        <a:noFill/>
                        <a:ln w="190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C93C8" id="Rectangle : coins arrondis 53" o:spid="_x0000_s1026" style="position:absolute;margin-left:218.75pt;margin-top:23.45pt;width:123.6pt;height:27.1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" filled="f" strokecolor="#7f7f7f [1612]" strokeweight="1.5pt"/>
            </w:pict>
          </mc:Fallback>
        </mc:AlternateContent>
      </w:r>
      <w:r w:rsidR="00661D73" w:rsidRPr="00CA6FC0">
        <w:rPr>
          <w:b/>
          <w:noProof/>
          <w:color w:val="767171" w:themeColor="background2" w:themeShade="80"/>
          <w:sz w:val="20"/>
          <w:szCs w:val="20"/>
        </w:rPr>
        <mc:AlternateContent>
          <mc:Choice Requires="wps">
            <w:drawing>
              <wp:anchor distT="0" distB="0" distL="114300" distR="114300" simplePos="0" relativeHeight="251885568" behindDoc="0" locked="0" layoutInCell="1" allowOverlap="1" wp14:anchorId="12B4357E" wp14:editId="69910472">
                <wp:simplePos x="0" y="0"/>
                <wp:positionH relativeFrom="margin">
                  <wp:posOffset>705041</wp:posOffset>
                </wp:positionH>
                <wp:positionV relativeFrom="paragraph">
                  <wp:posOffset>269168</wp:posOffset>
                </wp:positionV>
                <wp:extent cx="1488440" cy="29273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1488440" cy="292735"/>
                        </a:xfrm>
                        <a:prstGeom prst="rect">
                          <a:avLst/>
                        </a:prstGeom>
                        <a:noFill/>
                        <a:ln w="6350">
                          <a:noFill/>
                        </a:ln>
                      </wps:spPr>
                      <wps:txbx>
                        <w:txbxContent>
                          <w:p w14:paraId="6471B4EE" w14:textId="26CB4CEE" w:rsidR="007620C7" w:rsidRPr="00BE0649" w:rsidRDefault="007620C7" w:rsidP="00661D73">
                            <w:pPr>
                              <w:jc w:val="right"/>
                              <w:rPr>
                                <w:rFonts w:cstheme="minorHAnsi"/>
                                <w:color w:val="808080" w:themeColor="background1" w:themeShade="80"/>
                                <w:szCs w:val="24"/>
                                <w:lang w:val="fr-FR"/>
                              </w:rPr>
                            </w:pPr>
                            <w:r>
                              <w:rPr>
                                <w:rFonts w:cstheme="minorHAnsi"/>
                                <w:color w:val="808080" w:themeColor="background1" w:themeShade="80"/>
                                <w:szCs w:val="24"/>
                                <w:lang w:val="fr-FR"/>
                              </w:rPr>
                              <w:t>Test Case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4357E" id="Zone de texte 57" o:spid="_x0000_s1067" type="#_x0000_t202" style="position:absolute;left:0;text-align:left;margin-left:55.5pt;margin-top:21.2pt;width:117.2pt;height:23.0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" filled="f" stroked="f" strokeweight=".5pt">
                <v:textbox>
                  <w:txbxContent>
                    <w:p w14:paraId="6471B4EE" w14:textId="26CB4CEE" w:rsidR="007620C7" w:rsidRPr="00BE0649" w:rsidRDefault="007620C7" w:rsidP="00661D73">
                      <w:pPr>
                        <w:jc w:val="right"/>
                        <w:rPr>
                          <w:rFonts w:cstheme="minorHAnsi"/>
                          <w:color w:val="808080" w:themeColor="background1" w:themeShade="80"/>
                          <w:szCs w:val="24"/>
                          <w:lang w:val="fr-FR"/>
                        </w:rPr>
                      </w:pPr>
                      <w:r>
                        <w:rPr>
                          <w:rFonts w:cstheme="minorHAnsi"/>
                          <w:color w:val="808080" w:themeColor="background1" w:themeShade="80"/>
                          <w:szCs w:val="24"/>
                          <w:lang w:val="fr-FR"/>
                        </w:rPr>
                        <w:t>Test Case files</w:t>
                      </w:r>
                    </w:p>
                  </w:txbxContent>
                </v:textbox>
                <w10:wrap anchorx="margin"/>
              </v:shape>
            </w:pict>
          </mc:Fallback>
        </mc:AlternateContent>
      </w:r>
      <w:r w:rsidR="00661D73" w:rsidRPr="00CA6FC0">
        <w:rPr>
          <w:noProof/>
        </w:rPr>
        <mc:AlternateContent>
          <mc:Choice Requires="wps">
            <w:drawing>
              <wp:anchor distT="0" distB="0" distL="114300" distR="114300" simplePos="0" relativeHeight="251877376" behindDoc="0" locked="0" layoutInCell="1" allowOverlap="1" wp14:anchorId="1F6F2C93" wp14:editId="7B6473F5">
                <wp:simplePos x="0" y="0"/>
                <wp:positionH relativeFrom="column">
                  <wp:posOffset>2302570</wp:posOffset>
                </wp:positionH>
                <wp:positionV relativeFrom="paragraph">
                  <wp:posOffset>81125</wp:posOffset>
                </wp:positionV>
                <wp:extent cx="483870" cy="0"/>
                <wp:effectExtent l="38100" t="38100" r="0" b="57150"/>
                <wp:wrapNone/>
                <wp:docPr id="52" name="Connecteur droit avec flèche 52"/>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chemeClr val="bg1">
                              <a:lumMod val="50000"/>
                            </a:schemeClr>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F5404" id="Connecteur droit avec flèche 52" o:spid="_x0000_s1026" type="#_x0000_t32" style="position:absolute;margin-left:181.3pt;margin-top:6.4pt;width:38.1pt;height:0;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" strokecolor="#7f7f7f [1612]" strokeweight="1.5pt">
                <v:stroke endarrow="oval"/>
              </v:shape>
            </w:pict>
          </mc:Fallback>
        </mc:AlternateContent>
      </w:r>
    </w:p>
    <w:p w14:paraId="64B42ADC" w14:textId="200BC092" w:rsidR="000308CA" w:rsidRPr="00CA6FC0" w:rsidRDefault="00661D73" w:rsidP="00613FD1">
      <w:pPr>
        <w:spacing w:after="200"/>
        <w:rPr>
          <w:noProof/>
        </w:rPr>
      </w:pPr>
      <w:r w:rsidRPr="00CA6FC0">
        <w:rPr>
          <w:noProof/>
        </w:rPr>
        <mc:AlternateContent>
          <mc:Choice Requires="wps">
            <w:drawing>
              <wp:anchor distT="0" distB="0" distL="114300" distR="114300" simplePos="0" relativeHeight="251881472" behindDoc="0" locked="0" layoutInCell="1" allowOverlap="1" wp14:anchorId="75CBAAED" wp14:editId="57C18972">
                <wp:simplePos x="0" y="0"/>
                <wp:positionH relativeFrom="column">
                  <wp:posOffset>2295824</wp:posOffset>
                </wp:positionH>
                <wp:positionV relativeFrom="paragraph">
                  <wp:posOffset>95909</wp:posOffset>
                </wp:positionV>
                <wp:extent cx="483870" cy="0"/>
                <wp:effectExtent l="38100" t="38100" r="0" b="57150"/>
                <wp:wrapNone/>
                <wp:docPr id="55" name="Connecteur droit avec flèche 55"/>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w="19050">
                          <a:solidFill>
                            <a:schemeClr val="bg1">
                              <a:lumMod val="50000"/>
                            </a:schemeClr>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D77D8" id="Connecteur droit avec flèche 55" o:spid="_x0000_s1026" type="#_x0000_t32" style="position:absolute;margin-left:180.75pt;margin-top:7.55pt;width:38.1pt;height:0;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" strokecolor="#7f7f7f [1612]" strokeweight="1.5pt">
                <v:stroke endarrow="oval"/>
              </v:shape>
            </w:pict>
          </mc:Fallback>
        </mc:AlternateContent>
      </w:r>
    </w:p>
    <w:p w14:paraId="3798B479" w14:textId="0E4D4633" w:rsidR="000308CA" w:rsidRPr="00CA6FC0" w:rsidRDefault="000308CA" w:rsidP="00613FD1">
      <w:pPr>
        <w:spacing w:after="200"/>
        <w:rPr>
          <w:noProof/>
        </w:rPr>
      </w:pPr>
    </w:p>
    <w:p w14:paraId="3A6195DB" w14:textId="28FC411A" w:rsidR="000308CA" w:rsidRPr="00CA6FC0" w:rsidRDefault="000308CA" w:rsidP="00C0593B">
      <w:pPr>
        <w:rPr>
          <w:noProof/>
        </w:rPr>
      </w:pPr>
    </w:p>
    <w:p w14:paraId="7010D263" w14:textId="6993B7A0" w:rsidR="00526D80" w:rsidRPr="00CA6FC0" w:rsidRDefault="00526D80" w:rsidP="00C0593B">
      <w:pPr>
        <w:rPr>
          <w:noProof/>
        </w:rPr>
      </w:pPr>
    </w:p>
    <w:p w14:paraId="2C2D6D2B" w14:textId="2A5C7DAB" w:rsidR="00C0593B" w:rsidRPr="00CA6FC0" w:rsidRDefault="00C0593B" w:rsidP="005A133A">
      <w:pPr>
        <w:pStyle w:val="Titre4"/>
        <w:rPr>
          <w:noProof/>
        </w:rPr>
      </w:pPr>
      <w:bookmarkStart w:id="91" w:name="_Toc50729816"/>
      <w:r w:rsidRPr="00CA6FC0">
        <w:rPr>
          <w:noProof/>
        </w:rPr>
        <w:t>Results folder</w:t>
      </w:r>
      <w:bookmarkEnd w:id="91"/>
      <w:r w:rsidRPr="00CA6FC0">
        <w:rPr>
          <w:noProof/>
        </w:rPr>
        <w:t xml:space="preserve"> </w:t>
      </w:r>
    </w:p>
    <w:p w14:paraId="67D1EB7D" w14:textId="50F95BF4" w:rsidR="00AE1241" w:rsidRPr="00CA6FC0" w:rsidRDefault="005A133A" w:rsidP="00C0593B">
      <w:pPr>
        <w:rPr>
          <w:noProof/>
        </w:rPr>
      </w:pPr>
      <w:r w:rsidRPr="00CA6FC0">
        <w:rPr>
          <w:noProof/>
        </w:rPr>
        <w:drawing>
          <wp:anchor distT="0" distB="0" distL="360045" distR="114300" simplePos="0" relativeHeight="251859968" behindDoc="0" locked="0" layoutInCell="1" allowOverlap="1" wp14:anchorId="11F3AD18" wp14:editId="36C2B59A">
            <wp:simplePos x="0" y="0"/>
            <wp:positionH relativeFrom="column">
              <wp:posOffset>5115608</wp:posOffset>
            </wp:positionH>
            <wp:positionV relativeFrom="paragraph">
              <wp:posOffset>144145</wp:posOffset>
            </wp:positionV>
            <wp:extent cx="1234800" cy="734400"/>
            <wp:effectExtent l="0" t="0" r="3810" b="8890"/>
            <wp:wrapSquare wrapText="bothSides"/>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21809" r="62633" b="2090"/>
                    <a:stretch/>
                  </pic:blipFill>
                  <pic:spPr bwMode="auto">
                    <a:xfrm>
                      <a:off x="0" y="0"/>
                      <a:ext cx="1234800" cy="73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D1A169" w14:textId="6C8B02EF" w:rsidR="00C0593B" w:rsidRPr="00CA6FC0" w:rsidRDefault="005A133A" w:rsidP="00C0593B">
      <w:pPr>
        <w:rPr>
          <w:noProof/>
        </w:rPr>
      </w:pPr>
      <w:r w:rsidRPr="00CA6FC0">
        <w:rPr>
          <w:noProof/>
        </w:rPr>
        <w:t xml:space="preserve">The Results folder </w:t>
      </w:r>
      <w:r w:rsidR="000F212A" w:rsidRPr="00CA6FC0">
        <w:rPr>
          <w:noProof/>
        </w:rPr>
        <w:t>contains several configuration files</w:t>
      </w:r>
      <w:r w:rsidR="0075247E" w:rsidRPr="00CA6FC0">
        <w:rPr>
          <w:noProof/>
        </w:rPr>
        <w:t xml:space="preserve"> </w:t>
      </w:r>
      <w:r w:rsidR="00E21AD2" w:rsidRPr="00CA6FC0">
        <w:rPr>
          <w:noProof/>
        </w:rPr>
        <w:t xml:space="preserve">using by ACASYA during the execution </w:t>
      </w:r>
      <w:r w:rsidR="0075247E" w:rsidRPr="00CA6FC0">
        <w:rPr>
          <w:noProof/>
        </w:rPr>
        <w:t>such as</w:t>
      </w:r>
      <w:r w:rsidR="00BB59A1" w:rsidRPr="00CA6FC0">
        <w:rPr>
          <w:noProof/>
        </w:rPr>
        <w:t xml:space="preserve"> the Database, the Config.ini</w:t>
      </w:r>
      <w:r w:rsidR="00627BCA" w:rsidRPr="00CA6FC0">
        <w:rPr>
          <w:noProof/>
        </w:rPr>
        <w:t xml:space="preserve"> file</w:t>
      </w:r>
      <w:r w:rsidR="00BB59A1" w:rsidRPr="00CA6FC0">
        <w:rPr>
          <w:noProof/>
        </w:rPr>
        <w:t xml:space="preserve"> </w:t>
      </w:r>
      <w:r w:rsidR="008D47B6" w:rsidRPr="00CA6FC0">
        <w:rPr>
          <w:noProof/>
        </w:rPr>
        <w:t xml:space="preserve">(with some environmental parameters), </w:t>
      </w:r>
      <w:r w:rsidR="00627BCA" w:rsidRPr="00CA6FC0">
        <w:rPr>
          <w:noProof/>
        </w:rPr>
        <w:t xml:space="preserve">the </w:t>
      </w:r>
      <w:r w:rsidR="00997AB4" w:rsidRPr="00CA6FC0">
        <w:rPr>
          <w:noProof/>
        </w:rPr>
        <w:t>ANum</w:t>
      </w:r>
      <w:r w:rsidR="00E902C5" w:rsidRPr="00CA6FC0">
        <w:rPr>
          <w:noProof/>
        </w:rPr>
        <w:t xml:space="preserve"> configuration</w:t>
      </w:r>
      <w:r w:rsidR="00AE1241" w:rsidRPr="00CA6FC0">
        <w:rPr>
          <w:noProof/>
        </w:rPr>
        <w:t xml:space="preserve">, the original log file with received frames, etc. </w:t>
      </w:r>
    </w:p>
    <w:p w14:paraId="5906AA12" w14:textId="7B43FC57" w:rsidR="005A133A" w:rsidRPr="00CA6FC0" w:rsidRDefault="005A133A" w:rsidP="00C0593B">
      <w:pPr>
        <w:rPr>
          <w:noProof/>
        </w:rPr>
      </w:pPr>
    </w:p>
    <w:p w14:paraId="7A347EF4" w14:textId="77777777" w:rsidR="00AE1241" w:rsidRPr="00CA6FC0" w:rsidRDefault="00AE1241" w:rsidP="00C0593B">
      <w:pPr>
        <w:rPr>
          <w:noProof/>
        </w:rPr>
      </w:pPr>
    </w:p>
    <w:p w14:paraId="59306CDF" w14:textId="4472171E" w:rsidR="00C0593B" w:rsidRPr="00CA6FC0" w:rsidRDefault="00C0593B" w:rsidP="005A133A">
      <w:pPr>
        <w:pStyle w:val="Titre4"/>
        <w:rPr>
          <w:noProof/>
        </w:rPr>
      </w:pPr>
      <w:bookmarkStart w:id="92" w:name="_Ref50400228"/>
      <w:bookmarkStart w:id="93" w:name="_Toc50729817"/>
      <w:r w:rsidRPr="00CA6FC0">
        <w:rPr>
          <w:noProof/>
        </w:rPr>
        <w:t>Check_Results.txt file</w:t>
      </w:r>
      <w:bookmarkEnd w:id="92"/>
      <w:bookmarkEnd w:id="93"/>
      <w:r w:rsidRPr="00CA6FC0">
        <w:rPr>
          <w:noProof/>
        </w:rPr>
        <w:t xml:space="preserve"> </w:t>
      </w:r>
    </w:p>
    <w:p w14:paraId="3F9F4B98" w14:textId="1F157A80" w:rsidR="00C0593B" w:rsidRPr="00CA6FC0" w:rsidRDefault="00C0593B" w:rsidP="00C0593B">
      <w:pPr>
        <w:rPr>
          <w:noProof/>
        </w:rPr>
      </w:pPr>
    </w:p>
    <w:p w14:paraId="09C10316" w14:textId="605DA678" w:rsidR="005A133A" w:rsidRPr="00CA6FC0" w:rsidRDefault="00224DFF" w:rsidP="00C0593B">
      <w:pPr>
        <w:rPr>
          <w:noProof/>
        </w:rPr>
      </w:pPr>
      <w:r w:rsidRPr="00CA6FC0">
        <w:rPr>
          <w:noProof/>
        </w:rPr>
        <w:drawing>
          <wp:anchor distT="0" distB="0" distL="252095" distR="114300" simplePos="0" relativeHeight="251886592" behindDoc="0" locked="0" layoutInCell="1" allowOverlap="1" wp14:anchorId="1B303E9B" wp14:editId="383FD60B">
            <wp:simplePos x="0" y="0"/>
            <wp:positionH relativeFrom="margin">
              <wp:posOffset>3710305</wp:posOffset>
            </wp:positionH>
            <wp:positionV relativeFrom="paragraph">
              <wp:posOffset>12700</wp:posOffset>
            </wp:positionV>
            <wp:extent cx="2619375" cy="2409825"/>
            <wp:effectExtent l="0" t="0" r="9525" b="9525"/>
            <wp:wrapSquare wrapText="bothSides"/>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19375" cy="2409825"/>
                    </a:xfrm>
                    <a:prstGeom prst="rect">
                      <a:avLst/>
                    </a:prstGeom>
                  </pic:spPr>
                </pic:pic>
              </a:graphicData>
            </a:graphic>
            <wp14:sizeRelH relativeFrom="margin">
              <wp14:pctWidth>0</wp14:pctWidth>
            </wp14:sizeRelH>
            <wp14:sizeRelV relativeFrom="margin">
              <wp14:pctHeight>0</wp14:pctHeight>
            </wp14:sizeRelV>
          </wp:anchor>
        </w:drawing>
      </w:r>
      <w:r w:rsidR="00FB431B" w:rsidRPr="00CA6FC0">
        <w:rPr>
          <w:noProof/>
        </w:rPr>
        <w:t xml:space="preserve">The Check_Results.txt </w:t>
      </w:r>
      <w:r w:rsidR="00C9066F" w:rsidRPr="00CA6FC0">
        <w:rPr>
          <w:noProof/>
        </w:rPr>
        <w:t xml:space="preserve">file </w:t>
      </w:r>
      <w:r w:rsidR="00760B5B" w:rsidRPr="00CA6FC0">
        <w:rPr>
          <w:noProof/>
        </w:rPr>
        <w:t>is the most useful file of the Test Case folder. This text file contains the</w:t>
      </w:r>
      <w:r w:rsidR="00963518" w:rsidRPr="00CA6FC0">
        <w:rPr>
          <w:noProof/>
        </w:rPr>
        <w:t xml:space="preserve"> </w:t>
      </w:r>
      <w:r w:rsidR="00963518" w:rsidRPr="00CA6FC0">
        <w:rPr>
          <w:b/>
          <w:bCs/>
          <w:noProof/>
        </w:rPr>
        <w:t>analyse result</w:t>
      </w:r>
      <w:r w:rsidR="00963518" w:rsidRPr="00CA6FC0">
        <w:rPr>
          <w:noProof/>
        </w:rPr>
        <w:t xml:space="preserve"> of the Test Case. </w:t>
      </w:r>
    </w:p>
    <w:p w14:paraId="0C432E60" w14:textId="21057F79" w:rsidR="00963518" w:rsidRPr="00CA6FC0" w:rsidRDefault="00963518" w:rsidP="00C0593B">
      <w:pPr>
        <w:rPr>
          <w:noProof/>
        </w:rPr>
      </w:pPr>
    </w:p>
    <w:p w14:paraId="2A3B410F" w14:textId="0FACA27A" w:rsidR="00F856D9" w:rsidRPr="00CA6FC0" w:rsidRDefault="00236D0E" w:rsidP="00C0593B">
      <w:pPr>
        <w:rPr>
          <w:noProof/>
        </w:rPr>
      </w:pPr>
      <w:r w:rsidRPr="00CA6FC0">
        <w:rPr>
          <w:noProof/>
        </w:rPr>
        <w:t xml:space="preserve">For each WFC, </w:t>
      </w:r>
      <w:r w:rsidR="00F856D9" w:rsidRPr="00CA6FC0">
        <w:rPr>
          <w:noProof/>
        </w:rPr>
        <w:t>the text file</w:t>
      </w:r>
      <w:r w:rsidR="000E5E59" w:rsidRPr="00CA6FC0">
        <w:rPr>
          <w:noProof/>
        </w:rPr>
        <w:t xml:space="preserve"> indicates</w:t>
      </w:r>
      <w:r w:rsidR="00F856D9" w:rsidRPr="00CA6FC0">
        <w:rPr>
          <w:noProof/>
        </w:rPr>
        <w:t>:</w:t>
      </w:r>
    </w:p>
    <w:p w14:paraId="6CE1CF6D" w14:textId="5AD7CB91" w:rsidR="0007359D" w:rsidRPr="00CA6FC0" w:rsidRDefault="0007359D" w:rsidP="00C0593B">
      <w:pPr>
        <w:rPr>
          <w:noProof/>
        </w:rPr>
      </w:pPr>
      <w:r w:rsidRPr="00CA6FC0">
        <w:rPr>
          <w:noProof/>
        </w:rPr>
        <w:t>• the WU ID value and the Test Case name.</w:t>
      </w:r>
    </w:p>
    <w:p w14:paraId="36FCB5ED" w14:textId="23A96CEB" w:rsidR="007B1D51" w:rsidRPr="00CA6FC0" w:rsidRDefault="00C255F1" w:rsidP="007B1D51">
      <w:pPr>
        <w:rPr>
          <w:noProof/>
        </w:rPr>
      </w:pPr>
      <w:r w:rsidRPr="00CA6FC0">
        <w:rPr>
          <w:noProof/>
        </w:rPr>
        <w:t xml:space="preserve">• </w:t>
      </w:r>
      <w:r w:rsidR="002877AF" w:rsidRPr="00CA6FC0">
        <w:rPr>
          <w:noProof/>
        </w:rPr>
        <w:t xml:space="preserve">the </w:t>
      </w:r>
      <w:r w:rsidR="005A4BC1" w:rsidRPr="00CA6FC0">
        <w:rPr>
          <w:noProof/>
        </w:rPr>
        <w:t>test parameters (labels, toler</w:t>
      </w:r>
      <w:r w:rsidR="0098632E" w:rsidRPr="00CA6FC0">
        <w:rPr>
          <w:noProof/>
        </w:rPr>
        <w:t>ances, FC value, etc.)</w:t>
      </w:r>
      <w:r w:rsidR="0007359D" w:rsidRPr="00CA6FC0">
        <w:rPr>
          <w:noProof/>
        </w:rPr>
        <w:t>.</w:t>
      </w:r>
    </w:p>
    <w:p w14:paraId="6E784EDF" w14:textId="35C434C9" w:rsidR="00C35CA3" w:rsidRPr="00CA6FC0" w:rsidRDefault="00C35CA3" w:rsidP="007B1D51">
      <w:pPr>
        <w:rPr>
          <w:noProof/>
        </w:rPr>
      </w:pPr>
      <w:r w:rsidRPr="00CA6FC0">
        <w:rPr>
          <w:noProof/>
        </w:rPr>
        <w:t>• the test conditions (expected value)</w:t>
      </w:r>
      <w:r w:rsidR="0007359D" w:rsidRPr="00CA6FC0">
        <w:rPr>
          <w:noProof/>
        </w:rPr>
        <w:t>.</w:t>
      </w:r>
    </w:p>
    <w:p w14:paraId="0588EF00" w14:textId="4329CC73" w:rsidR="00104F78" w:rsidRPr="00CA6FC0" w:rsidRDefault="00104F78" w:rsidP="007B1D51">
      <w:pPr>
        <w:rPr>
          <w:noProof/>
        </w:rPr>
      </w:pPr>
      <w:r w:rsidRPr="00CA6FC0">
        <w:rPr>
          <w:noProof/>
        </w:rPr>
        <w:t xml:space="preserve">• </w:t>
      </w:r>
      <w:r w:rsidR="00684D18" w:rsidRPr="00CA6FC0">
        <w:rPr>
          <w:noProof/>
        </w:rPr>
        <w:t xml:space="preserve">rejected frames with </w:t>
      </w:r>
      <w:r w:rsidR="00641B8E" w:rsidRPr="00CA6FC0">
        <w:rPr>
          <w:noProof/>
        </w:rPr>
        <w:t>wrong</w:t>
      </w:r>
      <w:r w:rsidR="00684D18" w:rsidRPr="00CA6FC0">
        <w:rPr>
          <w:noProof/>
        </w:rPr>
        <w:t xml:space="preserve"> value</w:t>
      </w:r>
      <w:r w:rsidR="0007359D" w:rsidRPr="00CA6FC0">
        <w:rPr>
          <w:noProof/>
        </w:rPr>
        <w:t>.</w:t>
      </w:r>
    </w:p>
    <w:p w14:paraId="04E4AAA1" w14:textId="47E1FC2C" w:rsidR="00963518" w:rsidRPr="00CA6FC0" w:rsidRDefault="00C35CA3" w:rsidP="007B1D51">
      <w:pPr>
        <w:rPr>
          <w:noProof/>
        </w:rPr>
      </w:pPr>
      <w:r w:rsidRPr="00CA6FC0">
        <w:rPr>
          <w:noProof/>
        </w:rPr>
        <w:t xml:space="preserve">• and </w:t>
      </w:r>
      <w:r w:rsidR="006D4220" w:rsidRPr="00CA6FC0">
        <w:rPr>
          <w:noProof/>
        </w:rPr>
        <w:t>whether</w:t>
      </w:r>
      <w:r w:rsidR="00C0446A" w:rsidRPr="00CA6FC0">
        <w:rPr>
          <w:noProof/>
        </w:rPr>
        <w:t xml:space="preserve"> the </w:t>
      </w:r>
      <w:r w:rsidR="0007359D" w:rsidRPr="00CA6FC0">
        <w:rPr>
          <w:noProof/>
        </w:rPr>
        <w:t>tes</w:t>
      </w:r>
      <w:r w:rsidR="00997AB4" w:rsidRPr="00CA6FC0">
        <w:rPr>
          <w:noProof/>
        </w:rPr>
        <w:t>t</w:t>
      </w:r>
      <w:r w:rsidR="00067CAF" w:rsidRPr="00CA6FC0">
        <w:rPr>
          <w:noProof/>
        </w:rPr>
        <w:t xml:space="preserve"> </w:t>
      </w:r>
      <w:r w:rsidR="0007359D" w:rsidRPr="00CA6FC0">
        <w:rPr>
          <w:noProof/>
        </w:rPr>
        <w:t>is</w:t>
      </w:r>
      <w:r w:rsidR="00067CAF" w:rsidRPr="00CA6FC0">
        <w:rPr>
          <w:noProof/>
        </w:rPr>
        <w:t xml:space="preserve"> </w:t>
      </w:r>
      <w:r w:rsidR="006D4220" w:rsidRPr="00CA6FC0">
        <w:rPr>
          <w:noProof/>
        </w:rPr>
        <w:t xml:space="preserve">PASSED or FAILED. </w:t>
      </w:r>
    </w:p>
    <w:p w14:paraId="303FCCB6" w14:textId="1A9D410E" w:rsidR="006D4220" w:rsidRPr="00CA6FC0" w:rsidRDefault="006D4220" w:rsidP="00C0593B">
      <w:pPr>
        <w:rPr>
          <w:noProof/>
        </w:rPr>
      </w:pPr>
    </w:p>
    <w:p w14:paraId="1DD56EE2" w14:textId="4FD8A478" w:rsidR="006D4220" w:rsidRPr="00CA6FC0" w:rsidRDefault="00224DFF" w:rsidP="00C0593B">
      <w:pPr>
        <w:rPr>
          <w:noProof/>
        </w:rPr>
      </w:pPr>
      <w:r w:rsidRPr="00CA6FC0">
        <w:rPr>
          <w:noProof/>
        </w:rPr>
        <mc:AlternateContent>
          <mc:Choice Requires="wps">
            <w:drawing>
              <wp:anchor distT="0" distB="0" distL="114300" distR="114300" simplePos="0" relativeHeight="251889664" behindDoc="0" locked="0" layoutInCell="1" allowOverlap="1" wp14:anchorId="393D6204" wp14:editId="163A82F2">
                <wp:simplePos x="0" y="0"/>
                <wp:positionH relativeFrom="column">
                  <wp:posOffset>3416300</wp:posOffset>
                </wp:positionH>
                <wp:positionV relativeFrom="paragraph">
                  <wp:posOffset>208232</wp:posOffset>
                </wp:positionV>
                <wp:extent cx="294195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2941955" cy="635"/>
                        </a:xfrm>
                        <a:prstGeom prst="rect">
                          <a:avLst/>
                        </a:prstGeom>
                        <a:solidFill>
                          <a:prstClr val="white"/>
                        </a:solidFill>
                        <a:ln>
                          <a:noFill/>
                        </a:ln>
                      </wps:spPr>
                      <wps:txbx>
                        <w:txbxContent>
                          <w:p w14:paraId="55F9ED69" w14:textId="02DCF3E0" w:rsidR="007620C7" w:rsidRPr="00C77E31" w:rsidRDefault="007620C7" w:rsidP="00224DFF">
                            <w:pPr>
                              <w:pStyle w:val="Lgende"/>
                              <w:jc w:val="center"/>
                              <w:rPr>
                                <w:noProof/>
                                <w:color w:val="3B3838" w:themeColor="background2" w:themeShade="40"/>
                                <w:sz w:val="24"/>
                              </w:rPr>
                            </w:pPr>
                            <w:r>
                              <w:t xml:space="preserve">Figure </w:t>
                            </w:r>
                            <w:r>
                              <w:fldChar w:fldCharType="begin"/>
                            </w:r>
                            <w:r>
                              <w:instrText xml:space="preserve"> SEQ Figure \* ARABIC </w:instrText>
                            </w:r>
                            <w:r>
                              <w:fldChar w:fldCharType="separate"/>
                            </w:r>
                            <w:r>
                              <w:rPr>
                                <w:noProof/>
                              </w:rPr>
                              <w:t>16</w:t>
                            </w:r>
                            <w:r>
                              <w:fldChar w:fldCharType="end"/>
                            </w:r>
                            <w:r>
                              <w:t>. CheckResults.txt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D6204" id="Zone de texte 58" o:spid="_x0000_s1068" type="#_x0000_t202" style="position:absolute;left:0;text-align:left;margin-left:269pt;margin-top:16.4pt;width:231.6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" stroked="f">
                <v:textbox style="mso-fit-shape-to-text:t" inset="0,0,0,0">
                  <w:txbxContent>
                    <w:p w14:paraId="55F9ED69" w14:textId="02DCF3E0" w:rsidR="007620C7" w:rsidRPr="00C77E31" w:rsidRDefault="007620C7" w:rsidP="00224DFF">
                      <w:pPr>
                        <w:pStyle w:val="Lgende"/>
                        <w:jc w:val="center"/>
                        <w:rPr>
                          <w:noProof/>
                          <w:color w:val="3B3838" w:themeColor="background2" w:themeShade="40"/>
                          <w:sz w:val="24"/>
                        </w:rPr>
                      </w:pPr>
                      <w:r>
                        <w:t xml:space="preserve">Figure </w:t>
                      </w:r>
                      <w:r>
                        <w:fldChar w:fldCharType="begin"/>
                      </w:r>
                      <w:r>
                        <w:instrText xml:space="preserve"> SEQ Figure \* ARABIC </w:instrText>
                      </w:r>
                      <w:r>
                        <w:fldChar w:fldCharType="separate"/>
                      </w:r>
                      <w:r>
                        <w:rPr>
                          <w:noProof/>
                        </w:rPr>
                        <w:t>16</w:t>
                      </w:r>
                      <w:r>
                        <w:fldChar w:fldCharType="end"/>
                      </w:r>
                      <w:r>
                        <w:t>. CheckResults.txt</w:t>
                      </w:r>
                    </w:p>
                  </w:txbxContent>
                </v:textbox>
                <w10:wrap type="square"/>
              </v:shape>
            </w:pict>
          </mc:Fallback>
        </mc:AlternateContent>
      </w:r>
      <w:r w:rsidR="00CE670A" w:rsidRPr="00CA6FC0">
        <w:rPr>
          <w:noProof/>
        </w:rPr>
        <w:t xml:space="preserve">You can </w:t>
      </w:r>
      <w:r w:rsidR="00A04A99" w:rsidRPr="00CA6FC0">
        <w:rPr>
          <w:noProof/>
        </w:rPr>
        <w:t>find an example of a</w:t>
      </w:r>
      <w:r w:rsidR="000751E1">
        <w:rPr>
          <w:noProof/>
        </w:rPr>
        <w:t xml:space="preserve"> PASSED and FAILED</w:t>
      </w:r>
      <w:r w:rsidR="00A04A99" w:rsidRPr="00CA6FC0">
        <w:rPr>
          <w:noProof/>
        </w:rPr>
        <w:t xml:space="preserve"> Check_Results.txt </w:t>
      </w:r>
      <w:r w:rsidR="009C336A" w:rsidRPr="00CA6FC0">
        <w:rPr>
          <w:noProof/>
        </w:rPr>
        <w:t xml:space="preserve">in the Appendix. </w:t>
      </w:r>
    </w:p>
    <w:p w14:paraId="42A84485" w14:textId="26140DDB" w:rsidR="00C0593B" w:rsidRPr="00CA6FC0" w:rsidRDefault="00C0593B" w:rsidP="005A133A">
      <w:pPr>
        <w:pStyle w:val="Titre4"/>
        <w:rPr>
          <w:noProof/>
        </w:rPr>
      </w:pPr>
      <w:bookmarkStart w:id="94" w:name="_Toc50729818"/>
      <w:r w:rsidRPr="00CA6FC0">
        <w:rPr>
          <w:noProof/>
        </w:rPr>
        <w:lastRenderedPageBreak/>
        <w:t>ErrorLog</w:t>
      </w:r>
      <w:r w:rsidR="00E0351E" w:rsidRPr="00CA6FC0">
        <w:rPr>
          <w:noProof/>
        </w:rPr>
        <w:t>.txt</w:t>
      </w:r>
      <w:bookmarkEnd w:id="94"/>
    </w:p>
    <w:p w14:paraId="5CED719B" w14:textId="77777777" w:rsidR="00874347" w:rsidRPr="00CA6FC0" w:rsidRDefault="00874347" w:rsidP="005474AF"/>
    <w:p w14:paraId="092DCD4B" w14:textId="48E38EE3" w:rsidR="005474AF" w:rsidRPr="00CA6FC0" w:rsidRDefault="005474AF" w:rsidP="005474AF">
      <w:r w:rsidRPr="00CA6FC0">
        <w:t>The Error</w:t>
      </w:r>
      <w:r w:rsidR="00F60EC7" w:rsidRPr="00CA6FC0">
        <w:t xml:space="preserve">Log text file </w:t>
      </w:r>
      <w:r w:rsidR="003A59D0" w:rsidRPr="00CA6FC0">
        <w:t>specifies the status</w:t>
      </w:r>
      <w:r w:rsidRPr="00CA6FC0">
        <w:t xml:space="preserve"> of the Application during and after performing each test. </w:t>
      </w:r>
      <w:r w:rsidR="00063AD7" w:rsidRPr="00CA6FC0">
        <w:t xml:space="preserve">The </w:t>
      </w:r>
      <w:r w:rsidRPr="00CA6FC0">
        <w:t xml:space="preserve">Error Log </w:t>
      </w:r>
      <w:r w:rsidR="00063AD7" w:rsidRPr="00CA6FC0">
        <w:t xml:space="preserve">text file </w:t>
      </w:r>
      <w:r w:rsidRPr="00CA6FC0">
        <w:t>contains</w:t>
      </w:r>
      <w:r w:rsidR="003A59D0" w:rsidRPr="00CA6FC0">
        <w:t xml:space="preserve"> some information such as</w:t>
      </w:r>
      <w:r w:rsidRPr="00CA6FC0">
        <w:t xml:space="preserve">: </w:t>
      </w:r>
    </w:p>
    <w:p w14:paraId="3D296A2C" w14:textId="53622398" w:rsidR="005474AF" w:rsidRPr="00CA6FC0" w:rsidRDefault="00F40FF5" w:rsidP="003A59D0">
      <w:r w:rsidRPr="00CA6FC0">
        <w:rPr>
          <w:noProof/>
        </w:rPr>
        <w:t xml:space="preserve">• </w:t>
      </w:r>
      <w:r w:rsidR="001173F5" w:rsidRPr="00CA6FC0">
        <w:rPr>
          <w:noProof/>
        </w:rPr>
        <w:t xml:space="preserve">the </w:t>
      </w:r>
      <w:r w:rsidR="001173F5" w:rsidRPr="00CA6FC0">
        <w:t>T</w:t>
      </w:r>
      <w:r w:rsidR="005474AF" w:rsidRPr="00CA6FC0">
        <w:t xml:space="preserve">est Case </w:t>
      </w:r>
      <w:r w:rsidR="001173F5" w:rsidRPr="00CA6FC0">
        <w:t>n</w:t>
      </w:r>
      <w:r w:rsidR="005474AF" w:rsidRPr="00CA6FC0">
        <w:t>ame</w:t>
      </w:r>
      <w:r w:rsidR="001173F5" w:rsidRPr="00CA6FC0">
        <w:t>.</w:t>
      </w:r>
    </w:p>
    <w:p w14:paraId="78DAEF1A" w14:textId="5FD3EE01" w:rsidR="005474AF" w:rsidRPr="00CA6FC0" w:rsidRDefault="001173F5" w:rsidP="005474AF">
      <w:r w:rsidRPr="00CA6FC0">
        <w:rPr>
          <w:noProof/>
        </w:rPr>
        <w:t xml:space="preserve">• the </w:t>
      </w:r>
      <w:r w:rsidR="005474AF" w:rsidRPr="00CA6FC0">
        <w:t xml:space="preserve">Configuration File Parameters and Reading Status: </w:t>
      </w:r>
      <w:r w:rsidR="0034631D" w:rsidRPr="00CA6FC0">
        <w:t>Successful or Failed.</w:t>
      </w:r>
    </w:p>
    <w:p w14:paraId="02139F7A" w14:textId="2415144B" w:rsidR="005474AF" w:rsidRPr="00CA6FC0" w:rsidRDefault="001173F5" w:rsidP="005474AF">
      <w:r w:rsidRPr="00CA6FC0">
        <w:rPr>
          <w:noProof/>
        </w:rPr>
        <w:t xml:space="preserve">• </w:t>
      </w:r>
      <w:r w:rsidR="004668BF" w:rsidRPr="00CA6FC0">
        <w:t>the T</w:t>
      </w:r>
      <w:r w:rsidR="005474AF" w:rsidRPr="00CA6FC0">
        <w:t>est Case decoding errors.</w:t>
      </w:r>
    </w:p>
    <w:p w14:paraId="45D9B581" w14:textId="3A9EEB42" w:rsidR="005474AF" w:rsidRPr="00CA6FC0" w:rsidRDefault="001173F5" w:rsidP="005474AF">
      <w:r w:rsidRPr="00CA6FC0">
        <w:rPr>
          <w:noProof/>
        </w:rPr>
        <w:t xml:space="preserve">• </w:t>
      </w:r>
      <w:r w:rsidR="004668BF" w:rsidRPr="00CA6FC0">
        <w:t>the T</w:t>
      </w:r>
      <w:r w:rsidR="005474AF" w:rsidRPr="00CA6FC0">
        <w:t>est Case Commands after decoding.</w:t>
      </w:r>
    </w:p>
    <w:p w14:paraId="4C14F9D2" w14:textId="33E9B1F8" w:rsidR="005474AF" w:rsidRPr="00CA6FC0" w:rsidRDefault="001173F5" w:rsidP="005474AF">
      <w:r w:rsidRPr="00CA6FC0">
        <w:rPr>
          <w:noProof/>
        </w:rPr>
        <w:t xml:space="preserve">• </w:t>
      </w:r>
      <w:r w:rsidR="004668BF" w:rsidRPr="00CA6FC0">
        <w:t>and the T</w:t>
      </w:r>
      <w:r w:rsidR="005474AF" w:rsidRPr="00CA6FC0">
        <w:t>est Case Reading Status: Successful or Failed.</w:t>
      </w:r>
    </w:p>
    <w:p w14:paraId="71F27C71" w14:textId="77777777" w:rsidR="00644435" w:rsidRPr="00CA6FC0" w:rsidRDefault="00644435" w:rsidP="00C0593B">
      <w:pPr>
        <w:rPr>
          <w:noProof/>
        </w:rPr>
      </w:pPr>
    </w:p>
    <w:p w14:paraId="35512258" w14:textId="53A3E59E" w:rsidR="005A133A" w:rsidRPr="00CA6FC0" w:rsidRDefault="005A133A" w:rsidP="00C0593B">
      <w:pPr>
        <w:rPr>
          <w:noProof/>
        </w:rPr>
      </w:pPr>
    </w:p>
    <w:p w14:paraId="6ADD5F3F" w14:textId="649916EF" w:rsidR="00E0351E" w:rsidRPr="00CA6FC0" w:rsidRDefault="00E0351E" w:rsidP="005A133A">
      <w:pPr>
        <w:pStyle w:val="Titre4"/>
        <w:rPr>
          <w:noProof/>
        </w:rPr>
      </w:pPr>
      <w:bookmarkStart w:id="95" w:name="_Toc50729819"/>
      <w:r w:rsidRPr="00CA6FC0">
        <w:rPr>
          <w:noProof/>
        </w:rPr>
        <w:t>Logs file</w:t>
      </w:r>
      <w:r w:rsidR="00310BC6" w:rsidRPr="00CA6FC0">
        <w:rPr>
          <w:noProof/>
        </w:rPr>
        <w:t>s</w:t>
      </w:r>
      <w:bookmarkEnd w:id="95"/>
      <w:r w:rsidRPr="00CA6FC0">
        <w:rPr>
          <w:noProof/>
        </w:rPr>
        <w:t xml:space="preserve"> </w:t>
      </w:r>
    </w:p>
    <w:p w14:paraId="4B00A842" w14:textId="2C40CF60" w:rsidR="00E0351E" w:rsidRPr="00CA6FC0" w:rsidRDefault="00E0351E" w:rsidP="00C0593B">
      <w:pPr>
        <w:rPr>
          <w:noProof/>
        </w:rPr>
      </w:pPr>
    </w:p>
    <w:p w14:paraId="6F5509EF" w14:textId="2830073C" w:rsidR="005A133A" w:rsidRPr="00CA6FC0" w:rsidRDefault="00874347" w:rsidP="00C0593B">
      <w:pPr>
        <w:rPr>
          <w:noProof/>
        </w:rPr>
      </w:pPr>
      <w:r w:rsidRPr="00CA6FC0">
        <w:rPr>
          <w:noProof/>
        </w:rPr>
        <w:t xml:space="preserve">The Logs.xml </w:t>
      </w:r>
      <w:r w:rsidR="00CC744B" w:rsidRPr="00CA6FC0">
        <w:rPr>
          <w:noProof/>
        </w:rPr>
        <w:t xml:space="preserve">file contains all the logs </w:t>
      </w:r>
      <w:r w:rsidR="00EC17A5" w:rsidRPr="00CA6FC0">
        <w:rPr>
          <w:noProof/>
        </w:rPr>
        <w:t xml:space="preserve">with frames received. </w:t>
      </w:r>
    </w:p>
    <w:p w14:paraId="55925A3E" w14:textId="7B5D67F4" w:rsidR="00EC17A5" w:rsidRPr="00CA6FC0" w:rsidRDefault="00EC17A5" w:rsidP="00C0593B">
      <w:pPr>
        <w:rPr>
          <w:noProof/>
        </w:rPr>
      </w:pPr>
      <w:r w:rsidRPr="00CA6FC0">
        <w:rPr>
          <w:noProof/>
        </w:rPr>
        <w:t xml:space="preserve">The Logs.xlsx </w:t>
      </w:r>
      <w:r w:rsidR="00963210" w:rsidRPr="00CA6FC0">
        <w:rPr>
          <w:noProof/>
        </w:rPr>
        <w:t>file is the log processed by ACASYA</w:t>
      </w:r>
      <w:r w:rsidR="007A5FB0" w:rsidRPr="00CA6FC0">
        <w:rPr>
          <w:noProof/>
        </w:rPr>
        <w:t xml:space="preserve"> during the analysis</w:t>
      </w:r>
      <w:r w:rsidR="00963210" w:rsidRPr="00CA6FC0">
        <w:rPr>
          <w:noProof/>
        </w:rPr>
        <w:t xml:space="preserve"> including labels. </w:t>
      </w:r>
    </w:p>
    <w:p w14:paraId="656D900D" w14:textId="4035E0B4" w:rsidR="00874347" w:rsidRPr="00CA6FC0" w:rsidRDefault="00EA09BC" w:rsidP="00C0593B">
      <w:pPr>
        <w:rPr>
          <w:b/>
          <w:bCs/>
          <w:noProof/>
        </w:rPr>
      </w:pPr>
      <w:r w:rsidRPr="00CA6FC0">
        <w:rPr>
          <w:b/>
          <w:bCs/>
          <w:noProof/>
        </w:rPr>
        <w:t>These files are very useful for understanding where the errors are coming from.</w:t>
      </w:r>
    </w:p>
    <w:p w14:paraId="1F30EAA5" w14:textId="344E4D95" w:rsidR="005A133A" w:rsidRPr="00CA6FC0" w:rsidRDefault="005A133A" w:rsidP="00C0593B">
      <w:pPr>
        <w:rPr>
          <w:noProof/>
        </w:rPr>
      </w:pPr>
    </w:p>
    <w:p w14:paraId="08BB439A" w14:textId="0D03F67C" w:rsidR="00E0351E" w:rsidRPr="00CA6FC0" w:rsidRDefault="00AA035A" w:rsidP="005A133A">
      <w:pPr>
        <w:pStyle w:val="Titre4"/>
        <w:rPr>
          <w:noProof/>
        </w:rPr>
      </w:pPr>
      <w:bookmarkStart w:id="96" w:name="_Toc50729820"/>
      <w:r w:rsidRPr="00CA6FC0">
        <w:rPr>
          <w:noProof/>
        </w:rPr>
        <w:t>Test Case files</w:t>
      </w:r>
      <w:bookmarkEnd w:id="96"/>
      <w:r w:rsidRPr="00CA6FC0">
        <w:rPr>
          <w:noProof/>
        </w:rPr>
        <w:t xml:space="preserve"> </w:t>
      </w:r>
    </w:p>
    <w:p w14:paraId="527A84AD" w14:textId="16F4B55A" w:rsidR="000308CA" w:rsidRPr="00CA6FC0" w:rsidRDefault="000308CA" w:rsidP="00C0593B">
      <w:pPr>
        <w:rPr>
          <w:noProof/>
        </w:rPr>
      </w:pPr>
    </w:p>
    <w:p w14:paraId="7D3DE289" w14:textId="38B386C8" w:rsidR="00613FD1" w:rsidRPr="00CA6FC0" w:rsidRDefault="009506CB" w:rsidP="00C0593B">
      <w:pPr>
        <w:rPr>
          <w:noProof/>
        </w:rPr>
      </w:pPr>
      <w:r w:rsidRPr="00CA6FC0">
        <w:rPr>
          <w:noProof/>
        </w:rPr>
        <w:t>These Test Case files</w:t>
      </w:r>
      <w:r w:rsidR="002E2594" w:rsidRPr="00CA6FC0">
        <w:rPr>
          <w:noProof/>
        </w:rPr>
        <w:t xml:space="preserve"> is the Test Case scripts used and generated by ACASYA during the analyse. </w:t>
      </w:r>
    </w:p>
    <w:p w14:paraId="4122F105" w14:textId="2D1A8C9F" w:rsidR="00613FD1" w:rsidRPr="00CA6FC0" w:rsidRDefault="00613FD1" w:rsidP="00C0593B">
      <w:pPr>
        <w:rPr>
          <w:noProof/>
        </w:rPr>
      </w:pPr>
    </w:p>
    <w:p w14:paraId="6D0F6832" w14:textId="77777777" w:rsidR="00613FD1" w:rsidRPr="00CA6FC0" w:rsidRDefault="00613FD1" w:rsidP="00C0593B">
      <w:pPr>
        <w:rPr>
          <w:noProof/>
        </w:rPr>
      </w:pPr>
    </w:p>
    <w:p w14:paraId="2567EE76" w14:textId="4F7E1497" w:rsidR="00F07382" w:rsidRPr="00CA6FC0" w:rsidRDefault="00F07382" w:rsidP="00182395">
      <w:pPr>
        <w:pStyle w:val="Titre3"/>
      </w:pPr>
      <w:bookmarkStart w:id="97" w:name="_Coverage_Matrix_with"/>
      <w:bookmarkStart w:id="98" w:name="_Toc50729821"/>
      <w:bookmarkEnd w:id="97"/>
      <w:r w:rsidRPr="00CA6FC0">
        <w:t>Coverage Matrix with results synthesis</w:t>
      </w:r>
      <w:bookmarkEnd w:id="98"/>
    </w:p>
    <w:p w14:paraId="41AA4F22" w14:textId="52E94EC0" w:rsidR="00F07382" w:rsidRPr="00CA6FC0" w:rsidRDefault="00F07382" w:rsidP="00EE4B2E"/>
    <w:p w14:paraId="7C260900" w14:textId="0DBFB6D7" w:rsidR="00EE4B2E" w:rsidRPr="00CA6FC0" w:rsidRDefault="008011F1" w:rsidP="00EE4B2E">
      <w:r w:rsidRPr="00CA6FC0">
        <w:rPr>
          <w:noProof/>
        </w:rPr>
        <w:drawing>
          <wp:anchor distT="0" distB="0" distL="360045" distR="114300" simplePos="0" relativeHeight="251887616" behindDoc="0" locked="0" layoutInCell="1" allowOverlap="1" wp14:anchorId="575786AB" wp14:editId="5DBE2C85">
            <wp:simplePos x="0" y="0"/>
            <wp:positionH relativeFrom="margin">
              <wp:align>right</wp:align>
            </wp:positionH>
            <wp:positionV relativeFrom="paragraph">
              <wp:posOffset>10795</wp:posOffset>
            </wp:positionV>
            <wp:extent cx="3542400" cy="2268000"/>
            <wp:effectExtent l="0" t="0" r="1270" b="0"/>
            <wp:wrapSquare wrapText="bothSides"/>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542400" cy="2268000"/>
                    </a:xfrm>
                    <a:prstGeom prst="rect">
                      <a:avLst/>
                    </a:prstGeom>
                  </pic:spPr>
                </pic:pic>
              </a:graphicData>
            </a:graphic>
            <wp14:sizeRelH relativeFrom="margin">
              <wp14:pctWidth>0</wp14:pctWidth>
            </wp14:sizeRelH>
            <wp14:sizeRelV relativeFrom="margin">
              <wp14:pctHeight>0</wp14:pctHeight>
            </wp14:sizeRelV>
          </wp:anchor>
        </w:drawing>
      </w:r>
      <w:r w:rsidR="00224DFF" w:rsidRPr="00CA6FC0">
        <w:rPr>
          <w:noProof/>
        </w:rPr>
        <mc:AlternateContent>
          <mc:Choice Requires="wps">
            <w:drawing>
              <wp:anchor distT="0" distB="0" distL="114300" distR="114300" simplePos="0" relativeHeight="251891712" behindDoc="0" locked="0" layoutInCell="1" allowOverlap="1" wp14:anchorId="411266D4" wp14:editId="63BEC367">
                <wp:simplePos x="0" y="0"/>
                <wp:positionH relativeFrom="column">
                  <wp:posOffset>2827655</wp:posOffset>
                </wp:positionH>
                <wp:positionV relativeFrom="paragraph">
                  <wp:posOffset>2336165</wp:posOffset>
                </wp:positionV>
                <wp:extent cx="3543935"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3543935" cy="635"/>
                        </a:xfrm>
                        <a:prstGeom prst="rect">
                          <a:avLst/>
                        </a:prstGeom>
                        <a:solidFill>
                          <a:prstClr val="white"/>
                        </a:solidFill>
                        <a:ln>
                          <a:noFill/>
                        </a:ln>
                      </wps:spPr>
                      <wps:txbx>
                        <w:txbxContent>
                          <w:p w14:paraId="6637999F" w14:textId="11E4E654" w:rsidR="007620C7" w:rsidRPr="00C22450" w:rsidRDefault="007620C7" w:rsidP="00224DFF">
                            <w:pPr>
                              <w:pStyle w:val="Lgende"/>
                              <w:jc w:val="center"/>
                              <w:rPr>
                                <w:noProof/>
                                <w:color w:val="3B3838" w:themeColor="background2" w:themeShade="40"/>
                                <w:sz w:val="24"/>
                              </w:rPr>
                            </w:pPr>
                            <w:r>
                              <w:t xml:space="preserve">Figure </w:t>
                            </w:r>
                            <w:r>
                              <w:fldChar w:fldCharType="begin"/>
                            </w:r>
                            <w:r>
                              <w:instrText xml:space="preserve"> SEQ Figure \* ARABIC </w:instrText>
                            </w:r>
                            <w:r>
                              <w:fldChar w:fldCharType="separate"/>
                            </w:r>
                            <w:r>
                              <w:rPr>
                                <w:noProof/>
                              </w:rPr>
                              <w:t>17</w:t>
                            </w:r>
                            <w:r>
                              <w:fldChar w:fldCharType="end"/>
                            </w:r>
                            <w:r>
                              <w:t>. CoverageMatrix.xlsx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266D4" id="Zone de texte 59" o:spid="_x0000_s1069" type="#_x0000_t202" style="position:absolute;left:0;text-align:left;margin-left:222.65pt;margin-top:183.95pt;width:279.0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" stroked="f">
                <v:textbox style="mso-fit-shape-to-text:t" inset="0,0,0,0">
                  <w:txbxContent>
                    <w:p w14:paraId="6637999F" w14:textId="11E4E654" w:rsidR="007620C7" w:rsidRPr="00C22450" w:rsidRDefault="007620C7" w:rsidP="00224DFF">
                      <w:pPr>
                        <w:pStyle w:val="Lgende"/>
                        <w:jc w:val="center"/>
                        <w:rPr>
                          <w:noProof/>
                          <w:color w:val="3B3838" w:themeColor="background2" w:themeShade="40"/>
                          <w:sz w:val="24"/>
                        </w:rPr>
                      </w:pPr>
                      <w:r>
                        <w:t xml:space="preserve">Figure </w:t>
                      </w:r>
                      <w:r>
                        <w:fldChar w:fldCharType="begin"/>
                      </w:r>
                      <w:r>
                        <w:instrText xml:space="preserve"> SEQ Figure \* ARABIC </w:instrText>
                      </w:r>
                      <w:r>
                        <w:fldChar w:fldCharType="separate"/>
                      </w:r>
                      <w:r>
                        <w:rPr>
                          <w:noProof/>
                        </w:rPr>
                        <w:t>17</w:t>
                      </w:r>
                      <w:r>
                        <w:fldChar w:fldCharType="end"/>
                      </w:r>
                      <w:r>
                        <w:t>. CoverageMatrix.xlsx</w:t>
                      </w:r>
                    </w:p>
                  </w:txbxContent>
                </v:textbox>
                <w10:wrap type="square"/>
              </v:shape>
            </w:pict>
          </mc:Fallback>
        </mc:AlternateContent>
      </w:r>
      <w:r w:rsidR="00224DFF" w:rsidRPr="00CA6FC0">
        <w:t xml:space="preserve">The </w:t>
      </w:r>
      <w:r w:rsidR="00E77899" w:rsidRPr="00CA6FC0">
        <w:t>CoverageMatrix</w:t>
      </w:r>
      <w:r w:rsidRPr="00CA6FC0">
        <w:t xml:space="preserve">.xlsx is a very useful file to analyze your sequence. This Excel workbook allows you </w:t>
      </w:r>
      <w:r w:rsidR="007E093F" w:rsidRPr="00CA6FC0">
        <w:t>to quickly see which tests are passed or failed</w:t>
      </w:r>
      <w:r w:rsidR="00FD43A9" w:rsidRPr="00CA6FC0">
        <w:t xml:space="preserve"> and to easily access </w:t>
      </w:r>
      <w:r w:rsidR="00F75B8E" w:rsidRPr="00CA6FC0">
        <w:t xml:space="preserve">to the </w:t>
      </w:r>
      <w:r w:rsidR="000351DA" w:rsidRPr="00CA6FC0">
        <w:t>Test Case</w:t>
      </w:r>
      <w:r w:rsidR="00FD43A9" w:rsidRPr="00CA6FC0">
        <w:t xml:space="preserve"> folders and</w:t>
      </w:r>
      <w:r w:rsidR="00F75B8E" w:rsidRPr="00CA6FC0">
        <w:t xml:space="preserve"> the CheckResults.txt</w:t>
      </w:r>
      <w:r w:rsidR="00FD43A9" w:rsidRPr="00CA6FC0">
        <w:t xml:space="preserve"> files.</w:t>
      </w:r>
    </w:p>
    <w:p w14:paraId="7E915432" w14:textId="11AD7DF2" w:rsidR="00F75B8E" w:rsidRPr="00CA6FC0" w:rsidRDefault="00F75B8E" w:rsidP="00EE4B2E"/>
    <w:p w14:paraId="47C564BC" w14:textId="7AB6667F" w:rsidR="00F40FF5" w:rsidRPr="00CA6FC0" w:rsidRDefault="00F40FF5" w:rsidP="00EE4B2E"/>
    <w:p w14:paraId="42870D0C" w14:textId="520C6963" w:rsidR="00F40FF5" w:rsidRPr="00CA6FC0" w:rsidRDefault="00F40FF5" w:rsidP="00EE4B2E"/>
    <w:p w14:paraId="4133E79C" w14:textId="7F49340B" w:rsidR="00F40FF5" w:rsidRPr="00CA6FC0" w:rsidRDefault="00F40FF5" w:rsidP="00EE4B2E"/>
    <w:p w14:paraId="365E8B2C" w14:textId="640DF684" w:rsidR="00F40FF5" w:rsidRPr="00CA6FC0" w:rsidRDefault="00F40FF5" w:rsidP="00EE4B2E"/>
    <w:p w14:paraId="06B71680" w14:textId="595D598C" w:rsidR="00F40FF5" w:rsidRPr="00CA6FC0" w:rsidRDefault="00F40FF5" w:rsidP="00EE4B2E"/>
    <w:p w14:paraId="6D4148A4" w14:textId="77777777" w:rsidR="00AC6833" w:rsidRPr="00CA6FC0" w:rsidRDefault="00AC6833" w:rsidP="00EE4B2E"/>
    <w:p w14:paraId="35701438" w14:textId="77777777" w:rsidR="00F9720C" w:rsidRPr="00CA6FC0" w:rsidRDefault="00F9720C" w:rsidP="00EE4B2E"/>
    <w:p w14:paraId="595138D6" w14:textId="7AB13579" w:rsidR="00F40FF5" w:rsidRPr="00CA6FC0" w:rsidRDefault="00F40FF5" w:rsidP="00F40FF5">
      <w:r w:rsidRPr="00CA6FC0">
        <w:t xml:space="preserve">• </w:t>
      </w:r>
      <w:r w:rsidR="003F43E5" w:rsidRPr="00CA6FC0">
        <w:t xml:space="preserve">Click on </w:t>
      </w:r>
      <w:r w:rsidR="00807FEF" w:rsidRPr="00CA6FC0">
        <w:t xml:space="preserve">the hyperlinks </w:t>
      </w:r>
      <w:r w:rsidR="000351DA" w:rsidRPr="00CA6FC0">
        <w:t xml:space="preserve">of the “Directory Path” column to access to the Test Case folder. </w:t>
      </w:r>
    </w:p>
    <w:p w14:paraId="65FA9FDC" w14:textId="0138587B" w:rsidR="000F5FB1" w:rsidRPr="00CA6FC0" w:rsidRDefault="00F40FF5" w:rsidP="00934275">
      <w:r w:rsidRPr="00CA6FC0">
        <w:t xml:space="preserve">• Click on the hyperlinks of the “Check_Results.txt” column to access to </w:t>
      </w:r>
      <w:r w:rsidR="00222E76" w:rsidRPr="00CA6FC0">
        <w:t>the Check_Results.txt file</w:t>
      </w:r>
      <w:r w:rsidRPr="00CA6FC0">
        <w:t>.</w:t>
      </w:r>
      <w:r w:rsidR="000F5FB1" w:rsidRPr="00CA6FC0">
        <w:br w:type="page"/>
      </w:r>
    </w:p>
    <w:p w14:paraId="6A3A820D" w14:textId="77777777" w:rsidR="00AC132F" w:rsidRPr="00CA6FC0" w:rsidRDefault="00AC132F" w:rsidP="00AC132F">
      <w:pPr>
        <w:spacing w:after="200"/>
        <w:rPr>
          <w:b/>
        </w:rPr>
      </w:pPr>
    </w:p>
    <w:p w14:paraId="2BEC5152" w14:textId="77777777" w:rsidR="00AC132F" w:rsidRPr="00CA6FC0" w:rsidRDefault="00AC132F" w:rsidP="00AC132F">
      <w:pPr>
        <w:spacing w:after="200"/>
      </w:pPr>
    </w:p>
    <w:p w14:paraId="23F87941" w14:textId="77777777" w:rsidR="00AC132F" w:rsidRPr="00CA6FC0" w:rsidRDefault="00AC132F" w:rsidP="00AC132F">
      <w:pPr>
        <w:spacing w:after="200"/>
      </w:pPr>
    </w:p>
    <w:p w14:paraId="0E506A83" w14:textId="77777777" w:rsidR="00AC132F" w:rsidRPr="00CA6FC0" w:rsidRDefault="00AC132F" w:rsidP="00AC132F">
      <w:pPr>
        <w:spacing w:after="200"/>
      </w:pPr>
    </w:p>
    <w:p w14:paraId="3E12EA66" w14:textId="77777777" w:rsidR="00AC132F" w:rsidRPr="00CA6FC0" w:rsidRDefault="00AC132F" w:rsidP="00AC132F">
      <w:pPr>
        <w:spacing w:after="200"/>
      </w:pPr>
    </w:p>
    <w:p w14:paraId="76B7177B" w14:textId="77777777" w:rsidR="00AC132F" w:rsidRPr="00CA6FC0" w:rsidRDefault="00AC132F" w:rsidP="00AC132F">
      <w:pPr>
        <w:spacing w:after="200"/>
      </w:pPr>
    </w:p>
    <w:p w14:paraId="690CAE03" w14:textId="77777777" w:rsidR="00AC132F" w:rsidRPr="00CA6FC0" w:rsidRDefault="00AC132F" w:rsidP="00AC132F">
      <w:pPr>
        <w:spacing w:after="200"/>
      </w:pPr>
    </w:p>
    <w:p w14:paraId="267C8B53" w14:textId="77777777" w:rsidR="00AC132F" w:rsidRPr="00CA6FC0" w:rsidRDefault="00AC132F" w:rsidP="00AC132F">
      <w:pPr>
        <w:spacing w:after="200"/>
      </w:pPr>
    </w:p>
    <w:p w14:paraId="12F9A7A7" w14:textId="77777777" w:rsidR="00AC132F" w:rsidRPr="00CA6FC0" w:rsidRDefault="00AC132F" w:rsidP="00AC132F">
      <w:pPr>
        <w:spacing w:after="200"/>
      </w:pPr>
    </w:p>
    <w:p w14:paraId="0EA16380" w14:textId="6E7846E5" w:rsidR="00AC132F" w:rsidRPr="00CA6FC0" w:rsidRDefault="00AC132F" w:rsidP="00AC132F">
      <w:pPr>
        <w:jc w:val="right"/>
        <w:rPr>
          <w:sz w:val="52"/>
          <w:szCs w:val="48"/>
        </w:rPr>
      </w:pPr>
      <w:r w:rsidRPr="00CA6FC0">
        <w:rPr>
          <w:sz w:val="52"/>
          <w:szCs w:val="48"/>
        </w:rPr>
        <w:t>Chapter 4</w:t>
      </w:r>
    </w:p>
    <w:p w14:paraId="6072D0F5" w14:textId="4FAECCD5" w:rsidR="00AC132F" w:rsidRPr="00CA6FC0" w:rsidRDefault="001B7CA3" w:rsidP="00AC132F">
      <w:pPr>
        <w:pStyle w:val="Titre"/>
      </w:pPr>
      <w:r>
        <w:t>Re-A</w:t>
      </w:r>
      <w:r w:rsidR="00AC132F" w:rsidRPr="00CA6FC0">
        <w:t>nalyse Mode</w:t>
      </w:r>
    </w:p>
    <w:p w14:paraId="2FC72E55" w14:textId="77777777" w:rsidR="00AC132F" w:rsidRPr="00CA6FC0" w:rsidRDefault="00AC132F" w:rsidP="00AC132F">
      <w:pPr>
        <w:jc w:val="right"/>
        <w:rPr>
          <w:sz w:val="32"/>
          <w:szCs w:val="28"/>
        </w:rPr>
      </w:pPr>
      <w:r w:rsidRPr="00CA6FC0">
        <w:rPr>
          <w:noProof/>
          <w:sz w:val="32"/>
          <w:szCs w:val="28"/>
        </w:rPr>
        <mc:AlternateContent>
          <mc:Choice Requires="wps">
            <w:drawing>
              <wp:anchor distT="0" distB="0" distL="114300" distR="114300" simplePos="0" relativeHeight="251968512" behindDoc="0" locked="0" layoutInCell="1" allowOverlap="1" wp14:anchorId="1F1742CA" wp14:editId="285B4580">
                <wp:simplePos x="0" y="0"/>
                <wp:positionH relativeFrom="column">
                  <wp:posOffset>4149090</wp:posOffset>
                </wp:positionH>
                <wp:positionV relativeFrom="paragraph">
                  <wp:posOffset>207119</wp:posOffset>
                </wp:positionV>
                <wp:extent cx="2190750" cy="0"/>
                <wp:effectExtent l="19050" t="19050" r="0" b="19050"/>
                <wp:wrapNone/>
                <wp:docPr id="324" name="Connecteur droit 324"/>
                <wp:cNvGraphicFramePr/>
                <a:graphic xmlns:a="http://schemas.openxmlformats.org/drawingml/2006/main">
                  <a:graphicData uri="http://schemas.microsoft.com/office/word/2010/wordprocessingShape">
                    <wps:wsp>
                      <wps:cNvCnPr/>
                      <wps:spPr>
                        <a:xfrm flipH="1">
                          <a:off x="0" y="0"/>
                          <a:ext cx="2190750" cy="0"/>
                        </a:xfrm>
                        <a:prstGeom prst="line">
                          <a:avLst/>
                        </a:prstGeom>
                        <a:ln w="38100">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1CAFAE" id="Connecteur droit 324" o:spid="_x0000_s1026" style="position:absolute;flip:x;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7pt,16.3pt" to="499.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" strokecolor="#393737 [814]" strokeweight="3pt"/>
            </w:pict>
          </mc:Fallback>
        </mc:AlternateContent>
      </w:r>
    </w:p>
    <w:p w14:paraId="074938DE" w14:textId="77777777" w:rsidR="00AC132F" w:rsidRPr="00CA6FC0" w:rsidRDefault="00AC132F" w:rsidP="00AC132F">
      <w:pPr>
        <w:spacing w:after="200"/>
        <w:rPr>
          <w:b/>
          <w:sz w:val="22"/>
        </w:rPr>
      </w:pPr>
      <w:r w:rsidRPr="00CA6FC0">
        <w:br w:type="page"/>
      </w:r>
    </w:p>
    <w:p w14:paraId="52CFDA7D" w14:textId="5388E1DC" w:rsidR="001D076F" w:rsidRPr="00CA6FC0" w:rsidRDefault="001B7CA3" w:rsidP="005A4F01">
      <w:pPr>
        <w:pStyle w:val="Titre1"/>
      </w:pPr>
      <w:bookmarkStart w:id="99" w:name="_Toc50729822"/>
      <w:r>
        <w:lastRenderedPageBreak/>
        <w:t>RE-</w:t>
      </w:r>
      <w:r w:rsidR="001D076F" w:rsidRPr="00CA6FC0">
        <w:t>ANALY</w:t>
      </w:r>
      <w:r w:rsidR="009D6E6B" w:rsidRPr="00CA6FC0">
        <w:t>S</w:t>
      </w:r>
      <w:r w:rsidR="001D076F" w:rsidRPr="00CA6FC0">
        <w:t>E MODE</w:t>
      </w:r>
      <w:bookmarkEnd w:id="99"/>
      <w:r w:rsidR="001D076F" w:rsidRPr="00CA6FC0">
        <w:t xml:space="preserve"> </w:t>
      </w:r>
    </w:p>
    <w:p w14:paraId="426EF076" w14:textId="18ED4F95" w:rsidR="00041DA4" w:rsidRPr="00CA6FC0" w:rsidRDefault="00E206DD" w:rsidP="004B0F86">
      <w:pPr>
        <w:rPr>
          <w:color w:val="0F0D29" w:themeColor="text1"/>
        </w:rPr>
      </w:pPr>
      <w:r w:rsidRPr="00CA6FC0">
        <w:rPr>
          <w:color w:val="0F0D29" w:themeColor="text1"/>
        </w:rPr>
        <w:t>Th</w:t>
      </w:r>
      <w:r w:rsidR="009D6E6B" w:rsidRPr="00CA6FC0">
        <w:rPr>
          <w:color w:val="0F0D29" w:themeColor="text1"/>
        </w:rPr>
        <w:t xml:space="preserve">e </w:t>
      </w:r>
      <w:r w:rsidR="001B7CA3">
        <w:rPr>
          <w:color w:val="0F0D29" w:themeColor="text1"/>
        </w:rPr>
        <w:t>Re-</w:t>
      </w:r>
      <w:r w:rsidR="00C6780A" w:rsidRPr="00CA6FC0">
        <w:rPr>
          <w:color w:val="0F0D29" w:themeColor="text1"/>
        </w:rPr>
        <w:t>Analyse Mode</w:t>
      </w:r>
      <w:r w:rsidR="00FC2C83" w:rsidRPr="00CA6FC0">
        <w:rPr>
          <w:color w:val="0F0D29" w:themeColor="text1"/>
        </w:rPr>
        <w:t xml:space="preserve"> is the last </w:t>
      </w:r>
      <w:r w:rsidR="00C6780A" w:rsidRPr="00CA6FC0">
        <w:rPr>
          <w:color w:val="0F0D29" w:themeColor="text1"/>
        </w:rPr>
        <w:t xml:space="preserve">mode added to ACASYA in </w:t>
      </w:r>
      <w:r w:rsidR="00EC2226" w:rsidRPr="00CA6FC0">
        <w:rPr>
          <w:color w:val="0F0D29" w:themeColor="text1"/>
        </w:rPr>
        <w:t>the</w:t>
      </w:r>
      <w:r w:rsidR="00C6780A" w:rsidRPr="00CA6FC0">
        <w:rPr>
          <w:color w:val="0F0D29" w:themeColor="text1"/>
        </w:rPr>
        <w:t xml:space="preserve"> last update. This very useful mode allows you to </w:t>
      </w:r>
      <w:r w:rsidR="00EC2226" w:rsidRPr="00CA6FC0">
        <w:rPr>
          <w:color w:val="0F0D29" w:themeColor="text1"/>
        </w:rPr>
        <w:t xml:space="preserve">analyse </w:t>
      </w:r>
      <w:r w:rsidR="00D468EA" w:rsidRPr="00CA6FC0">
        <w:rPr>
          <w:color w:val="0F0D29" w:themeColor="text1"/>
        </w:rPr>
        <w:t>Log</w:t>
      </w:r>
      <w:r w:rsidR="0020352A" w:rsidRPr="00CA6FC0">
        <w:rPr>
          <w:color w:val="0F0D29" w:themeColor="text1"/>
        </w:rPr>
        <w:t xml:space="preserve"> file </w:t>
      </w:r>
      <w:r w:rsidR="000248E5" w:rsidRPr="00CA6FC0">
        <w:rPr>
          <w:color w:val="0F0D29" w:themeColor="text1"/>
        </w:rPr>
        <w:t>from a previously performed test.</w:t>
      </w:r>
      <w:r w:rsidR="00286D50" w:rsidRPr="00CA6FC0">
        <w:rPr>
          <w:color w:val="0F0D29" w:themeColor="text1"/>
        </w:rPr>
        <w:t xml:space="preserve"> It is a perfect mode to save time when you do</w:t>
      </w:r>
      <w:r w:rsidR="00997AB4" w:rsidRPr="00CA6FC0">
        <w:rPr>
          <w:color w:val="0F0D29" w:themeColor="text1"/>
        </w:rPr>
        <w:t>n’t</w:t>
      </w:r>
      <w:r w:rsidR="00286D50" w:rsidRPr="00CA6FC0">
        <w:rPr>
          <w:color w:val="0F0D29" w:themeColor="text1"/>
        </w:rPr>
        <w:t xml:space="preserve"> want to </w:t>
      </w:r>
      <w:r w:rsidR="00041DA4" w:rsidRPr="00CA6FC0">
        <w:rPr>
          <w:color w:val="0F0D29" w:themeColor="text1"/>
        </w:rPr>
        <w:t xml:space="preserve">execute a test </w:t>
      </w:r>
      <w:r w:rsidR="004B75BB" w:rsidRPr="00CA6FC0">
        <w:rPr>
          <w:color w:val="0F0D29" w:themeColor="text1"/>
        </w:rPr>
        <w:t>once again</w:t>
      </w:r>
      <w:r w:rsidR="00041DA4" w:rsidRPr="00CA6FC0">
        <w:rPr>
          <w:color w:val="0F0D29" w:themeColor="text1"/>
        </w:rPr>
        <w:t xml:space="preserve">. </w:t>
      </w:r>
    </w:p>
    <w:p w14:paraId="1356E724" w14:textId="05580D47" w:rsidR="00EE73C8" w:rsidRPr="00CA6FC0" w:rsidRDefault="00EE73C8" w:rsidP="004B0F86">
      <w:pPr>
        <w:rPr>
          <w:color w:val="0F0D29" w:themeColor="text1"/>
        </w:rPr>
      </w:pPr>
    </w:p>
    <w:p w14:paraId="1E020D80" w14:textId="1C208DAF" w:rsidR="00703AB9" w:rsidRPr="00CA6FC0" w:rsidRDefault="00703AB9" w:rsidP="00703AB9">
      <w:pPr>
        <w:pStyle w:val="Titre2"/>
      </w:pPr>
      <w:bookmarkStart w:id="100" w:name="_Toc50729823"/>
      <w:r w:rsidRPr="00CA6FC0">
        <w:t>IHM</w:t>
      </w:r>
      <w:bookmarkEnd w:id="100"/>
    </w:p>
    <w:p w14:paraId="5E6AC268" w14:textId="77777777" w:rsidR="009A17BB" w:rsidRPr="00CA6FC0" w:rsidRDefault="009A17BB" w:rsidP="004B0F86"/>
    <w:p w14:paraId="50D77296" w14:textId="6A47C558" w:rsidR="00EE73C8" w:rsidRPr="00CA6FC0" w:rsidRDefault="00EE73C8" w:rsidP="004B0F86">
      <w:pPr>
        <w:rPr>
          <w:color w:val="0F0D29" w:themeColor="text1"/>
        </w:rPr>
      </w:pPr>
      <w:r w:rsidRPr="00CA6FC0">
        <w:t>The main window is divided as follow:</w:t>
      </w:r>
    </w:p>
    <w:p w14:paraId="34CF051E" w14:textId="236B88D6" w:rsidR="005E4706" w:rsidRPr="00CA6FC0" w:rsidRDefault="00CF2765" w:rsidP="004B0F86">
      <w:pPr>
        <w:rPr>
          <w:color w:val="0F0D29" w:themeColor="text1"/>
        </w:rPr>
      </w:pPr>
      <w:r w:rsidRPr="00CA6FC0">
        <w:rPr>
          <w:noProof/>
        </w:rPr>
        <mc:AlternateContent>
          <mc:Choice Requires="wps">
            <w:drawing>
              <wp:anchor distT="0" distB="0" distL="114300" distR="114300" simplePos="0" relativeHeight="251906048" behindDoc="0" locked="0" layoutInCell="1" allowOverlap="1" wp14:anchorId="6DB1D8B3" wp14:editId="5085F55F">
                <wp:simplePos x="0" y="0"/>
                <wp:positionH relativeFrom="column">
                  <wp:posOffset>249555</wp:posOffset>
                </wp:positionH>
                <wp:positionV relativeFrom="paragraph">
                  <wp:posOffset>144409</wp:posOffset>
                </wp:positionV>
                <wp:extent cx="2038350" cy="286603"/>
                <wp:effectExtent l="0" t="0" r="0" b="0"/>
                <wp:wrapNone/>
                <wp:docPr id="311" name="Zone de texte 311"/>
                <wp:cNvGraphicFramePr/>
                <a:graphic xmlns:a="http://schemas.openxmlformats.org/drawingml/2006/main">
                  <a:graphicData uri="http://schemas.microsoft.com/office/word/2010/wordprocessingShape">
                    <wps:wsp>
                      <wps:cNvSpPr txBox="1"/>
                      <wps:spPr>
                        <a:xfrm>
                          <a:off x="0" y="0"/>
                          <a:ext cx="2038350" cy="286603"/>
                        </a:xfrm>
                        <a:prstGeom prst="rect">
                          <a:avLst/>
                        </a:prstGeom>
                        <a:noFill/>
                        <a:ln w="6350">
                          <a:noFill/>
                        </a:ln>
                      </wps:spPr>
                      <wps:txbx>
                        <w:txbxContent>
                          <w:p w14:paraId="05C140D0" w14:textId="742C8C2F" w:rsidR="007620C7" w:rsidRPr="00A9043D" w:rsidRDefault="007620C7" w:rsidP="00CF2765">
                            <w:pPr>
                              <w:jc w:val="center"/>
                              <w:rPr>
                                <w:b/>
                                <w:bCs/>
                              </w:rPr>
                            </w:pPr>
                            <w:bookmarkStart w:id="101" w:name="FileSelection"/>
                            <w:r>
                              <w:rPr>
                                <w:b/>
                                <w:bCs/>
                              </w:rPr>
                              <w:t>(1) Files selection</w:t>
                            </w:r>
                            <w:bookmarkEnd w:id="10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1D8B3" id="Zone de texte 311" o:spid="_x0000_s1070" type="#_x0000_t202" style="position:absolute;left:0;text-align:left;margin-left:19.65pt;margin-top:11.35pt;width:160.5pt;height:22.5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" filled="f" stroked="f" strokeweight=".5pt">
                <v:textbox>
                  <w:txbxContent>
                    <w:p w14:paraId="05C140D0" w14:textId="742C8C2F" w:rsidR="007620C7" w:rsidRPr="00A9043D" w:rsidRDefault="007620C7" w:rsidP="00CF2765">
                      <w:pPr>
                        <w:jc w:val="center"/>
                        <w:rPr>
                          <w:b/>
                          <w:bCs/>
                        </w:rPr>
                      </w:pPr>
                      <w:bookmarkStart w:id="102" w:name="FileSelection"/>
                      <w:r>
                        <w:rPr>
                          <w:b/>
                          <w:bCs/>
                        </w:rPr>
                        <w:t>(1) Files selection</w:t>
                      </w:r>
                      <w:bookmarkEnd w:id="102"/>
                    </w:p>
                  </w:txbxContent>
                </v:textbox>
              </v:shape>
            </w:pict>
          </mc:Fallback>
        </mc:AlternateContent>
      </w:r>
    </w:p>
    <w:p w14:paraId="1CBCD4CF" w14:textId="693738A5" w:rsidR="00041DA4" w:rsidRPr="00CA6FC0" w:rsidRDefault="00041DA4" w:rsidP="004B0F86">
      <w:pPr>
        <w:rPr>
          <w:color w:val="0F0D29" w:themeColor="text1"/>
        </w:rPr>
      </w:pPr>
    </w:p>
    <w:p w14:paraId="1102298F" w14:textId="002B7557" w:rsidR="00662810" w:rsidRPr="00CA6FC0" w:rsidRDefault="00465737" w:rsidP="004B0F86">
      <w:pPr>
        <w:rPr>
          <w:color w:val="0F0D29" w:themeColor="text1"/>
        </w:rPr>
      </w:pPr>
      <w:r w:rsidRPr="00CA6FC0">
        <w:rPr>
          <w:noProof/>
          <w:color w:val="0F0D29" w:themeColor="text1"/>
        </w:rPr>
        <mc:AlternateContent>
          <mc:Choice Requires="wps">
            <w:drawing>
              <wp:anchor distT="0" distB="0" distL="114300" distR="114300" simplePos="0" relativeHeight="251902976" behindDoc="0" locked="0" layoutInCell="1" allowOverlap="1" wp14:anchorId="79ACB1D2" wp14:editId="3E232E5B">
                <wp:simplePos x="0" y="0"/>
                <wp:positionH relativeFrom="column">
                  <wp:posOffset>1268946</wp:posOffset>
                </wp:positionH>
                <wp:positionV relativeFrom="paragraph">
                  <wp:posOffset>42880</wp:posOffset>
                </wp:positionV>
                <wp:extent cx="0" cy="1121434"/>
                <wp:effectExtent l="38100" t="38100" r="57150" b="21590"/>
                <wp:wrapNone/>
                <wp:docPr id="306" name="Connecteur droit avec flèche 306"/>
                <wp:cNvGraphicFramePr/>
                <a:graphic xmlns:a="http://schemas.openxmlformats.org/drawingml/2006/main">
                  <a:graphicData uri="http://schemas.microsoft.com/office/word/2010/wordprocessingShape">
                    <wps:wsp>
                      <wps:cNvCnPr/>
                      <wps:spPr>
                        <a:xfrm flipV="1">
                          <a:off x="0" y="0"/>
                          <a:ext cx="0" cy="1121434"/>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FADE1C" id="Connecteur droit avec flèche 306" o:spid="_x0000_s1026" type="#_x0000_t32" style="position:absolute;margin-left:99.9pt;margin-top:3.4pt;width:0;height:88.3pt;flip:y;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" strokecolor="#c00000" strokeweight="1.5pt">
                <v:stroke endarrow="oval"/>
              </v:shape>
            </w:pict>
          </mc:Fallback>
        </mc:AlternateContent>
      </w:r>
    </w:p>
    <w:p w14:paraId="65B84A4E" w14:textId="77777777" w:rsidR="00F335A8" w:rsidRPr="00CA6FC0" w:rsidRDefault="00D331F9" w:rsidP="00F335A8">
      <w:pPr>
        <w:keepNext/>
      </w:pPr>
      <w:r w:rsidRPr="00CA6FC0">
        <w:rPr>
          <w:noProof/>
          <w:color w:val="0F0D29" w:themeColor="text1"/>
        </w:rPr>
        <mc:AlternateContent>
          <mc:Choice Requires="wps">
            <w:drawing>
              <wp:anchor distT="0" distB="0" distL="114300" distR="114300" simplePos="0" relativeHeight="251899904" behindDoc="0" locked="0" layoutInCell="1" allowOverlap="1" wp14:anchorId="52BF7987" wp14:editId="66B621A9">
                <wp:simplePos x="0" y="0"/>
                <wp:positionH relativeFrom="column">
                  <wp:posOffset>2692304</wp:posOffset>
                </wp:positionH>
                <wp:positionV relativeFrom="paragraph">
                  <wp:posOffset>630663</wp:posOffset>
                </wp:positionV>
                <wp:extent cx="3562710" cy="2898475"/>
                <wp:effectExtent l="0" t="0" r="0" b="0"/>
                <wp:wrapNone/>
                <wp:docPr id="302" name="Rectangle 302"/>
                <wp:cNvGraphicFramePr/>
                <a:graphic xmlns:a="http://schemas.openxmlformats.org/drawingml/2006/main">
                  <a:graphicData uri="http://schemas.microsoft.com/office/word/2010/wordprocessingShape">
                    <wps:wsp>
                      <wps:cNvSpPr/>
                      <wps:spPr>
                        <a:xfrm>
                          <a:off x="0" y="0"/>
                          <a:ext cx="3562710" cy="2898475"/>
                        </a:xfrm>
                        <a:prstGeom prst="rect">
                          <a:avLst/>
                        </a:prstGeom>
                        <a:solidFill>
                          <a:schemeClr val="accent6">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ACF10E" w14:textId="3BE8D541" w:rsidR="007620C7" w:rsidRPr="0082717F" w:rsidRDefault="007620C7" w:rsidP="00043552">
                            <w:pPr>
                              <w:jc w:val="center"/>
                              <w:rPr>
                                <w:b/>
                                <w:bCs/>
                                <w:lang w:val="fr-FR"/>
                              </w:rPr>
                            </w:pPr>
                            <w:bookmarkStart w:id="103" w:name="CheckResultsDisplay"/>
                            <w:proofErr w:type="spellStart"/>
                            <w:r>
                              <w:rPr>
                                <w:b/>
                                <w:bCs/>
                                <w:lang w:val="fr-FR"/>
                              </w:rPr>
                              <w:t>Results</w:t>
                            </w:r>
                            <w:proofErr w:type="spellEnd"/>
                            <w:r w:rsidRPr="0082717F">
                              <w:rPr>
                                <w:b/>
                                <w:bCs/>
                                <w:lang w:val="fr-FR"/>
                              </w:rPr>
                              <w:t xml:space="preserve"> </w:t>
                            </w:r>
                            <w:bookmarkEnd w:id="103"/>
                            <w:r>
                              <w:rPr>
                                <w:b/>
                                <w:bCs/>
                                <w:lang w:val="fr-FR"/>
                              </w:rPr>
                              <w:t>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F7987" id="Rectangle 302" o:spid="_x0000_s1071" style="position:absolute;left:0;text-align:left;margin-left:212pt;margin-top:49.65pt;width:280.55pt;height:228.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" fillcolor="#34aba2 [3209]" stroked="f" strokeweight="2pt">
                <v:fill opacity="13107f"/>
                <v:textbox>
                  <w:txbxContent>
                    <w:p w14:paraId="4CACF10E" w14:textId="3BE8D541" w:rsidR="007620C7" w:rsidRPr="0082717F" w:rsidRDefault="007620C7" w:rsidP="00043552">
                      <w:pPr>
                        <w:jc w:val="center"/>
                        <w:rPr>
                          <w:b/>
                          <w:bCs/>
                          <w:lang w:val="fr-FR"/>
                        </w:rPr>
                      </w:pPr>
                      <w:bookmarkStart w:id="104" w:name="CheckResultsDisplay"/>
                      <w:proofErr w:type="spellStart"/>
                      <w:r>
                        <w:rPr>
                          <w:b/>
                          <w:bCs/>
                          <w:lang w:val="fr-FR"/>
                        </w:rPr>
                        <w:t>Results</w:t>
                      </w:r>
                      <w:proofErr w:type="spellEnd"/>
                      <w:r w:rsidRPr="0082717F">
                        <w:rPr>
                          <w:b/>
                          <w:bCs/>
                          <w:lang w:val="fr-FR"/>
                        </w:rPr>
                        <w:t xml:space="preserve"> </w:t>
                      </w:r>
                      <w:bookmarkEnd w:id="104"/>
                      <w:r>
                        <w:rPr>
                          <w:b/>
                          <w:bCs/>
                          <w:lang w:val="fr-FR"/>
                        </w:rPr>
                        <w:t>panel</w:t>
                      </w:r>
                    </w:p>
                  </w:txbxContent>
                </v:textbox>
              </v:rect>
            </w:pict>
          </mc:Fallback>
        </mc:AlternateContent>
      </w:r>
      <w:r w:rsidR="00465737" w:rsidRPr="00CA6FC0">
        <w:rPr>
          <w:noProof/>
          <w:color w:val="0F0D29" w:themeColor="text1"/>
        </w:rPr>
        <mc:AlternateContent>
          <mc:Choice Requires="wps">
            <w:drawing>
              <wp:anchor distT="0" distB="0" distL="114300" distR="114300" simplePos="0" relativeHeight="251904000" behindDoc="0" locked="0" layoutInCell="1" allowOverlap="1" wp14:anchorId="1EF13FEA" wp14:editId="743650F8">
                <wp:simplePos x="0" y="0"/>
                <wp:positionH relativeFrom="column">
                  <wp:posOffset>1272540</wp:posOffset>
                </wp:positionH>
                <wp:positionV relativeFrom="paragraph">
                  <wp:posOffset>2761470</wp:posOffset>
                </wp:positionV>
                <wp:extent cx="0" cy="1397875"/>
                <wp:effectExtent l="38100" t="0" r="57150" b="50165"/>
                <wp:wrapNone/>
                <wp:docPr id="309" name="Connecteur droit avec flèche 309"/>
                <wp:cNvGraphicFramePr/>
                <a:graphic xmlns:a="http://schemas.openxmlformats.org/drawingml/2006/main">
                  <a:graphicData uri="http://schemas.microsoft.com/office/word/2010/wordprocessingShape">
                    <wps:wsp>
                      <wps:cNvCnPr/>
                      <wps:spPr>
                        <a:xfrm>
                          <a:off x="0" y="0"/>
                          <a:ext cx="0" cy="1397875"/>
                        </a:xfrm>
                        <a:prstGeom prst="straightConnector1">
                          <a:avLst/>
                        </a:prstGeom>
                        <a:ln w="19050">
                          <a:solidFill>
                            <a:srgbClr val="C00000"/>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EB019" id="Connecteur droit avec flèche 309" o:spid="_x0000_s1026" type="#_x0000_t32" style="position:absolute;margin-left:100.2pt;margin-top:217.45pt;width:0;height:110.0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" strokecolor="#c00000" strokeweight="1.5pt">
                <v:stroke endarrow="oval"/>
              </v:shape>
            </w:pict>
          </mc:Fallback>
        </mc:AlternateContent>
      </w:r>
      <w:r w:rsidR="00EE73C8" w:rsidRPr="00CA6FC0">
        <w:rPr>
          <w:noProof/>
          <w:color w:val="0F0D29" w:themeColor="text1"/>
        </w:rPr>
        <mc:AlternateContent>
          <mc:Choice Requires="wps">
            <w:drawing>
              <wp:anchor distT="0" distB="0" distL="114300" distR="114300" simplePos="0" relativeHeight="251901952" behindDoc="0" locked="0" layoutInCell="1" allowOverlap="1" wp14:anchorId="0D96C46E" wp14:editId="62CD2E9B">
                <wp:simplePos x="0" y="0"/>
                <wp:positionH relativeFrom="column">
                  <wp:posOffset>880758</wp:posOffset>
                </wp:positionH>
                <wp:positionV relativeFrom="paragraph">
                  <wp:posOffset>2546206</wp:posOffset>
                </wp:positionV>
                <wp:extent cx="750498" cy="215661"/>
                <wp:effectExtent l="0" t="0" r="12065" b="13335"/>
                <wp:wrapNone/>
                <wp:docPr id="303" name="Rectangle : coins arrondis 303"/>
                <wp:cNvGraphicFramePr/>
                <a:graphic xmlns:a="http://schemas.openxmlformats.org/drawingml/2006/main">
                  <a:graphicData uri="http://schemas.microsoft.com/office/word/2010/wordprocessingShape">
                    <wps:wsp>
                      <wps:cNvSpPr/>
                      <wps:spPr>
                        <a:xfrm>
                          <a:off x="0" y="0"/>
                          <a:ext cx="750498" cy="215661"/>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1EF439" id="Rectangle : coins arrondis 303" o:spid="_x0000_s1026" style="position:absolute;margin-left:69.35pt;margin-top:200.5pt;width:59.1pt;height:1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" filled="f" strokecolor="#c00000" strokeweight="1.5pt"/>
            </w:pict>
          </mc:Fallback>
        </mc:AlternateContent>
      </w:r>
      <w:r w:rsidR="00EE73C8" w:rsidRPr="00CA6FC0">
        <w:rPr>
          <w:noProof/>
          <w:color w:val="0F0D29" w:themeColor="text1"/>
        </w:rPr>
        <mc:AlternateContent>
          <mc:Choice Requires="wps">
            <w:drawing>
              <wp:anchor distT="0" distB="0" distL="114300" distR="114300" simplePos="0" relativeHeight="251897856" behindDoc="0" locked="0" layoutInCell="1" allowOverlap="1" wp14:anchorId="04D5DC24" wp14:editId="7481DB87">
                <wp:simplePos x="0" y="0"/>
                <wp:positionH relativeFrom="column">
                  <wp:posOffset>532691</wp:posOffset>
                </wp:positionH>
                <wp:positionV relativeFrom="paragraph">
                  <wp:posOffset>949517</wp:posOffset>
                </wp:positionV>
                <wp:extent cx="1531089" cy="648586"/>
                <wp:effectExtent l="0" t="0" r="12065" b="18415"/>
                <wp:wrapNone/>
                <wp:docPr id="297" name="Rectangle : coins arrondis 297"/>
                <wp:cNvGraphicFramePr/>
                <a:graphic xmlns:a="http://schemas.openxmlformats.org/drawingml/2006/main">
                  <a:graphicData uri="http://schemas.microsoft.com/office/word/2010/wordprocessingShape">
                    <wps:wsp>
                      <wps:cNvSpPr/>
                      <wps:spPr>
                        <a:xfrm>
                          <a:off x="0" y="0"/>
                          <a:ext cx="1531089" cy="648586"/>
                        </a:xfrm>
                        <a:prstGeom prst="roundRect">
                          <a:avLst>
                            <a:gd name="adj" fmla="val 1664"/>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EB120B" id="Rectangle : coins arrondis 297" o:spid="_x0000_s1026" style="position:absolute;margin-left:41.95pt;margin-top:74.75pt;width:120.55pt;height:51.0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" filled="f" strokecolor="#c00000" strokeweight="1.5pt"/>
            </w:pict>
          </mc:Fallback>
        </mc:AlternateContent>
      </w:r>
      <w:r w:rsidR="00AE06D2" w:rsidRPr="00CA6FC0">
        <w:rPr>
          <w:noProof/>
        </w:rPr>
        <w:drawing>
          <wp:inline distT="0" distB="0" distL="0" distR="0" wp14:anchorId="3BC66870" wp14:editId="34CFC779">
            <wp:extent cx="6371590" cy="3920490"/>
            <wp:effectExtent l="0" t="0" r="0" b="3810"/>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71590" cy="3920490"/>
                    </a:xfrm>
                    <a:prstGeom prst="rect">
                      <a:avLst/>
                    </a:prstGeom>
                  </pic:spPr>
                </pic:pic>
              </a:graphicData>
            </a:graphic>
          </wp:inline>
        </w:drawing>
      </w:r>
    </w:p>
    <w:p w14:paraId="10DC1B39" w14:textId="78A3DCF6" w:rsidR="00662810" w:rsidRPr="00CA6FC0" w:rsidRDefault="00F335A8" w:rsidP="00F335A8">
      <w:pPr>
        <w:pStyle w:val="Lgende"/>
        <w:jc w:val="center"/>
        <w:rPr>
          <w:color w:val="0F0D29" w:themeColor="text1"/>
        </w:rPr>
      </w:pPr>
      <w:r w:rsidRPr="00CA6FC0">
        <w:t xml:space="preserve">Figure </w:t>
      </w:r>
      <w:r w:rsidRPr="00CA6FC0">
        <w:fldChar w:fldCharType="begin"/>
      </w:r>
      <w:r w:rsidRPr="00CA6FC0">
        <w:instrText xml:space="preserve"> SEQ Figure \* ARABIC </w:instrText>
      </w:r>
      <w:r w:rsidRPr="00CA6FC0">
        <w:fldChar w:fldCharType="separate"/>
      </w:r>
      <w:r w:rsidR="00BA35D4">
        <w:rPr>
          <w:noProof/>
        </w:rPr>
        <w:t>18</w:t>
      </w:r>
      <w:r w:rsidRPr="00CA6FC0">
        <w:fldChar w:fldCharType="end"/>
      </w:r>
      <w:r w:rsidR="00423FC8" w:rsidRPr="00CA6FC0">
        <w:t xml:space="preserve">. </w:t>
      </w:r>
      <w:r w:rsidR="001B7CA3">
        <w:t>Re-</w:t>
      </w:r>
      <w:r w:rsidRPr="00CA6FC0">
        <w:t>Analyse Mode main window</w:t>
      </w:r>
    </w:p>
    <w:p w14:paraId="608CF3F4" w14:textId="0DF78253" w:rsidR="00994298" w:rsidRPr="00CA6FC0" w:rsidRDefault="00F335A8" w:rsidP="00DE2AF8">
      <w:pPr>
        <w:jc w:val="center"/>
        <w:rPr>
          <w:color w:val="0F0D29" w:themeColor="text1"/>
        </w:rPr>
      </w:pPr>
      <w:r w:rsidRPr="00CA6FC0">
        <w:rPr>
          <w:noProof/>
        </w:rPr>
        <mc:AlternateContent>
          <mc:Choice Requires="wps">
            <w:drawing>
              <wp:anchor distT="0" distB="0" distL="114300" distR="114300" simplePos="0" relativeHeight="251908096" behindDoc="0" locked="0" layoutInCell="1" allowOverlap="1" wp14:anchorId="0AF31459" wp14:editId="2224497F">
                <wp:simplePos x="0" y="0"/>
                <wp:positionH relativeFrom="column">
                  <wp:posOffset>247386</wp:posOffset>
                </wp:positionH>
                <wp:positionV relativeFrom="paragraph">
                  <wp:posOffset>18415</wp:posOffset>
                </wp:positionV>
                <wp:extent cx="2038350" cy="286385"/>
                <wp:effectExtent l="0" t="0" r="0" b="0"/>
                <wp:wrapNone/>
                <wp:docPr id="312" name="Zone de texte 312"/>
                <wp:cNvGraphicFramePr/>
                <a:graphic xmlns:a="http://schemas.openxmlformats.org/drawingml/2006/main">
                  <a:graphicData uri="http://schemas.microsoft.com/office/word/2010/wordprocessingShape">
                    <wps:wsp>
                      <wps:cNvSpPr txBox="1"/>
                      <wps:spPr>
                        <a:xfrm>
                          <a:off x="0" y="0"/>
                          <a:ext cx="2038350" cy="286385"/>
                        </a:xfrm>
                        <a:prstGeom prst="rect">
                          <a:avLst/>
                        </a:prstGeom>
                        <a:noFill/>
                        <a:ln w="6350">
                          <a:noFill/>
                        </a:ln>
                      </wps:spPr>
                      <wps:txbx>
                        <w:txbxContent>
                          <w:p w14:paraId="106DBD37" w14:textId="78B66FD2" w:rsidR="007620C7" w:rsidRPr="00A9043D" w:rsidRDefault="007620C7" w:rsidP="0082717F">
                            <w:pPr>
                              <w:jc w:val="center"/>
                              <w:rPr>
                                <w:b/>
                                <w:bCs/>
                              </w:rPr>
                            </w:pPr>
                            <w:bookmarkStart w:id="105" w:name="AnalyseBtn"/>
                            <w:r>
                              <w:rPr>
                                <w:b/>
                                <w:bCs/>
                              </w:rPr>
                              <w:t>(2) Analyse button</w:t>
                            </w:r>
                            <w:bookmarkEnd w:id="10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31459" id="Zone de texte 312" o:spid="_x0000_s1072" type="#_x0000_t202" style="position:absolute;left:0;text-align:left;margin-left:19.5pt;margin-top:1.45pt;width:160.5pt;height:22.5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" filled="f" stroked="f" strokeweight=".5pt">
                <v:textbox>
                  <w:txbxContent>
                    <w:p w14:paraId="106DBD37" w14:textId="78B66FD2" w:rsidR="007620C7" w:rsidRPr="00A9043D" w:rsidRDefault="007620C7" w:rsidP="0082717F">
                      <w:pPr>
                        <w:jc w:val="center"/>
                        <w:rPr>
                          <w:b/>
                          <w:bCs/>
                        </w:rPr>
                      </w:pPr>
                      <w:bookmarkStart w:id="106" w:name="AnalyseBtn"/>
                      <w:r>
                        <w:rPr>
                          <w:b/>
                          <w:bCs/>
                        </w:rPr>
                        <w:t>(2) Analyse button</w:t>
                      </w:r>
                      <w:bookmarkEnd w:id="106"/>
                    </w:p>
                  </w:txbxContent>
                </v:textbox>
              </v:shape>
            </w:pict>
          </mc:Fallback>
        </mc:AlternateContent>
      </w:r>
    </w:p>
    <w:p w14:paraId="006724C0" w14:textId="42673F63" w:rsidR="00994298" w:rsidRPr="00CA6FC0" w:rsidRDefault="00994298" w:rsidP="004B0F86">
      <w:pPr>
        <w:rPr>
          <w:color w:val="0F0D29" w:themeColor="text1"/>
        </w:rPr>
      </w:pPr>
    </w:p>
    <w:p w14:paraId="70B0D7B7" w14:textId="62A2450F" w:rsidR="00994298" w:rsidRPr="00CA6FC0" w:rsidRDefault="00994298" w:rsidP="004B0F86">
      <w:pPr>
        <w:rPr>
          <w:color w:val="0F0D29" w:themeColor="text1"/>
        </w:rPr>
      </w:pPr>
    </w:p>
    <w:p w14:paraId="0640324F" w14:textId="67D6BCB7" w:rsidR="00862512" w:rsidRPr="00CA6FC0" w:rsidRDefault="00862512" w:rsidP="004B0F86">
      <w:pPr>
        <w:rPr>
          <w:color w:val="0F0D29" w:themeColor="text1"/>
        </w:rPr>
      </w:pPr>
    </w:p>
    <w:p w14:paraId="4A5B64BE" w14:textId="1E795830" w:rsidR="00862512" w:rsidRPr="00CA6FC0" w:rsidRDefault="00862512" w:rsidP="00862512">
      <w:r w:rsidRPr="00CA6FC0">
        <w:rPr>
          <w:b/>
          <w:bCs/>
        </w:rPr>
        <w:t xml:space="preserve">(1) </w:t>
      </w:r>
      <w:r w:rsidR="00920AA6" w:rsidRPr="00CA6FC0">
        <w:rPr>
          <w:b/>
          <w:bCs/>
        </w:rPr>
        <w:t>Files selection</w:t>
      </w:r>
      <w:r w:rsidRPr="00CA6FC0">
        <w:rPr>
          <w:b/>
          <w:bCs/>
        </w:rPr>
        <w:t>:</w:t>
      </w:r>
      <w:r w:rsidRPr="00CA6FC0">
        <w:t xml:space="preserve"> </w:t>
      </w:r>
      <w:r w:rsidR="00AF1FCE" w:rsidRPr="00CA6FC0">
        <w:t>pane</w:t>
      </w:r>
      <w:r w:rsidR="00971AE3" w:rsidRPr="00CA6FC0">
        <w:t>l to select the Test</w:t>
      </w:r>
      <w:r w:rsidRPr="00CA6FC0">
        <w:t xml:space="preserve"> </w:t>
      </w:r>
      <w:r w:rsidR="007F1D89" w:rsidRPr="00CA6FC0">
        <w:t xml:space="preserve">Case </w:t>
      </w:r>
      <w:r w:rsidR="00596AAC" w:rsidRPr="00CA6FC0">
        <w:t>including</w:t>
      </w:r>
      <w:r w:rsidR="007F1D89" w:rsidRPr="00CA6FC0">
        <w:t xml:space="preserve"> the Expected Results script</w:t>
      </w:r>
      <w:r w:rsidR="004D7605" w:rsidRPr="00CA6FC0">
        <w:t xml:space="preserve"> </w:t>
      </w:r>
      <w:r w:rsidR="00596AAC" w:rsidRPr="00CA6FC0">
        <w:t xml:space="preserve">(with </w:t>
      </w:r>
      <w:r w:rsidR="001F0575" w:rsidRPr="00CA6FC0">
        <w:t xml:space="preserve">check functions) </w:t>
      </w:r>
      <w:r w:rsidR="004D7605" w:rsidRPr="00CA6FC0">
        <w:t xml:space="preserve">and the </w:t>
      </w:r>
      <w:r w:rsidR="0090365D" w:rsidRPr="00CA6FC0">
        <w:t xml:space="preserve">Logs.xml file. </w:t>
      </w:r>
    </w:p>
    <w:p w14:paraId="3412A547" w14:textId="2F349F99" w:rsidR="00862512" w:rsidRPr="00CA6FC0" w:rsidRDefault="00862512" w:rsidP="004B0F86">
      <w:pPr>
        <w:rPr>
          <w:color w:val="0F0D29" w:themeColor="text1"/>
        </w:rPr>
      </w:pPr>
    </w:p>
    <w:p w14:paraId="29591725" w14:textId="0CC4EA15" w:rsidR="00E34858" w:rsidRPr="00CA6FC0" w:rsidRDefault="00862512" w:rsidP="004B0F86">
      <w:pPr>
        <w:rPr>
          <w:color w:val="0F0D29" w:themeColor="text1"/>
        </w:rPr>
      </w:pPr>
      <w:r w:rsidRPr="00CA6FC0">
        <w:rPr>
          <w:b/>
          <w:bCs/>
        </w:rPr>
        <w:t>(</w:t>
      </w:r>
      <w:r w:rsidR="00662F8D" w:rsidRPr="00CA6FC0">
        <w:rPr>
          <w:b/>
          <w:bCs/>
        </w:rPr>
        <w:t>2</w:t>
      </w:r>
      <w:r w:rsidRPr="00CA6FC0">
        <w:rPr>
          <w:b/>
          <w:bCs/>
        </w:rPr>
        <w:t xml:space="preserve">) </w:t>
      </w:r>
      <w:r w:rsidR="002C0A3E" w:rsidRPr="00CA6FC0">
        <w:rPr>
          <w:b/>
          <w:bCs/>
        </w:rPr>
        <w:t>Analyse</w:t>
      </w:r>
      <w:r w:rsidRPr="00CA6FC0">
        <w:rPr>
          <w:b/>
          <w:bCs/>
        </w:rPr>
        <w:t xml:space="preserve"> button:</w:t>
      </w:r>
      <w:r w:rsidRPr="00CA6FC0">
        <w:t xml:space="preserve"> button to start </w:t>
      </w:r>
      <w:r w:rsidR="004D7605" w:rsidRPr="00CA6FC0">
        <w:t>the</w:t>
      </w:r>
      <w:r w:rsidRPr="00CA6FC0">
        <w:t xml:space="preserve"> </w:t>
      </w:r>
      <w:r w:rsidR="00B7200B" w:rsidRPr="00CA6FC0">
        <w:t xml:space="preserve">analyse </w:t>
      </w:r>
    </w:p>
    <w:p w14:paraId="5E9B8B79" w14:textId="104298FF" w:rsidR="00E34858" w:rsidRPr="00CA6FC0" w:rsidRDefault="00E34858">
      <w:pPr>
        <w:spacing w:after="200"/>
        <w:jc w:val="left"/>
        <w:rPr>
          <w:color w:val="0F0D29" w:themeColor="text1"/>
        </w:rPr>
      </w:pPr>
      <w:r w:rsidRPr="00CA6FC0">
        <w:rPr>
          <w:color w:val="0F0D29" w:themeColor="text1"/>
        </w:rPr>
        <w:br w:type="page"/>
      </w:r>
    </w:p>
    <w:p w14:paraId="65F421A9" w14:textId="7ECEACE6" w:rsidR="00E34858" w:rsidRPr="00CA6FC0" w:rsidRDefault="00E34858" w:rsidP="00737EE3">
      <w:pPr>
        <w:pStyle w:val="Titre2"/>
      </w:pPr>
      <w:bookmarkStart w:id="107" w:name="_Toc50729824"/>
      <w:r w:rsidRPr="00CA6FC0">
        <w:lastRenderedPageBreak/>
        <w:t xml:space="preserve">Starting </w:t>
      </w:r>
      <w:r w:rsidR="00737EE3" w:rsidRPr="00CA6FC0">
        <w:t>an analysis</w:t>
      </w:r>
      <w:bookmarkEnd w:id="107"/>
    </w:p>
    <w:p w14:paraId="013D7C69" w14:textId="77777777" w:rsidR="009A17BB" w:rsidRPr="00CA6FC0" w:rsidRDefault="009A17BB" w:rsidP="004B0F86">
      <w:pPr>
        <w:rPr>
          <w:color w:val="0F0D29" w:themeColor="text1"/>
        </w:rPr>
      </w:pPr>
    </w:p>
    <w:p w14:paraId="3F2E0D6B" w14:textId="1EF3923A" w:rsidR="00F42779" w:rsidRPr="00CA6FC0" w:rsidRDefault="00340BAD" w:rsidP="004B0F86">
      <w:pPr>
        <w:rPr>
          <w:color w:val="0F0D29" w:themeColor="text1"/>
        </w:rPr>
      </w:pPr>
      <w:r w:rsidRPr="00CA6FC0">
        <w:rPr>
          <w:color w:val="0F0D29" w:themeColor="text1"/>
        </w:rPr>
        <w:t>To start</w:t>
      </w:r>
      <w:r w:rsidR="00020C5E" w:rsidRPr="00CA6FC0">
        <w:rPr>
          <w:color w:val="0F0D29" w:themeColor="text1"/>
        </w:rPr>
        <w:t xml:space="preserve"> an analysis, you need to indicate the T</w:t>
      </w:r>
      <w:r w:rsidR="00596AAC" w:rsidRPr="00CA6FC0">
        <w:rPr>
          <w:color w:val="0F0D29" w:themeColor="text1"/>
        </w:rPr>
        <w:t>est Case including the Expected Results script (with check function</w:t>
      </w:r>
      <w:r w:rsidR="001F0575" w:rsidRPr="00CA6FC0">
        <w:rPr>
          <w:color w:val="0F0D29" w:themeColor="text1"/>
        </w:rPr>
        <w:t>s</w:t>
      </w:r>
      <w:r w:rsidR="00596AAC" w:rsidRPr="00CA6FC0">
        <w:rPr>
          <w:color w:val="0F0D29" w:themeColor="text1"/>
        </w:rPr>
        <w:t>) and the Logs.xml</w:t>
      </w:r>
      <w:r w:rsidR="001F0575" w:rsidRPr="00CA6FC0">
        <w:rPr>
          <w:color w:val="0F0D29" w:themeColor="text1"/>
        </w:rPr>
        <w:t xml:space="preserve"> file</w:t>
      </w:r>
      <w:r w:rsidR="00596AAC" w:rsidRPr="00CA6FC0">
        <w:rPr>
          <w:color w:val="0F0D29" w:themeColor="text1"/>
        </w:rPr>
        <w:t xml:space="preserve">. </w:t>
      </w:r>
    </w:p>
    <w:p w14:paraId="681326C0" w14:textId="41C27B3A" w:rsidR="00A3313E" w:rsidRPr="00CA6FC0" w:rsidRDefault="00A3313E" w:rsidP="004B0F86">
      <w:pPr>
        <w:rPr>
          <w:color w:val="0F0D29" w:themeColor="text1"/>
        </w:rPr>
      </w:pPr>
    </w:p>
    <w:p w14:paraId="4E431C7A" w14:textId="58BCB330" w:rsidR="003E64E2" w:rsidRPr="00CA6FC0" w:rsidRDefault="00A3313E" w:rsidP="004B0F86">
      <w:pPr>
        <w:rPr>
          <w:color w:val="0F0D29" w:themeColor="text1"/>
        </w:rPr>
      </w:pPr>
      <w:r w:rsidRPr="00CA6FC0">
        <w:rPr>
          <w:b/>
          <w:bCs/>
          <w:color w:val="0F0D29" w:themeColor="text1"/>
        </w:rPr>
        <w:t xml:space="preserve">Step 1: </w:t>
      </w:r>
      <w:r w:rsidR="003B0832" w:rsidRPr="00CA6FC0">
        <w:rPr>
          <w:color w:val="0F0D29" w:themeColor="text1"/>
        </w:rPr>
        <w:t xml:space="preserve">Click </w:t>
      </w:r>
      <w:r w:rsidR="002A6FBE" w:rsidRPr="00CA6FC0">
        <w:rPr>
          <w:color w:val="0F0D29" w:themeColor="text1"/>
        </w:rPr>
        <w:t xml:space="preserve">on the </w:t>
      </w:r>
      <w:r w:rsidR="00CE6A90" w:rsidRPr="00CA6FC0">
        <w:rPr>
          <w:i/>
          <w:iCs/>
          <w:color w:val="0F0D29" w:themeColor="text1"/>
        </w:rPr>
        <w:t>Select Tes</w:t>
      </w:r>
      <w:r w:rsidR="00007C36" w:rsidRPr="00CA6FC0">
        <w:rPr>
          <w:i/>
          <w:iCs/>
          <w:color w:val="0F0D29" w:themeColor="text1"/>
        </w:rPr>
        <w:t>t</w:t>
      </w:r>
      <w:r w:rsidR="004F382E" w:rsidRPr="00CA6FC0">
        <w:rPr>
          <w:i/>
          <w:iCs/>
          <w:color w:val="0F0D29" w:themeColor="text1"/>
        </w:rPr>
        <w:t xml:space="preserve"> </w:t>
      </w:r>
      <w:r w:rsidR="00007C36" w:rsidRPr="00CA6FC0">
        <w:rPr>
          <w:i/>
          <w:iCs/>
          <w:color w:val="0F0D29" w:themeColor="text1"/>
        </w:rPr>
        <w:t>Case</w:t>
      </w:r>
      <w:r w:rsidR="004F382E" w:rsidRPr="00CA6FC0">
        <w:rPr>
          <w:color w:val="0F0D29" w:themeColor="text1"/>
        </w:rPr>
        <w:t xml:space="preserve"> button in the </w:t>
      </w:r>
      <w:hyperlink w:anchor="FileSelection" w:history="1">
        <w:r w:rsidR="004F382E" w:rsidRPr="00CA6FC0">
          <w:rPr>
            <w:rStyle w:val="Lienhypertexte"/>
          </w:rPr>
          <w:t xml:space="preserve">File </w:t>
        </w:r>
        <w:r w:rsidR="00BA6F06" w:rsidRPr="00CA6FC0">
          <w:rPr>
            <w:rStyle w:val="Lienhypertexte"/>
          </w:rPr>
          <w:t>S</w:t>
        </w:r>
        <w:r w:rsidR="004F382E" w:rsidRPr="00CA6FC0">
          <w:rPr>
            <w:rStyle w:val="Lienhypertexte"/>
          </w:rPr>
          <w:t>election</w:t>
        </w:r>
      </w:hyperlink>
      <w:r w:rsidR="004F382E" w:rsidRPr="00CA6FC0">
        <w:rPr>
          <w:color w:val="0F0D29" w:themeColor="text1"/>
        </w:rPr>
        <w:t xml:space="preserve"> panel</w:t>
      </w:r>
      <w:r w:rsidR="004B28AB" w:rsidRPr="00CA6FC0">
        <w:rPr>
          <w:color w:val="0F0D29" w:themeColor="text1"/>
        </w:rPr>
        <w:t xml:space="preserve"> to choose the</w:t>
      </w:r>
      <w:r w:rsidR="00BA6F06" w:rsidRPr="00CA6FC0">
        <w:rPr>
          <w:color w:val="0F0D29" w:themeColor="text1"/>
        </w:rPr>
        <w:t xml:space="preserve"> Test</w:t>
      </w:r>
      <w:r w:rsidR="003E64E2" w:rsidRPr="00CA6FC0">
        <w:rPr>
          <w:color w:val="0F0D29" w:themeColor="text1"/>
        </w:rPr>
        <w:t xml:space="preserve"> Case.</w:t>
      </w:r>
    </w:p>
    <w:p w14:paraId="78D0B549" w14:textId="77777777" w:rsidR="003E64E2" w:rsidRPr="00CA6FC0" w:rsidRDefault="003E64E2" w:rsidP="004B0F86">
      <w:pPr>
        <w:rPr>
          <w:color w:val="0F0D29" w:themeColor="text1"/>
        </w:rPr>
      </w:pPr>
    </w:p>
    <w:p w14:paraId="7C68ABEB" w14:textId="5A332C93" w:rsidR="00737EE3" w:rsidRPr="00CA6FC0" w:rsidRDefault="003E64E2" w:rsidP="004B0F86">
      <w:pPr>
        <w:rPr>
          <w:color w:val="0F0D29" w:themeColor="text1"/>
        </w:rPr>
      </w:pPr>
      <w:r w:rsidRPr="00CA6FC0">
        <w:rPr>
          <w:b/>
          <w:bCs/>
          <w:color w:val="0F0D29" w:themeColor="text1"/>
        </w:rPr>
        <w:t>Step 2:</w:t>
      </w:r>
      <w:r w:rsidRPr="00CA6FC0">
        <w:rPr>
          <w:color w:val="0F0D29" w:themeColor="text1"/>
        </w:rPr>
        <w:t xml:space="preserve"> Click on the </w:t>
      </w:r>
      <w:r w:rsidRPr="00CA6FC0">
        <w:rPr>
          <w:i/>
          <w:iCs/>
          <w:color w:val="0F0D29" w:themeColor="text1"/>
        </w:rPr>
        <w:t>Select Logs.xml</w:t>
      </w:r>
      <w:r w:rsidRPr="00CA6FC0">
        <w:rPr>
          <w:color w:val="0F0D29" w:themeColor="text1"/>
        </w:rPr>
        <w:t xml:space="preserve"> button in the </w:t>
      </w:r>
      <w:hyperlink w:anchor="FileSelection" w:history="1">
        <w:r w:rsidRPr="00CA6FC0">
          <w:rPr>
            <w:rStyle w:val="Lienhypertexte"/>
          </w:rPr>
          <w:t>File Selection</w:t>
        </w:r>
      </w:hyperlink>
      <w:r w:rsidRPr="00CA6FC0">
        <w:rPr>
          <w:color w:val="0F0D29" w:themeColor="text1"/>
        </w:rPr>
        <w:t xml:space="preserve"> panel to choose the Logs.xml</w:t>
      </w:r>
      <w:r w:rsidR="001A1C60" w:rsidRPr="00CA6FC0">
        <w:rPr>
          <w:color w:val="0F0D29" w:themeColor="text1"/>
        </w:rPr>
        <w:t xml:space="preserve"> file</w:t>
      </w:r>
      <w:r w:rsidRPr="00CA6FC0">
        <w:rPr>
          <w:color w:val="0F0D29" w:themeColor="text1"/>
        </w:rPr>
        <w:t>.</w:t>
      </w:r>
      <w:r w:rsidR="004B28AB" w:rsidRPr="00CA6FC0">
        <w:rPr>
          <w:color w:val="0F0D29" w:themeColor="text1"/>
        </w:rPr>
        <w:t xml:space="preserve"> </w:t>
      </w:r>
    </w:p>
    <w:p w14:paraId="74E66042" w14:textId="40ECDDBF" w:rsidR="00994298" w:rsidRPr="00CA6FC0" w:rsidRDefault="00994298" w:rsidP="004B0F86">
      <w:pPr>
        <w:rPr>
          <w:color w:val="0F0D29" w:themeColor="text1"/>
        </w:rPr>
      </w:pPr>
    </w:p>
    <w:p w14:paraId="58B4ED10" w14:textId="0B16D7DE" w:rsidR="0006631D" w:rsidRPr="00CA6FC0" w:rsidRDefault="0006631D" w:rsidP="004B0F86">
      <w:pPr>
        <w:rPr>
          <w:color w:val="0F0D29" w:themeColor="text1"/>
        </w:rPr>
      </w:pPr>
      <w:r w:rsidRPr="00CA6FC0">
        <w:rPr>
          <w:noProof/>
        </w:rPr>
        <w:drawing>
          <wp:anchor distT="0" distB="0" distL="114300" distR="114300" simplePos="0" relativeHeight="251910144" behindDoc="0" locked="0" layoutInCell="1" allowOverlap="1" wp14:anchorId="03201701" wp14:editId="65244D20">
            <wp:simplePos x="0" y="0"/>
            <wp:positionH relativeFrom="margin">
              <wp:posOffset>4745355</wp:posOffset>
            </wp:positionH>
            <wp:positionV relativeFrom="paragraph">
              <wp:posOffset>397510</wp:posOffset>
            </wp:positionV>
            <wp:extent cx="465455" cy="465455"/>
            <wp:effectExtent l="0" t="0" r="0" b="0"/>
            <wp:wrapSquare wrapText="bothSides"/>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5455" cy="46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64E2" w:rsidRPr="00CA6FC0">
        <w:rPr>
          <w:b/>
          <w:bCs/>
          <w:color w:val="0F0D29" w:themeColor="text1"/>
        </w:rPr>
        <w:t>Step 3</w:t>
      </w:r>
      <w:r w:rsidR="001A1C60" w:rsidRPr="00CA6FC0">
        <w:rPr>
          <w:b/>
          <w:bCs/>
          <w:color w:val="0F0D29" w:themeColor="text1"/>
        </w:rPr>
        <w:t xml:space="preserve">: </w:t>
      </w:r>
      <w:r w:rsidR="001A1C60" w:rsidRPr="00CA6FC0">
        <w:rPr>
          <w:color w:val="0F0D29" w:themeColor="text1"/>
        </w:rPr>
        <w:t>On</w:t>
      </w:r>
      <w:r w:rsidR="00997AB4" w:rsidRPr="00CA6FC0">
        <w:rPr>
          <w:color w:val="0F0D29" w:themeColor="text1"/>
        </w:rPr>
        <w:t>c</w:t>
      </w:r>
      <w:r w:rsidR="001A1C60" w:rsidRPr="00CA6FC0">
        <w:rPr>
          <w:color w:val="0F0D29" w:themeColor="text1"/>
        </w:rPr>
        <w:t xml:space="preserve">e the Test Case and the Logs.xml file </w:t>
      </w:r>
      <w:r w:rsidR="0028561A" w:rsidRPr="00CA6FC0">
        <w:rPr>
          <w:color w:val="0F0D29" w:themeColor="text1"/>
        </w:rPr>
        <w:t xml:space="preserve">are loaded, click on the </w:t>
      </w:r>
      <w:hyperlink w:anchor="AnalyseBtn" w:history="1">
        <w:r w:rsidR="0028561A" w:rsidRPr="00CA6FC0">
          <w:rPr>
            <w:rStyle w:val="Lienhypertexte"/>
          </w:rPr>
          <w:t>Analyse</w:t>
        </w:r>
      </w:hyperlink>
      <w:r w:rsidR="0028561A" w:rsidRPr="00CA6FC0">
        <w:rPr>
          <w:color w:val="0F0D29" w:themeColor="text1"/>
        </w:rPr>
        <w:t xml:space="preserve"> button </w:t>
      </w:r>
      <w:r w:rsidR="00D445E8" w:rsidRPr="00CA6FC0">
        <w:rPr>
          <w:color w:val="0F0D29" w:themeColor="text1"/>
        </w:rPr>
        <w:t xml:space="preserve">to start the analysis. </w:t>
      </w:r>
    </w:p>
    <w:p w14:paraId="2A3753A8" w14:textId="2EAA8B40" w:rsidR="0006631D" w:rsidRPr="00CA6FC0" w:rsidRDefault="0006631D" w:rsidP="004B0F86">
      <w:pPr>
        <w:rPr>
          <w:color w:val="0F0D29" w:themeColor="text1"/>
        </w:rPr>
      </w:pPr>
    </w:p>
    <w:p w14:paraId="5A03C1A0" w14:textId="04FC34F7" w:rsidR="005D1A44" w:rsidRPr="00CA6FC0" w:rsidRDefault="00D445E8" w:rsidP="004B0F86">
      <w:pPr>
        <w:rPr>
          <w:color w:val="0F0D29" w:themeColor="text1"/>
        </w:rPr>
      </w:pPr>
      <w:r w:rsidRPr="00CA6FC0">
        <w:rPr>
          <w:color w:val="0F0D29" w:themeColor="text1"/>
        </w:rPr>
        <w:t xml:space="preserve">A picture of a timer should </w:t>
      </w:r>
      <w:r w:rsidR="0006631D" w:rsidRPr="00CA6FC0">
        <w:rPr>
          <w:color w:val="0F0D29" w:themeColor="text1"/>
        </w:rPr>
        <w:t>appear,</w:t>
      </w:r>
      <w:r w:rsidRPr="00CA6FC0">
        <w:rPr>
          <w:color w:val="0F0D29" w:themeColor="text1"/>
        </w:rPr>
        <w:t xml:space="preserve"> and </w:t>
      </w:r>
      <w:r w:rsidR="0006631D" w:rsidRPr="00CA6FC0">
        <w:rPr>
          <w:color w:val="0F0D29" w:themeColor="text1"/>
        </w:rPr>
        <w:t xml:space="preserve">the analysis may take few seconds. </w:t>
      </w:r>
    </w:p>
    <w:p w14:paraId="3FC47B19" w14:textId="34436B45" w:rsidR="005D1A44" w:rsidRPr="00CA6FC0" w:rsidRDefault="005D1A44" w:rsidP="004B0F86">
      <w:pPr>
        <w:rPr>
          <w:color w:val="0F0D29" w:themeColor="text1"/>
        </w:rPr>
      </w:pPr>
    </w:p>
    <w:p w14:paraId="19770292" w14:textId="77777777" w:rsidR="00211C08" w:rsidRPr="00CA6FC0" w:rsidRDefault="00211C08" w:rsidP="004B0F86">
      <w:pPr>
        <w:rPr>
          <w:color w:val="0F0D29" w:themeColor="text1"/>
        </w:rPr>
      </w:pPr>
    </w:p>
    <w:p w14:paraId="421F70BA" w14:textId="3866EF61" w:rsidR="00966504" w:rsidRPr="00CA6FC0" w:rsidRDefault="009A17BB" w:rsidP="004B0F86">
      <w:pPr>
        <w:pStyle w:val="Titre2"/>
      </w:pPr>
      <w:bookmarkStart w:id="108" w:name="_Toc50729825"/>
      <w:r w:rsidRPr="00CA6FC0">
        <w:t>Analysis results</w:t>
      </w:r>
      <w:bookmarkEnd w:id="108"/>
    </w:p>
    <w:p w14:paraId="11043A93" w14:textId="77777777" w:rsidR="009A17BB" w:rsidRPr="00CA6FC0" w:rsidRDefault="009A17BB" w:rsidP="009A17BB"/>
    <w:p w14:paraId="74AF5BF5" w14:textId="51D0FF55" w:rsidR="0087325A" w:rsidRPr="00CA6FC0" w:rsidRDefault="008263C8" w:rsidP="009A17BB">
      <w:r w:rsidRPr="00CA6FC0">
        <w:rPr>
          <w:noProof/>
        </w:rPr>
        <w:drawing>
          <wp:anchor distT="0" distB="0" distL="114300" distR="114300" simplePos="0" relativeHeight="251913216" behindDoc="0" locked="0" layoutInCell="1" allowOverlap="1" wp14:anchorId="130D8FBD" wp14:editId="3CAFA31C">
            <wp:simplePos x="0" y="0"/>
            <wp:positionH relativeFrom="column">
              <wp:posOffset>4106545</wp:posOffset>
            </wp:positionH>
            <wp:positionV relativeFrom="paragraph">
              <wp:posOffset>210820</wp:posOffset>
            </wp:positionV>
            <wp:extent cx="1811020" cy="189865"/>
            <wp:effectExtent l="0" t="0" r="0" b="635"/>
            <wp:wrapSquare wrapText="bothSides"/>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11020" cy="189865"/>
                    </a:xfrm>
                    <a:prstGeom prst="rect">
                      <a:avLst/>
                    </a:prstGeom>
                  </pic:spPr>
                </pic:pic>
              </a:graphicData>
            </a:graphic>
            <wp14:sizeRelH relativeFrom="margin">
              <wp14:pctWidth>0</wp14:pctWidth>
            </wp14:sizeRelH>
            <wp14:sizeRelV relativeFrom="margin">
              <wp14:pctHeight>0</wp14:pctHeight>
            </wp14:sizeRelV>
          </wp:anchor>
        </w:drawing>
      </w:r>
      <w:r w:rsidR="009A17BB" w:rsidRPr="00CA6FC0">
        <w:t xml:space="preserve">Once the analysis completed, </w:t>
      </w:r>
      <w:r w:rsidR="008E205F" w:rsidRPr="00CA6FC0">
        <w:t>ACASYA</w:t>
      </w:r>
      <w:r w:rsidR="0087325A" w:rsidRPr="00CA6FC0">
        <w:t xml:space="preserve"> creates in your working folder </w:t>
      </w:r>
      <w:r w:rsidR="00F675DD" w:rsidRPr="00CA6FC0">
        <w:t xml:space="preserve">a new </w:t>
      </w:r>
      <w:r w:rsidR="005363CB" w:rsidRPr="00CA6FC0">
        <w:t xml:space="preserve">Test Case folder. </w:t>
      </w:r>
      <w:r w:rsidR="008E205F" w:rsidRPr="00CA6FC0">
        <w:t xml:space="preserve">The </w:t>
      </w:r>
      <w:r w:rsidR="005363CB" w:rsidRPr="00CA6FC0">
        <w:t>Test Case</w:t>
      </w:r>
      <w:r w:rsidR="008E205F" w:rsidRPr="00CA6FC0">
        <w:t xml:space="preserve"> folder is stamped with the date and time, as presented here:</w:t>
      </w:r>
      <w:r w:rsidRPr="00CA6FC0">
        <w:t xml:space="preserve"> </w:t>
      </w:r>
    </w:p>
    <w:p w14:paraId="0904E5AD" w14:textId="77777777" w:rsidR="00525D75" w:rsidRPr="00CA6FC0" w:rsidRDefault="00525D75" w:rsidP="009A17BB"/>
    <w:p w14:paraId="2795BF7A" w14:textId="30F9CA72" w:rsidR="00B867BD" w:rsidRPr="00CA6FC0" w:rsidRDefault="008C6401" w:rsidP="009A17BB">
      <w:r w:rsidRPr="00CA6FC0">
        <w:t>Th</w:t>
      </w:r>
      <w:r w:rsidR="007C61C5" w:rsidRPr="00CA6FC0">
        <w:t xml:space="preserve">e Test Case folder contains the Test Case script and the </w:t>
      </w:r>
      <w:r w:rsidR="00A87D5B" w:rsidRPr="00CA6FC0">
        <w:t>Check_Results.txt</w:t>
      </w:r>
      <w:r w:rsidR="00525D75" w:rsidRPr="00CA6FC0">
        <w:t>, identical to the one presented in the</w:t>
      </w:r>
      <w:r w:rsidR="00525D75" w:rsidRPr="00CA6FC0">
        <w:rPr>
          <w:i/>
          <w:iCs/>
          <w:color w:val="34ABA2" w:themeColor="accent6"/>
        </w:rPr>
        <w:t xml:space="preserve"> </w:t>
      </w:r>
      <w:r w:rsidR="00525D75" w:rsidRPr="00CA6FC0">
        <w:rPr>
          <w:i/>
          <w:iCs/>
          <w:color w:val="34ABA2" w:themeColor="accent6"/>
        </w:rPr>
        <w:fldChar w:fldCharType="begin"/>
      </w:r>
      <w:r w:rsidR="00525D75" w:rsidRPr="00CA6FC0">
        <w:rPr>
          <w:i/>
          <w:iCs/>
          <w:color w:val="34ABA2" w:themeColor="accent6"/>
        </w:rPr>
        <w:instrText xml:space="preserve"> REF _Ref50400228 \h  \* MERGEFORMAT </w:instrText>
      </w:r>
      <w:r w:rsidR="00525D75" w:rsidRPr="00CA6FC0">
        <w:rPr>
          <w:i/>
          <w:iCs/>
          <w:color w:val="34ABA2" w:themeColor="accent6"/>
        </w:rPr>
      </w:r>
      <w:r w:rsidR="00525D75" w:rsidRPr="00CA6FC0">
        <w:rPr>
          <w:i/>
          <w:iCs/>
          <w:color w:val="34ABA2" w:themeColor="accent6"/>
        </w:rPr>
        <w:fldChar w:fldCharType="separate"/>
      </w:r>
      <w:r w:rsidR="00BA35D4" w:rsidRPr="00BA35D4">
        <w:rPr>
          <w:i/>
          <w:iCs/>
          <w:noProof/>
          <w:color w:val="34ABA2" w:themeColor="accent6"/>
        </w:rPr>
        <w:t>Check_Results.txt file</w:t>
      </w:r>
      <w:r w:rsidR="00525D75" w:rsidRPr="00CA6FC0">
        <w:rPr>
          <w:i/>
          <w:iCs/>
          <w:color w:val="34ABA2" w:themeColor="accent6"/>
        </w:rPr>
        <w:fldChar w:fldCharType="end"/>
      </w:r>
      <w:r w:rsidR="00525D75" w:rsidRPr="00CA6FC0">
        <w:t xml:space="preserve"> section.</w:t>
      </w:r>
    </w:p>
    <w:p w14:paraId="5334D324" w14:textId="77777777" w:rsidR="0087325A" w:rsidRPr="00CA6FC0" w:rsidRDefault="0087325A" w:rsidP="009A17BB"/>
    <w:p w14:paraId="3D3288DC" w14:textId="4DFFF778" w:rsidR="00E67F9E" w:rsidRPr="00CA6FC0" w:rsidRDefault="00B867BD" w:rsidP="00B867BD">
      <w:r w:rsidRPr="00CA6FC0">
        <w:t>In addition, the</w:t>
      </w:r>
      <w:r w:rsidR="00E67F9E" w:rsidRPr="00CA6FC0">
        <w:t xml:space="preserve"> </w:t>
      </w:r>
      <w:hyperlink w:anchor="CheckResultsDisplay" w:history="1">
        <w:r w:rsidR="00E67F9E" w:rsidRPr="00CA6FC0">
          <w:rPr>
            <w:rStyle w:val="Lienhypertexte"/>
          </w:rPr>
          <w:t>Results panel</w:t>
        </w:r>
      </w:hyperlink>
      <w:r w:rsidR="00E67F9E" w:rsidRPr="00CA6FC0">
        <w:t xml:space="preserve"> displays the Check_Results.txt file created during the analyse and </w:t>
      </w:r>
      <w:r w:rsidR="005C4B94" w:rsidRPr="00CA6FC0">
        <w:t xml:space="preserve">allows you to </w:t>
      </w:r>
      <w:r w:rsidR="00E67F9E" w:rsidRPr="00CA6FC0">
        <w:t xml:space="preserve">quickly </w:t>
      </w:r>
      <w:r w:rsidR="006C4D6E" w:rsidRPr="00CA6FC0">
        <w:t xml:space="preserve">verify whether the test is passed or failed. </w:t>
      </w:r>
    </w:p>
    <w:p w14:paraId="537F36B4" w14:textId="77777777" w:rsidR="00B867BD" w:rsidRPr="00CA6FC0" w:rsidRDefault="00B867BD" w:rsidP="00B867BD">
      <w:pPr>
        <w:rPr>
          <w:sz w:val="14"/>
          <w:szCs w:val="12"/>
        </w:rPr>
      </w:pPr>
    </w:p>
    <w:p w14:paraId="51CBFABA" w14:textId="21AE77B1" w:rsidR="00E67F9E" w:rsidRPr="00CA6FC0" w:rsidRDefault="006C7F19" w:rsidP="00E67F9E">
      <w:pPr>
        <w:keepNext/>
        <w:spacing w:after="200"/>
        <w:jc w:val="center"/>
      </w:pPr>
      <w:r w:rsidRPr="00CA6FC0">
        <w:rPr>
          <w:noProof/>
          <w:color w:val="0F0D29" w:themeColor="text1"/>
        </w:rPr>
        <mc:AlternateContent>
          <mc:Choice Requires="wps">
            <w:drawing>
              <wp:anchor distT="0" distB="0" distL="114300" distR="114300" simplePos="0" relativeHeight="251912192" behindDoc="0" locked="0" layoutInCell="1" allowOverlap="1" wp14:anchorId="3C5FB0CC" wp14:editId="391144E3">
                <wp:simplePos x="0" y="0"/>
                <wp:positionH relativeFrom="column">
                  <wp:posOffset>2786793</wp:posOffset>
                </wp:positionH>
                <wp:positionV relativeFrom="paragraph">
                  <wp:posOffset>451190</wp:posOffset>
                </wp:positionV>
                <wp:extent cx="2498652" cy="2052083"/>
                <wp:effectExtent l="0" t="0" r="16510" b="24765"/>
                <wp:wrapNone/>
                <wp:docPr id="319" name="Rectangle : coins arrondis 319"/>
                <wp:cNvGraphicFramePr/>
                <a:graphic xmlns:a="http://schemas.openxmlformats.org/drawingml/2006/main">
                  <a:graphicData uri="http://schemas.microsoft.com/office/word/2010/wordprocessingShape">
                    <wps:wsp>
                      <wps:cNvSpPr/>
                      <wps:spPr>
                        <a:xfrm>
                          <a:off x="0" y="0"/>
                          <a:ext cx="2498652" cy="2052083"/>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E6F6D2" id="Rectangle : coins arrondis 319" o:spid="_x0000_s1026" style="position:absolute;margin-left:219.45pt;margin-top:35.55pt;width:196.75pt;height:161.6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" filled="f" strokecolor="#c00000" strokeweight="1.5pt"/>
            </w:pict>
          </mc:Fallback>
        </mc:AlternateContent>
      </w:r>
      <w:r w:rsidR="005D1A44" w:rsidRPr="00CA6FC0">
        <w:rPr>
          <w:noProof/>
        </w:rPr>
        <w:drawing>
          <wp:inline distT="0" distB="0" distL="0" distR="0" wp14:anchorId="2D207981" wp14:editId="668C7887">
            <wp:extent cx="4458257" cy="2743200"/>
            <wp:effectExtent l="0" t="0" r="0" b="0"/>
            <wp:docPr id="317"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64579" cy="2747090"/>
                    </a:xfrm>
                    <a:prstGeom prst="rect">
                      <a:avLst/>
                    </a:prstGeom>
                  </pic:spPr>
                </pic:pic>
              </a:graphicData>
            </a:graphic>
          </wp:inline>
        </w:drawing>
      </w:r>
    </w:p>
    <w:p w14:paraId="195E91EE" w14:textId="77CBC6B2" w:rsidR="00E67F9E" w:rsidRPr="00CA6FC0" w:rsidRDefault="00E67F9E" w:rsidP="00E67F9E">
      <w:pPr>
        <w:pStyle w:val="Lgende"/>
        <w:jc w:val="center"/>
      </w:pPr>
      <w:r w:rsidRPr="00CA6FC0">
        <w:t xml:space="preserve">Figure </w:t>
      </w:r>
      <w:r w:rsidRPr="00CA6FC0">
        <w:fldChar w:fldCharType="begin"/>
      </w:r>
      <w:r w:rsidRPr="00CA6FC0">
        <w:instrText xml:space="preserve"> SEQ Figure \* ARABIC </w:instrText>
      </w:r>
      <w:r w:rsidRPr="00CA6FC0">
        <w:fldChar w:fldCharType="separate"/>
      </w:r>
      <w:r w:rsidR="00BA35D4">
        <w:rPr>
          <w:noProof/>
        </w:rPr>
        <w:t>19</w:t>
      </w:r>
      <w:r w:rsidRPr="00CA6FC0">
        <w:fldChar w:fldCharType="end"/>
      </w:r>
      <w:r w:rsidR="00423FC8" w:rsidRPr="00CA6FC0">
        <w:t xml:space="preserve">. </w:t>
      </w:r>
      <w:r w:rsidRPr="00CA6FC0">
        <w:t>Analyse Results panel</w:t>
      </w:r>
    </w:p>
    <w:p w14:paraId="4E5F3AAE" w14:textId="79FAD900" w:rsidR="00BE58D1" w:rsidRDefault="00BE58D1">
      <w:pPr>
        <w:spacing w:after="200"/>
        <w:jc w:val="left"/>
      </w:pPr>
      <w:r>
        <w:lastRenderedPageBreak/>
        <w:br w:type="page"/>
      </w:r>
    </w:p>
    <w:p w14:paraId="2763DC53" w14:textId="77777777" w:rsidR="00A77B6C" w:rsidRPr="00CA6FC0" w:rsidRDefault="00A77B6C" w:rsidP="00A77B6C">
      <w:pPr>
        <w:spacing w:after="200"/>
      </w:pPr>
    </w:p>
    <w:p w14:paraId="54252199" w14:textId="77777777" w:rsidR="00AC132F" w:rsidRPr="00CA6FC0" w:rsidRDefault="00AC132F" w:rsidP="00AC132F">
      <w:pPr>
        <w:spacing w:after="200"/>
        <w:rPr>
          <w:b/>
        </w:rPr>
      </w:pPr>
      <w:bookmarkStart w:id="109" w:name="_Security_and_monitoring"/>
      <w:bookmarkEnd w:id="109"/>
    </w:p>
    <w:p w14:paraId="2F86C88B" w14:textId="77777777" w:rsidR="00AC132F" w:rsidRPr="00CA6FC0" w:rsidRDefault="00AC132F" w:rsidP="00AC132F">
      <w:pPr>
        <w:spacing w:after="200"/>
      </w:pPr>
    </w:p>
    <w:p w14:paraId="60C84DCB" w14:textId="77777777" w:rsidR="00AC132F" w:rsidRPr="00CA6FC0" w:rsidRDefault="00AC132F" w:rsidP="00AC132F">
      <w:pPr>
        <w:spacing w:after="200"/>
      </w:pPr>
    </w:p>
    <w:p w14:paraId="7F5D41A7" w14:textId="77777777" w:rsidR="00AC132F" w:rsidRPr="00CA6FC0" w:rsidRDefault="00AC132F" w:rsidP="00AC132F">
      <w:pPr>
        <w:spacing w:after="200"/>
      </w:pPr>
    </w:p>
    <w:p w14:paraId="37ACACDD" w14:textId="77777777" w:rsidR="00AC132F" w:rsidRPr="00CA6FC0" w:rsidRDefault="00AC132F" w:rsidP="00AC132F">
      <w:pPr>
        <w:spacing w:after="200"/>
      </w:pPr>
    </w:p>
    <w:p w14:paraId="7670643D" w14:textId="77777777" w:rsidR="00AC132F" w:rsidRPr="00CA6FC0" w:rsidRDefault="00AC132F" w:rsidP="00AC132F">
      <w:pPr>
        <w:spacing w:after="200"/>
      </w:pPr>
    </w:p>
    <w:p w14:paraId="50C25CB7" w14:textId="77777777" w:rsidR="00AC132F" w:rsidRPr="00CA6FC0" w:rsidRDefault="00AC132F" w:rsidP="00AC132F">
      <w:pPr>
        <w:spacing w:after="200"/>
      </w:pPr>
    </w:p>
    <w:p w14:paraId="7C4BD4FA" w14:textId="77777777" w:rsidR="00AC132F" w:rsidRPr="00CA6FC0" w:rsidRDefault="00AC132F" w:rsidP="00AC132F">
      <w:pPr>
        <w:spacing w:after="200"/>
      </w:pPr>
    </w:p>
    <w:p w14:paraId="04367662" w14:textId="3BE45B87" w:rsidR="00AC132F" w:rsidRPr="00CA6FC0" w:rsidRDefault="00AC132F" w:rsidP="00AC132F">
      <w:pPr>
        <w:jc w:val="right"/>
        <w:rPr>
          <w:sz w:val="52"/>
          <w:szCs w:val="48"/>
        </w:rPr>
      </w:pPr>
      <w:r w:rsidRPr="00CA6FC0">
        <w:rPr>
          <w:sz w:val="52"/>
          <w:szCs w:val="48"/>
        </w:rPr>
        <w:t>Chapter 5</w:t>
      </w:r>
    </w:p>
    <w:p w14:paraId="38682EF2" w14:textId="5A25B162" w:rsidR="00AC132F" w:rsidRPr="00CA6FC0" w:rsidRDefault="00AC132F" w:rsidP="00AC132F">
      <w:pPr>
        <w:pStyle w:val="Titre"/>
      </w:pPr>
      <w:r w:rsidRPr="00CA6FC0">
        <w:t>Security and Monit</w:t>
      </w:r>
      <w:r w:rsidR="00E702E1" w:rsidRPr="00CA6FC0">
        <w:t>oring</w:t>
      </w:r>
    </w:p>
    <w:p w14:paraId="0FDDCD3D" w14:textId="77777777" w:rsidR="00AC132F" w:rsidRPr="00CA6FC0" w:rsidRDefault="00AC132F" w:rsidP="00AC132F">
      <w:pPr>
        <w:jc w:val="right"/>
        <w:rPr>
          <w:sz w:val="32"/>
          <w:szCs w:val="28"/>
        </w:rPr>
      </w:pPr>
      <w:r w:rsidRPr="00CA6FC0">
        <w:rPr>
          <w:noProof/>
          <w:sz w:val="32"/>
          <w:szCs w:val="28"/>
        </w:rPr>
        <mc:AlternateContent>
          <mc:Choice Requires="wps">
            <w:drawing>
              <wp:anchor distT="0" distB="0" distL="114300" distR="114300" simplePos="0" relativeHeight="251970560" behindDoc="0" locked="0" layoutInCell="1" allowOverlap="1" wp14:anchorId="58664FEC" wp14:editId="35F8B87F">
                <wp:simplePos x="0" y="0"/>
                <wp:positionH relativeFrom="column">
                  <wp:posOffset>4149090</wp:posOffset>
                </wp:positionH>
                <wp:positionV relativeFrom="paragraph">
                  <wp:posOffset>207119</wp:posOffset>
                </wp:positionV>
                <wp:extent cx="2190750" cy="0"/>
                <wp:effectExtent l="19050" t="19050" r="0" b="19050"/>
                <wp:wrapNone/>
                <wp:docPr id="325" name="Connecteur droit 325"/>
                <wp:cNvGraphicFramePr/>
                <a:graphic xmlns:a="http://schemas.openxmlformats.org/drawingml/2006/main">
                  <a:graphicData uri="http://schemas.microsoft.com/office/word/2010/wordprocessingShape">
                    <wps:wsp>
                      <wps:cNvCnPr/>
                      <wps:spPr>
                        <a:xfrm flipH="1">
                          <a:off x="0" y="0"/>
                          <a:ext cx="2190750" cy="0"/>
                        </a:xfrm>
                        <a:prstGeom prst="line">
                          <a:avLst/>
                        </a:prstGeom>
                        <a:ln w="38100">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D33243A" id="Connecteur droit 325" o:spid="_x0000_s1026" style="position:absolute;flip:x;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7pt,16.3pt" to="499.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" strokecolor="#393737 [814]" strokeweight="3pt"/>
            </w:pict>
          </mc:Fallback>
        </mc:AlternateContent>
      </w:r>
    </w:p>
    <w:p w14:paraId="4B175009" w14:textId="77777777" w:rsidR="00AC132F" w:rsidRPr="00CA6FC0" w:rsidRDefault="00AC132F" w:rsidP="00AC132F">
      <w:pPr>
        <w:spacing w:after="200"/>
        <w:rPr>
          <w:b/>
          <w:sz w:val="22"/>
        </w:rPr>
      </w:pPr>
      <w:r w:rsidRPr="00CA6FC0">
        <w:br w:type="page"/>
      </w:r>
    </w:p>
    <w:p w14:paraId="406B5420" w14:textId="16D11DA3" w:rsidR="00CD66EE" w:rsidRPr="00CA6FC0" w:rsidRDefault="00B22A27" w:rsidP="00CD66EE">
      <w:pPr>
        <w:pStyle w:val="Titre1"/>
      </w:pPr>
      <w:bookmarkStart w:id="110" w:name="_Ref50641475"/>
      <w:bookmarkStart w:id="111" w:name="_Ref50641491"/>
      <w:bookmarkStart w:id="112" w:name="_Toc50729826"/>
      <w:r w:rsidRPr="00CA6FC0">
        <w:lastRenderedPageBreak/>
        <w:t>Security and monitoring</w:t>
      </w:r>
      <w:bookmarkEnd w:id="110"/>
      <w:bookmarkEnd w:id="111"/>
      <w:bookmarkEnd w:id="112"/>
    </w:p>
    <w:p w14:paraId="5020A9F7" w14:textId="77777777" w:rsidR="00B80D1E" w:rsidRPr="00CA6FC0" w:rsidRDefault="00B80D1E" w:rsidP="00B80D1E"/>
    <w:p w14:paraId="75079752" w14:textId="79FECCB6" w:rsidR="00B80D1E" w:rsidRPr="00CA6FC0" w:rsidRDefault="00E13EBA" w:rsidP="00B80D1E">
      <w:r w:rsidRPr="00CA6FC0">
        <w:t xml:space="preserve">During tests, </w:t>
      </w:r>
      <w:r w:rsidR="00B80D1E" w:rsidRPr="00CA6FC0">
        <w:t xml:space="preserve">ACASYA </w:t>
      </w:r>
      <w:r w:rsidRPr="00CA6FC0">
        <w:t xml:space="preserve">sends pressure and acceleration commands to </w:t>
      </w:r>
      <w:r w:rsidR="00B80D1E" w:rsidRPr="00CA6FC0">
        <w:t>the LSE test bench. Some dangerous behavior for the user can occur</w:t>
      </w:r>
      <w:r w:rsidRPr="00CA6FC0">
        <w:t>:</w:t>
      </w:r>
      <w:r w:rsidR="00B80D1E" w:rsidRPr="00CA6FC0">
        <w:t xml:space="preserve"> the pressure and acceleration values are too high</w:t>
      </w:r>
      <w:r w:rsidRPr="00CA6FC0">
        <w:t xml:space="preserve">, </w:t>
      </w:r>
      <w:r w:rsidR="00B80D1E" w:rsidRPr="00CA6FC0">
        <w:t>the safety doors are not close</w:t>
      </w:r>
      <w:r w:rsidRPr="00CA6FC0">
        <w:t>d</w:t>
      </w:r>
      <w:r w:rsidR="001D316A" w:rsidRPr="00CA6FC0">
        <w:t>..</w:t>
      </w:r>
      <w:r w:rsidR="00B80D1E" w:rsidRPr="00CA6FC0">
        <w:t xml:space="preserve">. </w:t>
      </w:r>
    </w:p>
    <w:p w14:paraId="3F451508" w14:textId="77777777" w:rsidR="00B80D1E" w:rsidRPr="00CA6FC0" w:rsidRDefault="00B80D1E" w:rsidP="00B80D1E"/>
    <w:p w14:paraId="58CD1107" w14:textId="0D4B62D3" w:rsidR="00CD66EE" w:rsidRPr="00CA6FC0" w:rsidRDefault="00E13EBA" w:rsidP="00B80D1E">
      <w:r w:rsidRPr="00CA6FC0">
        <w:t xml:space="preserve">To avoid any dangerous behavior, </w:t>
      </w:r>
      <w:r w:rsidR="00B80D1E" w:rsidRPr="00CA6FC0">
        <w:t xml:space="preserve">ACASYA </w:t>
      </w:r>
      <w:r w:rsidRPr="00CA6FC0">
        <w:t>was de</w:t>
      </w:r>
      <w:r w:rsidR="00B80D1E" w:rsidRPr="00CA6FC0">
        <w:t>s</w:t>
      </w:r>
      <w:r w:rsidRPr="00CA6FC0">
        <w:t>igned with some</w:t>
      </w:r>
      <w:r w:rsidR="00B80D1E" w:rsidRPr="00CA6FC0">
        <w:t xml:space="preserve"> safety mechanisms</w:t>
      </w:r>
      <w:r w:rsidRPr="00CA6FC0">
        <w:t>.</w:t>
      </w:r>
    </w:p>
    <w:p w14:paraId="63F6A9DD" w14:textId="08DF67FE" w:rsidR="00CD1E66" w:rsidRPr="00CA6FC0" w:rsidRDefault="00CD1E66" w:rsidP="00CD66EE"/>
    <w:p w14:paraId="7DA5338B" w14:textId="77777777" w:rsidR="00CD1E66" w:rsidRPr="00CA6FC0" w:rsidRDefault="00CD1E66" w:rsidP="00CD66EE"/>
    <w:p w14:paraId="6908700A" w14:textId="2F8AD260" w:rsidR="00CD66EE" w:rsidRPr="00CA6FC0" w:rsidRDefault="00E13EBA" w:rsidP="00CD66EE">
      <w:pPr>
        <w:pStyle w:val="Titre2"/>
      </w:pPr>
      <w:bookmarkStart w:id="113" w:name="_Toc50729827"/>
      <w:r w:rsidRPr="00CA6FC0">
        <w:t xml:space="preserve">Electric Lock and </w:t>
      </w:r>
      <w:r w:rsidR="00CD66EE" w:rsidRPr="00CA6FC0">
        <w:t>Security Loop Blue button</w:t>
      </w:r>
      <w:bookmarkEnd w:id="113"/>
      <w:r w:rsidR="00CD66EE" w:rsidRPr="00CA6FC0">
        <w:t xml:space="preserve"> </w:t>
      </w:r>
    </w:p>
    <w:p w14:paraId="70B726DF" w14:textId="3D5B3AA3" w:rsidR="00E552BC" w:rsidRPr="00CA6FC0" w:rsidRDefault="00E552BC" w:rsidP="00E552BC"/>
    <w:p w14:paraId="6FE56258" w14:textId="5858D31B" w:rsidR="00E552BC" w:rsidRPr="00CA6FC0" w:rsidRDefault="00E552BC" w:rsidP="00E552BC">
      <w:r w:rsidRPr="00CA6FC0">
        <w:t xml:space="preserve">If you want to have access to the WFCs, you need to open the Electric Locks clicking the </w:t>
      </w:r>
      <w:r w:rsidRPr="00CA6FC0">
        <w:rPr>
          <w:b/>
          <w:bCs/>
        </w:rPr>
        <w:t>Open Electric Lock button</w:t>
      </w:r>
      <w:r w:rsidRPr="00CA6FC0">
        <w:t xml:space="preserve">, presented below in the </w:t>
      </w:r>
      <w:r w:rsidR="00F32241" w:rsidRPr="00CA6FC0">
        <w:fldChar w:fldCharType="begin"/>
      </w:r>
      <w:r w:rsidR="00F32241" w:rsidRPr="00CA6FC0">
        <w:instrText xml:space="preserve"> REF _Ref50419030 \h </w:instrText>
      </w:r>
      <w:r w:rsidR="00F32241" w:rsidRPr="00CA6FC0">
        <w:fldChar w:fldCharType="separate"/>
      </w:r>
      <w:r w:rsidR="00BA35D4" w:rsidRPr="00CA6FC0">
        <w:t xml:space="preserve">Figure </w:t>
      </w:r>
      <w:r w:rsidR="00BA35D4">
        <w:rPr>
          <w:noProof/>
        </w:rPr>
        <w:t>20</w:t>
      </w:r>
      <w:r w:rsidR="00F32241" w:rsidRPr="00CA6FC0">
        <w:fldChar w:fldCharType="end"/>
      </w:r>
      <w:r w:rsidR="00F32241" w:rsidRPr="00CA6FC0">
        <w:t>:</w:t>
      </w:r>
    </w:p>
    <w:p w14:paraId="2855D6ED" w14:textId="77777777" w:rsidR="00E552BC" w:rsidRPr="00CA6FC0" w:rsidRDefault="00E552BC" w:rsidP="00E552BC"/>
    <w:p w14:paraId="7651AA18" w14:textId="46790500" w:rsidR="00F32241" w:rsidRPr="00CA6FC0" w:rsidRDefault="00FD3C05" w:rsidP="00F32241">
      <w:pPr>
        <w:keepNext/>
        <w:spacing w:after="200"/>
        <w:jc w:val="center"/>
      </w:pPr>
      <w:r w:rsidRPr="00CA6FC0">
        <w:rPr>
          <w:noProof/>
          <w:color w:val="0F0D29" w:themeColor="text1"/>
        </w:rPr>
        <mc:AlternateContent>
          <mc:Choice Requires="wps">
            <w:drawing>
              <wp:anchor distT="0" distB="0" distL="114300" distR="114300" simplePos="0" relativeHeight="251921408" behindDoc="0" locked="0" layoutInCell="1" allowOverlap="1" wp14:anchorId="49FFCABF" wp14:editId="21CAB7BB">
                <wp:simplePos x="0" y="0"/>
                <wp:positionH relativeFrom="column">
                  <wp:posOffset>998855</wp:posOffset>
                </wp:positionH>
                <wp:positionV relativeFrom="paragraph">
                  <wp:posOffset>3255645</wp:posOffset>
                </wp:positionV>
                <wp:extent cx="694055" cy="118745"/>
                <wp:effectExtent l="0" t="0" r="10795" b="14605"/>
                <wp:wrapNone/>
                <wp:docPr id="37" name="Rectangle : coins arrondis 37"/>
                <wp:cNvGraphicFramePr/>
                <a:graphic xmlns:a="http://schemas.openxmlformats.org/drawingml/2006/main">
                  <a:graphicData uri="http://schemas.microsoft.com/office/word/2010/wordprocessingShape">
                    <wps:wsp>
                      <wps:cNvSpPr/>
                      <wps:spPr>
                        <a:xfrm>
                          <a:off x="0" y="0"/>
                          <a:ext cx="694055" cy="118745"/>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407AD8" id="Rectangle : coins arrondis 37" o:spid="_x0000_s1026" style="position:absolute;margin-left:78.65pt;margin-top:256.35pt;width:54.65pt;height:9.3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" filled="f" strokecolor="#c00000" strokeweight="1.5pt"/>
            </w:pict>
          </mc:Fallback>
        </mc:AlternateContent>
      </w:r>
      <w:r w:rsidRPr="00CA6FC0">
        <w:rPr>
          <w:noProof/>
        </w:rPr>
        <mc:AlternateContent>
          <mc:Choice Requires="wps">
            <w:drawing>
              <wp:anchor distT="0" distB="0" distL="114300" distR="114300" simplePos="0" relativeHeight="251919360" behindDoc="0" locked="0" layoutInCell="1" allowOverlap="1" wp14:anchorId="1EBC5E63" wp14:editId="78F7415E">
                <wp:simplePos x="0" y="0"/>
                <wp:positionH relativeFrom="column">
                  <wp:posOffset>764540</wp:posOffset>
                </wp:positionH>
                <wp:positionV relativeFrom="paragraph">
                  <wp:posOffset>2770945</wp:posOffset>
                </wp:positionV>
                <wp:extent cx="298548" cy="417146"/>
                <wp:effectExtent l="12700" t="12700" r="44450" b="27940"/>
                <wp:wrapNone/>
                <wp:docPr id="33" name="Connecteur droit avec flèche 33"/>
                <wp:cNvGraphicFramePr/>
                <a:graphic xmlns:a="http://schemas.openxmlformats.org/drawingml/2006/main">
                  <a:graphicData uri="http://schemas.microsoft.com/office/word/2010/wordprocessingShape">
                    <wps:wsp>
                      <wps:cNvCnPr/>
                      <wps:spPr>
                        <a:xfrm>
                          <a:off x="0" y="0"/>
                          <a:ext cx="298548" cy="417146"/>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1DBF3D" id="Connecteur droit avec flèche 33" o:spid="_x0000_s1026" type="#_x0000_t32" style="position:absolute;margin-left:60.2pt;margin-top:218.2pt;width:23.5pt;height:32.8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" strokecolor="#c00000" strokeweight="1.5pt">
                <v:stroke endarrow="block"/>
              </v:shape>
            </w:pict>
          </mc:Fallback>
        </mc:AlternateContent>
      </w:r>
      <w:r w:rsidR="00A77B6C" w:rsidRPr="00CA6FC0">
        <w:rPr>
          <w:noProof/>
        </w:rPr>
        <w:drawing>
          <wp:inline distT="0" distB="0" distL="0" distR="0" wp14:anchorId="4C8FB252" wp14:editId="4093BB71">
            <wp:extent cx="5608788" cy="3451132"/>
            <wp:effectExtent l="0" t="0" r="5080" b="381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6133" cy="3455652"/>
                    </a:xfrm>
                    <a:prstGeom prst="rect">
                      <a:avLst/>
                    </a:prstGeom>
                  </pic:spPr>
                </pic:pic>
              </a:graphicData>
            </a:graphic>
          </wp:inline>
        </w:drawing>
      </w:r>
    </w:p>
    <w:p w14:paraId="73B6A537" w14:textId="41913F3F" w:rsidR="0040253E" w:rsidRPr="00CA6FC0" w:rsidRDefault="00F32241" w:rsidP="00F32241">
      <w:pPr>
        <w:pStyle w:val="Lgende"/>
        <w:jc w:val="center"/>
        <w:rPr>
          <w:b/>
          <w:color w:val="767171" w:themeColor="background2" w:themeShade="80"/>
          <w:sz w:val="20"/>
          <w:szCs w:val="20"/>
        </w:rPr>
      </w:pPr>
      <w:bookmarkStart w:id="114" w:name="_Ref50419030"/>
      <w:r w:rsidRPr="00CA6FC0">
        <w:t xml:space="preserve">Figure </w:t>
      </w:r>
      <w:r w:rsidRPr="00CA6FC0">
        <w:fldChar w:fldCharType="begin"/>
      </w:r>
      <w:r w:rsidRPr="00CA6FC0">
        <w:instrText xml:space="preserve"> SEQ Figure \* ARABIC </w:instrText>
      </w:r>
      <w:r w:rsidRPr="00CA6FC0">
        <w:fldChar w:fldCharType="separate"/>
      </w:r>
      <w:r w:rsidR="00BA35D4">
        <w:rPr>
          <w:noProof/>
        </w:rPr>
        <w:t>20</w:t>
      </w:r>
      <w:r w:rsidRPr="00CA6FC0">
        <w:fldChar w:fldCharType="end"/>
      </w:r>
      <w:bookmarkEnd w:id="114"/>
      <w:r w:rsidR="00423FC8" w:rsidRPr="00CA6FC0">
        <w:t xml:space="preserve">. </w:t>
      </w:r>
      <w:r w:rsidRPr="00CA6FC0">
        <w:t>Electric lock and Security Loop Blue Button</w:t>
      </w:r>
    </w:p>
    <w:p w14:paraId="552BDD44" w14:textId="04EFC1BC" w:rsidR="00F32241" w:rsidRPr="00CA6FC0" w:rsidRDefault="00F32241" w:rsidP="00F32241"/>
    <w:p w14:paraId="0A350521" w14:textId="79D37F51" w:rsidR="005E3B1D" w:rsidRPr="00CA6FC0" w:rsidRDefault="00F32241" w:rsidP="00F32241">
      <w:r w:rsidRPr="00CA6FC0">
        <w:t>Once the Electric Locks are closed, click again on the same button to validate the closing of the doors.</w:t>
      </w:r>
    </w:p>
    <w:p w14:paraId="41CA33FD" w14:textId="5F397170" w:rsidR="00DA219E" w:rsidRPr="00CA6FC0" w:rsidRDefault="00F32241" w:rsidP="00F32241">
      <w:r w:rsidRPr="00CA6FC0">
        <w:t xml:space="preserve">The </w:t>
      </w:r>
      <w:r w:rsidR="00541AB9" w:rsidRPr="00CA6FC0">
        <w:t>message “</w:t>
      </w:r>
      <w:r w:rsidRPr="00CA6FC0">
        <w:rPr>
          <w:i/>
          <w:iCs/>
        </w:rPr>
        <w:t>Please, push the Security Loop Blue Button</w:t>
      </w:r>
      <w:r w:rsidR="00DA219E" w:rsidRPr="00CA6FC0">
        <w:t>”</w:t>
      </w:r>
      <w:r w:rsidRPr="00CA6FC0">
        <w:t>, as shown above, now indicates to press the Blue button located near to the LSE test bench in order to interact with the bench safely.</w:t>
      </w:r>
    </w:p>
    <w:p w14:paraId="5521732A" w14:textId="1AEE5108" w:rsidR="00DA219E" w:rsidRPr="00CA6FC0" w:rsidRDefault="00DA219E">
      <w:pPr>
        <w:spacing w:after="200"/>
        <w:jc w:val="left"/>
      </w:pPr>
      <w:r w:rsidRPr="00CA6FC0">
        <w:br w:type="page"/>
      </w:r>
    </w:p>
    <w:p w14:paraId="734345CC" w14:textId="1749C995" w:rsidR="005E3B1D" w:rsidRPr="00CA6FC0" w:rsidRDefault="005E3B1D" w:rsidP="005E3B1D">
      <w:pPr>
        <w:pStyle w:val="Titre2"/>
      </w:pPr>
      <w:bookmarkStart w:id="115" w:name="_Toc50729828"/>
      <w:r w:rsidRPr="00CA6FC0">
        <w:lastRenderedPageBreak/>
        <w:t>Monitoring and status panel</w:t>
      </w:r>
      <w:bookmarkEnd w:id="115"/>
    </w:p>
    <w:p w14:paraId="0B2E511E" w14:textId="2BB8B6F0" w:rsidR="00DA219E" w:rsidRPr="00CA6FC0" w:rsidRDefault="00886685" w:rsidP="00FD3C05">
      <w:r w:rsidRPr="00CA6FC0">
        <w:rPr>
          <w:noProof/>
        </w:rPr>
        <mc:AlternateContent>
          <mc:Choice Requires="wps">
            <w:drawing>
              <wp:anchor distT="0" distB="0" distL="114300" distR="114300" simplePos="0" relativeHeight="251925504" behindDoc="0" locked="0" layoutInCell="1" allowOverlap="1" wp14:anchorId="684EED9A" wp14:editId="7E8AC779">
                <wp:simplePos x="0" y="0"/>
                <wp:positionH relativeFrom="column">
                  <wp:posOffset>2590165</wp:posOffset>
                </wp:positionH>
                <wp:positionV relativeFrom="paragraph">
                  <wp:posOffset>2548890</wp:posOffset>
                </wp:positionV>
                <wp:extent cx="378333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783330" cy="635"/>
                        </a:xfrm>
                        <a:prstGeom prst="rect">
                          <a:avLst/>
                        </a:prstGeom>
                        <a:solidFill>
                          <a:prstClr val="white"/>
                        </a:solidFill>
                        <a:ln>
                          <a:noFill/>
                        </a:ln>
                      </wps:spPr>
                      <wps:txbx>
                        <w:txbxContent>
                          <w:p w14:paraId="76F7D770" w14:textId="1134BCB5" w:rsidR="007620C7" w:rsidRPr="00C81AC4" w:rsidRDefault="007620C7" w:rsidP="00886685">
                            <w:pPr>
                              <w:pStyle w:val="Lgende"/>
                              <w:jc w:val="center"/>
                              <w:rPr>
                                <w:noProof/>
                                <w:color w:val="3B3838" w:themeColor="background2" w:themeShade="40"/>
                                <w:sz w:val="24"/>
                              </w:rPr>
                            </w:pPr>
                            <w:r>
                              <w:t xml:space="preserve">Figure </w:t>
                            </w:r>
                            <w:r>
                              <w:fldChar w:fldCharType="begin"/>
                            </w:r>
                            <w:r>
                              <w:instrText xml:space="preserve"> SEQ Figure \* ARABIC </w:instrText>
                            </w:r>
                            <w:r>
                              <w:fldChar w:fldCharType="separate"/>
                            </w:r>
                            <w:r>
                              <w:rPr>
                                <w:noProof/>
                              </w:rPr>
                              <w:t>21</w:t>
                            </w:r>
                            <w:r>
                              <w:fldChar w:fldCharType="end"/>
                            </w:r>
                            <w:r>
                              <w:t>.  Status button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EED9A" id="Zone de texte 4" o:spid="_x0000_s1073" type="#_x0000_t202" style="position:absolute;left:0;text-align:left;margin-left:203.95pt;margin-top:200.7pt;width:297.9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" stroked="f">
                <v:textbox style="mso-fit-shape-to-text:t" inset="0,0,0,0">
                  <w:txbxContent>
                    <w:p w14:paraId="76F7D770" w14:textId="1134BCB5" w:rsidR="007620C7" w:rsidRPr="00C81AC4" w:rsidRDefault="007620C7" w:rsidP="00886685">
                      <w:pPr>
                        <w:pStyle w:val="Lgende"/>
                        <w:jc w:val="center"/>
                        <w:rPr>
                          <w:noProof/>
                          <w:color w:val="3B3838" w:themeColor="background2" w:themeShade="40"/>
                          <w:sz w:val="24"/>
                        </w:rPr>
                      </w:pPr>
                      <w:r>
                        <w:t xml:space="preserve">Figure </w:t>
                      </w:r>
                      <w:r>
                        <w:fldChar w:fldCharType="begin"/>
                      </w:r>
                      <w:r>
                        <w:instrText xml:space="preserve"> SEQ Figure \* ARABIC </w:instrText>
                      </w:r>
                      <w:r>
                        <w:fldChar w:fldCharType="separate"/>
                      </w:r>
                      <w:r>
                        <w:rPr>
                          <w:noProof/>
                        </w:rPr>
                        <w:t>21</w:t>
                      </w:r>
                      <w:r>
                        <w:fldChar w:fldCharType="end"/>
                      </w:r>
                      <w:r>
                        <w:t>.  Status button position</w:t>
                      </w:r>
                    </w:p>
                  </w:txbxContent>
                </v:textbox>
                <w10:wrap type="square"/>
              </v:shape>
            </w:pict>
          </mc:Fallback>
        </mc:AlternateContent>
      </w:r>
      <w:r w:rsidR="00FD3C05" w:rsidRPr="00CA6FC0">
        <w:rPr>
          <w:noProof/>
        </w:rPr>
        <w:drawing>
          <wp:anchor distT="0" distB="0" distL="360045" distR="114300" simplePos="0" relativeHeight="251916288" behindDoc="0" locked="0" layoutInCell="1" allowOverlap="1" wp14:anchorId="6248A16D" wp14:editId="2D135C9A">
            <wp:simplePos x="0" y="0"/>
            <wp:positionH relativeFrom="column">
              <wp:posOffset>2590165</wp:posOffset>
            </wp:positionH>
            <wp:positionV relativeFrom="paragraph">
              <wp:posOffset>162560</wp:posOffset>
            </wp:positionV>
            <wp:extent cx="3783600" cy="2329200"/>
            <wp:effectExtent l="0" t="0" r="1270" b="0"/>
            <wp:wrapSquare wrapText="bothSides"/>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3600" cy="2329200"/>
                    </a:xfrm>
                    <a:prstGeom prst="rect">
                      <a:avLst/>
                    </a:prstGeom>
                  </pic:spPr>
                </pic:pic>
              </a:graphicData>
            </a:graphic>
            <wp14:sizeRelH relativeFrom="page">
              <wp14:pctWidth>0</wp14:pctWidth>
            </wp14:sizeRelH>
            <wp14:sizeRelV relativeFrom="page">
              <wp14:pctHeight>0</wp14:pctHeight>
            </wp14:sizeRelV>
          </wp:anchor>
        </w:drawing>
      </w:r>
    </w:p>
    <w:p w14:paraId="66AEAF02" w14:textId="432C8D67" w:rsidR="00DA219E" w:rsidRPr="00CA6FC0" w:rsidRDefault="00FD3C05" w:rsidP="00FD3C05">
      <w:r w:rsidRPr="00CA6FC0">
        <w:t xml:space="preserve">Clicking on the </w:t>
      </w:r>
      <w:r w:rsidRPr="00CA6FC0">
        <w:rPr>
          <w:b/>
          <w:bCs/>
        </w:rPr>
        <w:t xml:space="preserve">Show Status </w:t>
      </w:r>
      <w:r w:rsidR="00222511" w:rsidRPr="00CA6FC0">
        <w:rPr>
          <w:b/>
          <w:bCs/>
        </w:rPr>
        <w:t xml:space="preserve">button </w:t>
      </w:r>
      <w:r w:rsidR="00222511" w:rsidRPr="00CA6FC0">
        <w:t>allows</w:t>
      </w:r>
      <w:r w:rsidRPr="00CA6FC0">
        <w:t xml:space="preserve"> you to display the Status window, as presented in the </w:t>
      </w:r>
      <w:r w:rsidRPr="00CA6FC0">
        <w:fldChar w:fldCharType="begin"/>
      </w:r>
      <w:r w:rsidRPr="00CA6FC0">
        <w:instrText xml:space="preserve"> REF _Ref50420257 \h </w:instrText>
      </w:r>
      <w:r w:rsidRPr="00CA6FC0">
        <w:fldChar w:fldCharType="separate"/>
      </w:r>
      <w:r w:rsidR="00BA35D4" w:rsidRPr="00CA6FC0">
        <w:t xml:space="preserve">Figure </w:t>
      </w:r>
      <w:r w:rsidR="00BA35D4">
        <w:rPr>
          <w:noProof/>
        </w:rPr>
        <w:t>22</w:t>
      </w:r>
      <w:r w:rsidRPr="00CA6FC0">
        <w:fldChar w:fldCharType="end"/>
      </w:r>
      <w:r w:rsidRPr="00CA6FC0">
        <w:t xml:space="preserve">. </w:t>
      </w:r>
    </w:p>
    <w:p w14:paraId="68F457C2" w14:textId="00D7A24B" w:rsidR="00FD3C05" w:rsidRPr="00CA6FC0" w:rsidRDefault="00FD3C05" w:rsidP="00FD3C05"/>
    <w:p w14:paraId="017FC41A" w14:textId="71111ACB" w:rsidR="00FD3C05" w:rsidRPr="00CA6FC0" w:rsidRDefault="009D72C0" w:rsidP="00FD3C05">
      <w:r w:rsidRPr="00CA6FC0">
        <w:rPr>
          <w:noProof/>
          <w:color w:val="0F0D29" w:themeColor="text1"/>
        </w:rPr>
        <mc:AlternateContent>
          <mc:Choice Requires="wps">
            <w:drawing>
              <wp:anchor distT="0" distB="0" distL="114300" distR="114300" simplePos="0" relativeHeight="251923456" behindDoc="0" locked="0" layoutInCell="1" allowOverlap="1" wp14:anchorId="025CD2C3" wp14:editId="5AD44C4C">
                <wp:simplePos x="0" y="0"/>
                <wp:positionH relativeFrom="column">
                  <wp:posOffset>3506470</wp:posOffset>
                </wp:positionH>
                <wp:positionV relativeFrom="paragraph">
                  <wp:posOffset>1051560</wp:posOffset>
                </wp:positionV>
                <wp:extent cx="302260" cy="118745"/>
                <wp:effectExtent l="12700" t="12700" r="15240" b="8255"/>
                <wp:wrapNone/>
                <wp:docPr id="48" name="Rectangle : coins arrondis 48"/>
                <wp:cNvGraphicFramePr/>
                <a:graphic xmlns:a="http://schemas.openxmlformats.org/drawingml/2006/main">
                  <a:graphicData uri="http://schemas.microsoft.com/office/word/2010/wordprocessingShape">
                    <wps:wsp>
                      <wps:cNvSpPr/>
                      <wps:spPr>
                        <a:xfrm>
                          <a:off x="0" y="0"/>
                          <a:ext cx="302260" cy="118745"/>
                        </a:xfrm>
                        <a:prstGeom prst="roundRect">
                          <a:avLst>
                            <a:gd name="adj" fmla="val 0"/>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19BEE" id="Rectangle : coins arrondis 48" o:spid="_x0000_s1026" style="position:absolute;margin-left:276.1pt;margin-top:82.8pt;width:23.8pt;height:9.3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" filled="f" strokecolor="#c00000" strokeweight="1.5pt"/>
            </w:pict>
          </mc:Fallback>
        </mc:AlternateContent>
      </w:r>
      <w:r w:rsidRPr="00CA6FC0">
        <w:rPr>
          <w:noProof/>
        </w:rPr>
        <mc:AlternateContent>
          <mc:Choice Requires="wps">
            <w:drawing>
              <wp:anchor distT="0" distB="0" distL="114300" distR="114300" simplePos="0" relativeHeight="251917312" behindDoc="0" locked="0" layoutInCell="1" allowOverlap="1" wp14:anchorId="2D8342F8" wp14:editId="1D7FDCF9">
                <wp:simplePos x="0" y="0"/>
                <wp:positionH relativeFrom="column">
                  <wp:posOffset>3809365</wp:posOffset>
                </wp:positionH>
                <wp:positionV relativeFrom="paragraph">
                  <wp:posOffset>629285</wp:posOffset>
                </wp:positionV>
                <wp:extent cx="228600" cy="377825"/>
                <wp:effectExtent l="25400" t="12700" r="12700" b="28575"/>
                <wp:wrapNone/>
                <wp:docPr id="26" name="Connecteur droit avec flèche 26"/>
                <wp:cNvGraphicFramePr/>
                <a:graphic xmlns:a="http://schemas.openxmlformats.org/drawingml/2006/main">
                  <a:graphicData uri="http://schemas.microsoft.com/office/word/2010/wordprocessingShape">
                    <wps:wsp>
                      <wps:cNvCnPr/>
                      <wps:spPr>
                        <a:xfrm flipH="1">
                          <a:off x="0" y="0"/>
                          <a:ext cx="228600" cy="3778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0C8A128" id="Connecteur droit avec flèche 26" o:spid="_x0000_s1026" type="#_x0000_t32" style="position:absolute;margin-left:299.95pt;margin-top:49.55pt;width:18pt;height:29.75pt;flip:x;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" strokecolor="#c00000" strokeweight="1.5pt">
                <v:stroke endarrow="block"/>
              </v:shape>
            </w:pict>
          </mc:Fallback>
        </mc:AlternateContent>
      </w:r>
      <w:r w:rsidRPr="00CA6FC0">
        <w:t>This window</w:t>
      </w:r>
      <w:r w:rsidR="00886685" w:rsidRPr="00CA6FC0">
        <w:t xml:space="preserve"> presented in the </w:t>
      </w:r>
      <w:r w:rsidR="00A713F2" w:rsidRPr="00CA6FC0">
        <w:fldChar w:fldCharType="begin"/>
      </w:r>
      <w:r w:rsidR="00A713F2" w:rsidRPr="00CA6FC0">
        <w:instrText xml:space="preserve"> REF _Ref50447871 \h </w:instrText>
      </w:r>
      <w:r w:rsidR="00A713F2" w:rsidRPr="00CA6FC0">
        <w:fldChar w:fldCharType="separate"/>
      </w:r>
      <w:r w:rsidR="00BA35D4" w:rsidRPr="00CA6FC0">
        <w:t xml:space="preserve">Figure </w:t>
      </w:r>
      <w:r w:rsidR="00BA35D4">
        <w:rPr>
          <w:noProof/>
        </w:rPr>
        <w:t>22</w:t>
      </w:r>
      <w:r w:rsidR="00BA35D4" w:rsidRPr="00CA6FC0">
        <w:t>.  Status window</w:t>
      </w:r>
      <w:r w:rsidR="00A713F2" w:rsidRPr="00CA6FC0">
        <w:fldChar w:fldCharType="end"/>
      </w:r>
      <w:r w:rsidRPr="00CA6FC0">
        <w:t xml:space="preserve"> shows the status of some elements of the bench and test equipment.</w:t>
      </w:r>
    </w:p>
    <w:p w14:paraId="6047ED68" w14:textId="0142AB43" w:rsidR="00FD3C05" w:rsidRPr="00CA6FC0" w:rsidRDefault="00FD3C05" w:rsidP="00FD3C05"/>
    <w:p w14:paraId="33A7729E" w14:textId="3C5E4EF3" w:rsidR="00FD3C05" w:rsidRPr="00CA6FC0" w:rsidRDefault="00FD3C05" w:rsidP="00FD3C05"/>
    <w:p w14:paraId="1D0D9999" w14:textId="32F406EE" w:rsidR="00FD3C05" w:rsidRPr="00CA6FC0" w:rsidRDefault="00FD3C05" w:rsidP="00FD3C05"/>
    <w:p w14:paraId="40ED761B" w14:textId="442150CA" w:rsidR="00FD3C05" w:rsidRPr="00CA6FC0" w:rsidRDefault="00FD3C05" w:rsidP="00FD3C05"/>
    <w:p w14:paraId="45A016F2" w14:textId="1D43C026" w:rsidR="00FD3C05" w:rsidRPr="00CA6FC0" w:rsidRDefault="00A713F2" w:rsidP="00FD3C05">
      <w:r w:rsidRPr="00CA6FC0">
        <w:t xml:space="preserve">This monitoring window </w:t>
      </w:r>
      <w:r w:rsidR="00D932A8" w:rsidRPr="00CA6FC0">
        <w:t xml:space="preserve">allows you to </w:t>
      </w:r>
      <w:r w:rsidR="00E83DC5" w:rsidRPr="00CA6FC0">
        <w:t xml:space="preserve">check the </w:t>
      </w:r>
      <w:r w:rsidR="0034002C" w:rsidRPr="00CA6FC0">
        <w:t>status of doors</w:t>
      </w:r>
      <w:r w:rsidR="00D94FC4" w:rsidRPr="00CA6FC0">
        <w:t>, security hood, security loop, emergency stop, USB60</w:t>
      </w:r>
      <w:r w:rsidR="00946ED6" w:rsidRPr="00CA6FC0">
        <w:t xml:space="preserve">08 communication, etc. </w:t>
      </w:r>
    </w:p>
    <w:p w14:paraId="08E8A7B0" w14:textId="3609A332" w:rsidR="00FD3C05" w:rsidRPr="00CA6FC0" w:rsidRDefault="00FD3C05" w:rsidP="00FD3C05"/>
    <w:p w14:paraId="2AC68A22" w14:textId="77777777" w:rsidR="00541AB9" w:rsidRPr="00CA6FC0" w:rsidRDefault="00541AB9" w:rsidP="00FD3C05"/>
    <w:p w14:paraId="51C6827C" w14:textId="7CA740B6" w:rsidR="00DA219E" w:rsidRPr="00CA6FC0" w:rsidRDefault="0040253E" w:rsidP="00DA219E">
      <w:pPr>
        <w:keepNext/>
        <w:spacing w:after="200"/>
        <w:jc w:val="center"/>
      </w:pPr>
      <w:r w:rsidRPr="00CA6FC0">
        <w:rPr>
          <w:noProof/>
        </w:rPr>
        <w:drawing>
          <wp:inline distT="0" distB="0" distL="0" distR="0" wp14:anchorId="01032C26" wp14:editId="4D4CFC5F">
            <wp:extent cx="3879850" cy="3771968"/>
            <wp:effectExtent l="0" t="0" r="6350" b="0"/>
            <wp:docPr id="290" name="Imag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91719" cy="3783507"/>
                    </a:xfrm>
                    <a:prstGeom prst="rect">
                      <a:avLst/>
                    </a:prstGeom>
                  </pic:spPr>
                </pic:pic>
              </a:graphicData>
            </a:graphic>
          </wp:inline>
        </w:drawing>
      </w:r>
    </w:p>
    <w:p w14:paraId="6346D1B4" w14:textId="3B44E294" w:rsidR="0040253E" w:rsidRPr="00CA6FC0" w:rsidRDefault="00DA219E" w:rsidP="00DA219E">
      <w:pPr>
        <w:pStyle w:val="Lgende"/>
        <w:jc w:val="center"/>
        <w:rPr>
          <w:b/>
          <w:color w:val="767171" w:themeColor="background2" w:themeShade="80"/>
          <w:sz w:val="20"/>
          <w:szCs w:val="20"/>
        </w:rPr>
      </w:pPr>
      <w:bookmarkStart w:id="116" w:name="_Ref50420257"/>
      <w:bookmarkStart w:id="117" w:name="_Ref50447871"/>
      <w:r w:rsidRPr="00CA6FC0">
        <w:t xml:space="preserve">Figure </w:t>
      </w:r>
      <w:r w:rsidRPr="00CA6FC0">
        <w:fldChar w:fldCharType="begin"/>
      </w:r>
      <w:r w:rsidRPr="00CA6FC0">
        <w:instrText xml:space="preserve"> SEQ Figure \* ARABIC </w:instrText>
      </w:r>
      <w:r w:rsidRPr="00CA6FC0">
        <w:fldChar w:fldCharType="separate"/>
      </w:r>
      <w:r w:rsidR="00BA35D4">
        <w:rPr>
          <w:noProof/>
        </w:rPr>
        <w:t>22</w:t>
      </w:r>
      <w:r w:rsidRPr="00CA6FC0">
        <w:fldChar w:fldCharType="end"/>
      </w:r>
      <w:bookmarkEnd w:id="116"/>
      <w:r w:rsidR="00423FC8" w:rsidRPr="00CA6FC0">
        <w:t xml:space="preserve">. </w:t>
      </w:r>
      <w:r w:rsidRPr="00CA6FC0">
        <w:t xml:space="preserve"> Status window</w:t>
      </w:r>
      <w:bookmarkEnd w:id="117"/>
    </w:p>
    <w:p w14:paraId="0D95344A" w14:textId="2C2C8DD9" w:rsidR="0040253E" w:rsidRPr="00CA6FC0" w:rsidRDefault="0040253E">
      <w:pPr>
        <w:spacing w:after="200"/>
        <w:rPr>
          <w:b/>
          <w:color w:val="767171" w:themeColor="background2" w:themeShade="80"/>
          <w:sz w:val="20"/>
          <w:szCs w:val="20"/>
        </w:rPr>
      </w:pPr>
    </w:p>
    <w:p w14:paraId="694E8743" w14:textId="7E6C0E98" w:rsidR="007D1706" w:rsidRPr="00CA6FC0" w:rsidRDefault="007D1706">
      <w:pPr>
        <w:spacing w:after="200"/>
        <w:jc w:val="left"/>
        <w:rPr>
          <w:color w:val="767171" w:themeColor="background2" w:themeShade="80"/>
          <w:sz w:val="20"/>
          <w:szCs w:val="20"/>
        </w:rPr>
      </w:pPr>
      <w:r w:rsidRPr="00CA6FC0">
        <w:rPr>
          <w:color w:val="767171" w:themeColor="background2" w:themeShade="80"/>
          <w:sz w:val="20"/>
          <w:szCs w:val="20"/>
        </w:rPr>
        <w:br w:type="page"/>
      </w:r>
    </w:p>
    <w:p w14:paraId="1278D03D" w14:textId="77777777" w:rsidR="00171ACC" w:rsidRPr="00CA6FC0" w:rsidRDefault="00171ACC">
      <w:pPr>
        <w:spacing w:after="200"/>
        <w:rPr>
          <w:color w:val="767171" w:themeColor="background2" w:themeShade="80"/>
          <w:sz w:val="20"/>
          <w:szCs w:val="20"/>
        </w:rPr>
      </w:pPr>
    </w:p>
    <w:p w14:paraId="22FF1AC0" w14:textId="3826C8A1" w:rsidR="00D92FDE" w:rsidRDefault="00D92FDE">
      <w:pPr>
        <w:spacing w:after="200"/>
        <w:jc w:val="left"/>
      </w:pPr>
      <w:r>
        <w:br w:type="page"/>
      </w:r>
    </w:p>
    <w:p w14:paraId="42EBA074" w14:textId="77777777" w:rsidR="00171ACC" w:rsidRPr="00CA6FC0" w:rsidRDefault="00171ACC" w:rsidP="00171ACC">
      <w:pPr>
        <w:spacing w:after="200"/>
      </w:pPr>
    </w:p>
    <w:p w14:paraId="2FB1FB30" w14:textId="77777777" w:rsidR="00171ACC" w:rsidRPr="00CA6FC0" w:rsidRDefault="00171ACC" w:rsidP="00171ACC">
      <w:pPr>
        <w:spacing w:after="200"/>
      </w:pPr>
    </w:p>
    <w:p w14:paraId="59FE2632" w14:textId="77777777" w:rsidR="00171ACC" w:rsidRPr="00CA6FC0" w:rsidRDefault="00171ACC" w:rsidP="00171ACC">
      <w:pPr>
        <w:spacing w:after="200"/>
      </w:pPr>
    </w:p>
    <w:p w14:paraId="060C2A21" w14:textId="77777777" w:rsidR="00171ACC" w:rsidRPr="00CA6FC0" w:rsidRDefault="00171ACC" w:rsidP="00171ACC">
      <w:pPr>
        <w:spacing w:after="200"/>
      </w:pPr>
    </w:p>
    <w:p w14:paraId="1BB8DEED" w14:textId="77777777" w:rsidR="00171ACC" w:rsidRPr="00CA6FC0" w:rsidRDefault="00171ACC" w:rsidP="00171ACC">
      <w:pPr>
        <w:spacing w:after="200"/>
      </w:pPr>
    </w:p>
    <w:p w14:paraId="1E4CE0A6" w14:textId="77777777" w:rsidR="00171ACC" w:rsidRPr="00CA6FC0" w:rsidRDefault="00171ACC" w:rsidP="00171ACC">
      <w:pPr>
        <w:spacing w:after="200"/>
      </w:pPr>
    </w:p>
    <w:p w14:paraId="0652FCC7" w14:textId="211AEDAB" w:rsidR="00171ACC" w:rsidRDefault="00171ACC" w:rsidP="00171ACC">
      <w:pPr>
        <w:spacing w:after="200"/>
      </w:pPr>
    </w:p>
    <w:p w14:paraId="211C8985" w14:textId="71129E85" w:rsidR="00D92FDE" w:rsidRDefault="00D92FDE" w:rsidP="00171ACC">
      <w:pPr>
        <w:spacing w:after="200"/>
      </w:pPr>
    </w:p>
    <w:p w14:paraId="72585989" w14:textId="77777777" w:rsidR="00D92FDE" w:rsidRPr="00CA6FC0" w:rsidRDefault="00D92FDE" w:rsidP="00171ACC">
      <w:pPr>
        <w:spacing w:after="200"/>
      </w:pPr>
    </w:p>
    <w:p w14:paraId="38B801CF" w14:textId="7BA8FBDC" w:rsidR="00171ACC" w:rsidRPr="00CA6FC0" w:rsidRDefault="00171ACC" w:rsidP="00171ACC">
      <w:pPr>
        <w:pStyle w:val="Titre"/>
        <w:rPr>
          <w:rFonts w:cstheme="minorHAnsi"/>
          <w:sz w:val="56"/>
          <w:szCs w:val="56"/>
        </w:rPr>
      </w:pPr>
    </w:p>
    <w:p w14:paraId="062A3FCA" w14:textId="4E6B16AA" w:rsidR="00171ACC" w:rsidRPr="00CA6FC0" w:rsidRDefault="009025E1" w:rsidP="00171ACC">
      <w:pPr>
        <w:jc w:val="right"/>
        <w:rPr>
          <w:rFonts w:cstheme="minorHAnsi"/>
          <w:b/>
          <w:bCs/>
          <w:sz w:val="72"/>
          <w:szCs w:val="72"/>
        </w:rPr>
      </w:pPr>
      <w:r w:rsidRPr="00CA6FC0">
        <w:rPr>
          <w:rFonts w:cstheme="minorHAnsi"/>
          <w:b/>
          <w:bCs/>
          <w:sz w:val="72"/>
          <w:szCs w:val="72"/>
        </w:rPr>
        <w:t>APPENDIX</w:t>
      </w:r>
    </w:p>
    <w:p w14:paraId="1DDDD6D7" w14:textId="77777777" w:rsidR="00171ACC" w:rsidRPr="00CA6FC0" w:rsidRDefault="00171ACC" w:rsidP="00171ACC">
      <w:pPr>
        <w:jc w:val="right"/>
        <w:rPr>
          <w:sz w:val="32"/>
          <w:szCs w:val="28"/>
        </w:rPr>
      </w:pPr>
      <w:r w:rsidRPr="00CA6FC0">
        <w:rPr>
          <w:noProof/>
          <w:sz w:val="32"/>
          <w:szCs w:val="28"/>
        </w:rPr>
        <mc:AlternateContent>
          <mc:Choice Requires="wps">
            <w:drawing>
              <wp:anchor distT="0" distB="0" distL="114300" distR="114300" simplePos="0" relativeHeight="251669504" behindDoc="0" locked="0" layoutInCell="1" allowOverlap="1" wp14:anchorId="0D0DE1F0" wp14:editId="1D7AA008">
                <wp:simplePos x="0" y="0"/>
                <wp:positionH relativeFrom="column">
                  <wp:posOffset>4149090</wp:posOffset>
                </wp:positionH>
                <wp:positionV relativeFrom="paragraph">
                  <wp:posOffset>207119</wp:posOffset>
                </wp:positionV>
                <wp:extent cx="2190750" cy="0"/>
                <wp:effectExtent l="19050" t="19050" r="0" b="19050"/>
                <wp:wrapNone/>
                <wp:docPr id="20" name="Connecteur droit 20"/>
                <wp:cNvGraphicFramePr/>
                <a:graphic xmlns:a="http://schemas.openxmlformats.org/drawingml/2006/main">
                  <a:graphicData uri="http://schemas.microsoft.com/office/word/2010/wordprocessingShape">
                    <wps:wsp>
                      <wps:cNvCnPr/>
                      <wps:spPr>
                        <a:xfrm flipH="1">
                          <a:off x="0" y="0"/>
                          <a:ext cx="2190750" cy="0"/>
                        </a:xfrm>
                        <a:prstGeom prst="line">
                          <a:avLst/>
                        </a:prstGeom>
                        <a:ln w="38100">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C5C6F8A" id="Connecteur droit 20" o:spid="_x0000_s1026" style="position:absolute;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6.7pt,16.3pt" to="499.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" strokecolor="#393737 [814]" strokeweight="3pt"/>
            </w:pict>
          </mc:Fallback>
        </mc:AlternateContent>
      </w:r>
    </w:p>
    <w:p w14:paraId="477AB870" w14:textId="77777777" w:rsidR="004A16D8" w:rsidRPr="00CA6FC0" w:rsidRDefault="004A16D8" w:rsidP="00171ACC">
      <w:pPr>
        <w:spacing w:after="200"/>
      </w:pPr>
    </w:p>
    <w:p w14:paraId="5EA461E0" w14:textId="77777777" w:rsidR="004A16D8" w:rsidRPr="00CA6FC0" w:rsidRDefault="004A16D8" w:rsidP="00171ACC">
      <w:pPr>
        <w:spacing w:after="200"/>
      </w:pPr>
    </w:p>
    <w:p w14:paraId="68B1F574" w14:textId="77777777" w:rsidR="004A16D8" w:rsidRPr="00CA6FC0" w:rsidRDefault="004A16D8" w:rsidP="00171ACC">
      <w:pPr>
        <w:spacing w:after="200"/>
      </w:pPr>
    </w:p>
    <w:p w14:paraId="5378D01F" w14:textId="77777777" w:rsidR="004A16D8" w:rsidRPr="00CA6FC0" w:rsidRDefault="004A16D8" w:rsidP="00171ACC">
      <w:pPr>
        <w:spacing w:after="200"/>
      </w:pPr>
    </w:p>
    <w:p w14:paraId="751B8554" w14:textId="77777777" w:rsidR="004A16D8" w:rsidRPr="00CA6FC0" w:rsidRDefault="004A16D8" w:rsidP="00171ACC">
      <w:pPr>
        <w:spacing w:after="200"/>
      </w:pPr>
    </w:p>
    <w:p w14:paraId="5F270738" w14:textId="2FB1B54D" w:rsidR="004A16D8" w:rsidRPr="00CA6FC0" w:rsidRDefault="00171ACC" w:rsidP="00171ACC">
      <w:pPr>
        <w:spacing w:after="200"/>
      </w:pPr>
      <w:r w:rsidRPr="00CA6FC0">
        <w:br w:type="page"/>
      </w:r>
    </w:p>
    <w:p w14:paraId="4F2F2381" w14:textId="616593BF" w:rsidR="009C336A" w:rsidRPr="00CA6FC0" w:rsidRDefault="009C336A" w:rsidP="009C336A">
      <w:pPr>
        <w:pStyle w:val="Titre1"/>
      </w:pPr>
      <w:bookmarkStart w:id="118" w:name="_Toc50729829"/>
      <w:r w:rsidRPr="00CA6FC0">
        <w:lastRenderedPageBreak/>
        <w:t>APPENDIX</w:t>
      </w:r>
      <w:bookmarkEnd w:id="118"/>
    </w:p>
    <w:p w14:paraId="299A27F3" w14:textId="77777777" w:rsidR="00AE24F3" w:rsidRPr="00CA6FC0" w:rsidRDefault="00AE24F3" w:rsidP="00171ACC">
      <w:pPr>
        <w:spacing w:after="200"/>
      </w:pPr>
    </w:p>
    <w:p w14:paraId="71E29A0C" w14:textId="02234350" w:rsidR="004A16D8" w:rsidRPr="00CA6FC0" w:rsidRDefault="004A16D8" w:rsidP="00364AA5">
      <w:pPr>
        <w:pStyle w:val="Titre2"/>
      </w:pPr>
      <w:bookmarkStart w:id="119" w:name="_Installation_files"/>
      <w:bookmarkStart w:id="120" w:name="_Toc50729830"/>
      <w:bookmarkEnd w:id="119"/>
      <w:r w:rsidRPr="00CA6FC0">
        <w:t>Installation files</w:t>
      </w:r>
      <w:bookmarkEnd w:id="120"/>
      <w:r w:rsidRPr="00CA6FC0">
        <w:t xml:space="preserve"> </w:t>
      </w:r>
    </w:p>
    <w:p w14:paraId="5DF5D46E" w14:textId="77777777" w:rsidR="00BF3516" w:rsidRPr="00CA6FC0" w:rsidRDefault="004A16D8" w:rsidP="00BF3516">
      <w:pPr>
        <w:keepNext/>
        <w:spacing w:after="200"/>
        <w:jc w:val="center"/>
      </w:pPr>
      <w:r w:rsidRPr="00CA6FC0">
        <w:rPr>
          <w:noProof/>
        </w:rPr>
        <w:drawing>
          <wp:inline distT="0" distB="0" distL="0" distR="0" wp14:anchorId="0270D04E" wp14:editId="11664EE6">
            <wp:extent cx="2163139" cy="3190875"/>
            <wp:effectExtent l="0" t="0" r="889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72856" cy="3205209"/>
                    </a:xfrm>
                    <a:prstGeom prst="rect">
                      <a:avLst/>
                    </a:prstGeom>
                  </pic:spPr>
                </pic:pic>
              </a:graphicData>
            </a:graphic>
          </wp:inline>
        </w:drawing>
      </w:r>
    </w:p>
    <w:p w14:paraId="231850E8" w14:textId="7C8D640E" w:rsidR="004A16D8" w:rsidRPr="00CA6FC0" w:rsidRDefault="00BF3516" w:rsidP="00BF3516">
      <w:pPr>
        <w:pStyle w:val="Lgende"/>
        <w:jc w:val="center"/>
      </w:pPr>
      <w:r w:rsidRPr="00CA6FC0">
        <w:t xml:space="preserve">Figure </w:t>
      </w:r>
      <w:r w:rsidRPr="00CA6FC0">
        <w:fldChar w:fldCharType="begin"/>
      </w:r>
      <w:r w:rsidRPr="00CA6FC0">
        <w:instrText xml:space="preserve"> SEQ Figure \* ARABIC </w:instrText>
      </w:r>
      <w:r w:rsidRPr="00CA6FC0">
        <w:fldChar w:fldCharType="separate"/>
      </w:r>
      <w:r w:rsidR="00BA35D4">
        <w:rPr>
          <w:noProof/>
        </w:rPr>
        <w:t>23</w:t>
      </w:r>
      <w:r w:rsidRPr="00CA6FC0">
        <w:fldChar w:fldCharType="end"/>
      </w:r>
      <w:r w:rsidRPr="00CA6FC0">
        <w:t>. Installation files</w:t>
      </w:r>
    </w:p>
    <w:p w14:paraId="4AC62C24" w14:textId="5D3156C0" w:rsidR="004A16D8" w:rsidRPr="00CA6FC0" w:rsidRDefault="004A16D8" w:rsidP="00171ACC">
      <w:pPr>
        <w:spacing w:after="200"/>
      </w:pPr>
    </w:p>
    <w:p w14:paraId="48D9F232" w14:textId="77777777" w:rsidR="004A16D8" w:rsidRPr="00CA6FC0" w:rsidRDefault="004A16D8" w:rsidP="00171ACC">
      <w:pPr>
        <w:spacing w:after="200"/>
      </w:pPr>
    </w:p>
    <w:p w14:paraId="259ECC10" w14:textId="77777777" w:rsidR="00B83122" w:rsidRPr="00CA6FC0" w:rsidRDefault="00B83122">
      <w:pPr>
        <w:spacing w:after="200"/>
        <w:jc w:val="left"/>
        <w:rPr>
          <w:rFonts w:eastAsiaTheme="majorEastAsia" w:cstheme="majorBidi"/>
          <w:b/>
          <w:color w:val="FFFFFF" w:themeColor="background1"/>
          <w:sz w:val="36"/>
          <w:szCs w:val="26"/>
        </w:rPr>
      </w:pPr>
      <w:bookmarkStart w:id="121" w:name="_Check_Results"/>
      <w:bookmarkEnd w:id="121"/>
      <w:r w:rsidRPr="00CA6FC0">
        <w:br w:type="page"/>
      </w:r>
    </w:p>
    <w:p w14:paraId="11A1518D" w14:textId="64BC448D" w:rsidR="007169D4" w:rsidRPr="00CA6FC0" w:rsidRDefault="007169D4" w:rsidP="009C336A">
      <w:pPr>
        <w:pStyle w:val="Titre2"/>
      </w:pPr>
      <w:bookmarkStart w:id="122" w:name="_Check_Results_example"/>
      <w:bookmarkStart w:id="123" w:name="_Toc50729831"/>
      <w:bookmarkEnd w:id="122"/>
      <w:r w:rsidRPr="00CA6FC0">
        <w:lastRenderedPageBreak/>
        <w:t xml:space="preserve">Check Results </w:t>
      </w:r>
      <w:r w:rsidR="004A16D8" w:rsidRPr="00CA6FC0">
        <w:t>example</w:t>
      </w:r>
      <w:bookmarkEnd w:id="123"/>
    </w:p>
    <w:p w14:paraId="0F35CF87" w14:textId="2D2EEDAD" w:rsidR="007D091A" w:rsidRPr="00CA6FC0" w:rsidRDefault="007D091A" w:rsidP="007D091A">
      <w:pPr>
        <w:pStyle w:val="Titre3"/>
      </w:pPr>
      <w:bookmarkStart w:id="124" w:name="_Toc50729832"/>
      <w:r w:rsidRPr="00CA6FC0">
        <w:t>PASSED example</w:t>
      </w:r>
      <w:bookmarkEnd w:id="124"/>
    </w:p>
    <w:p w14:paraId="6320EFF7" w14:textId="77777777" w:rsidR="007D091A" w:rsidRPr="00CA6FC0" w:rsidRDefault="007D091A" w:rsidP="0029087D">
      <w:pPr>
        <w:pStyle w:val="Textebrut"/>
        <w:rPr>
          <w:rFonts w:ascii="Courier New" w:hAnsi="Courier New" w:cs="Courier New"/>
        </w:rPr>
      </w:pPr>
    </w:p>
    <w:p w14:paraId="53E97AA3" w14:textId="4756AC68" w:rsidR="0029087D" w:rsidRPr="00E767CB" w:rsidRDefault="0029087D" w:rsidP="0029087D">
      <w:pPr>
        <w:pStyle w:val="Textebrut"/>
        <w:rPr>
          <w:rFonts w:ascii="Courier New" w:hAnsi="Courier New" w:cs="Courier New"/>
          <w:lang w:val="fr-FR"/>
        </w:rPr>
      </w:pPr>
      <w:r w:rsidRPr="00E767CB">
        <w:rPr>
          <w:rFonts w:ascii="Courier New" w:hAnsi="Courier New" w:cs="Courier New"/>
          <w:lang w:val="fr-FR"/>
        </w:rPr>
        <w:t>c:\Users\uic80920\Desktop\WUTT\Seq_10-09-20_11-29-04\TestPM_AccFinale_t 10-09-2020 11-29-37\Logs.xml</w:t>
      </w:r>
    </w:p>
    <w:p w14:paraId="3F12B2D4" w14:textId="77777777" w:rsidR="0029087D" w:rsidRPr="00E767CB" w:rsidRDefault="0029087D" w:rsidP="0029087D">
      <w:pPr>
        <w:pStyle w:val="Textebrut"/>
        <w:rPr>
          <w:rFonts w:ascii="Courier New" w:hAnsi="Courier New" w:cs="Courier New"/>
          <w:lang w:val="fr-FR"/>
        </w:rPr>
      </w:pPr>
    </w:p>
    <w:p w14:paraId="4B635345" w14:textId="77777777" w:rsidR="0029087D" w:rsidRPr="00E767CB" w:rsidRDefault="0029087D" w:rsidP="0029087D">
      <w:pPr>
        <w:pStyle w:val="Textebrut"/>
        <w:rPr>
          <w:rFonts w:ascii="Courier New" w:hAnsi="Courier New" w:cs="Courier New"/>
          <w:lang w:val="fr-FR"/>
        </w:rPr>
      </w:pPr>
      <w:r w:rsidRPr="00E767CB">
        <w:rPr>
          <w:rFonts w:ascii="Courier New" w:hAnsi="Courier New" w:cs="Courier New"/>
          <w:lang w:val="fr-FR"/>
        </w:rPr>
        <w:t>Check Report 10-9-2020</w:t>
      </w:r>
    </w:p>
    <w:p w14:paraId="3C7E5941" w14:textId="77777777" w:rsidR="0029087D" w:rsidRPr="00E767CB" w:rsidRDefault="0029087D" w:rsidP="0029087D">
      <w:pPr>
        <w:pStyle w:val="Textebrut"/>
        <w:rPr>
          <w:rFonts w:ascii="Courier New" w:hAnsi="Courier New" w:cs="Courier New"/>
          <w:lang w:val="fr-FR"/>
        </w:rPr>
      </w:pPr>
    </w:p>
    <w:p w14:paraId="5632EEA0" w14:textId="77777777" w:rsidR="0029087D" w:rsidRPr="00E767CB" w:rsidRDefault="0029087D" w:rsidP="0029087D">
      <w:pPr>
        <w:pStyle w:val="Textebrut"/>
        <w:rPr>
          <w:rFonts w:ascii="Courier New" w:hAnsi="Courier New" w:cs="Courier New"/>
          <w:lang w:val="fr-FR"/>
        </w:rPr>
      </w:pPr>
    </w:p>
    <w:p w14:paraId="7AF94C0F" w14:textId="18B1DEF4" w:rsidR="0029087D" w:rsidRPr="00E767CB" w:rsidRDefault="0029087D" w:rsidP="0029087D">
      <w:pPr>
        <w:pStyle w:val="Textebrut"/>
        <w:rPr>
          <w:rFonts w:ascii="Courier New" w:hAnsi="Courier New" w:cs="Courier New"/>
          <w:lang w:val="fr-FR"/>
        </w:rPr>
      </w:pPr>
      <w:r w:rsidRPr="00E767CB">
        <w:rPr>
          <w:rFonts w:ascii="Courier New" w:hAnsi="Courier New" w:cs="Courier New"/>
          <w:lang w:val="fr-FR"/>
        </w:rPr>
        <w:t>|||||||||||||||||||||||||||||||||||||||||||||||||||||||||||||||||||||||||||||||</w:t>
      </w:r>
    </w:p>
    <w:p w14:paraId="48E7D6C8" w14:textId="1D9251BC" w:rsidR="0029087D" w:rsidRPr="00E767CB" w:rsidRDefault="0029087D" w:rsidP="0029087D">
      <w:pPr>
        <w:pStyle w:val="Textebrut"/>
        <w:rPr>
          <w:rFonts w:ascii="Courier New" w:hAnsi="Courier New" w:cs="Courier New"/>
          <w:lang w:val="fr-FR"/>
        </w:rPr>
      </w:pPr>
      <w:r w:rsidRPr="00E767CB">
        <w:rPr>
          <w:rFonts w:ascii="Courier New" w:hAnsi="Courier New" w:cs="Courier New"/>
          <w:lang w:val="fr-FR"/>
        </w:rPr>
        <w:t xml:space="preserve">|| TEST FOR WU ID "10B64048" </w:t>
      </w:r>
    </w:p>
    <w:p w14:paraId="01278FE6" w14:textId="1F82E260" w:rsidR="0029087D" w:rsidRPr="00E767CB" w:rsidRDefault="0029087D" w:rsidP="0029087D">
      <w:pPr>
        <w:pStyle w:val="Textebrut"/>
        <w:rPr>
          <w:rFonts w:ascii="Courier New" w:hAnsi="Courier New" w:cs="Courier New"/>
          <w:lang w:val="fr-FR"/>
        </w:rPr>
      </w:pPr>
      <w:r w:rsidRPr="00E767CB">
        <w:rPr>
          <w:rFonts w:ascii="Courier New" w:hAnsi="Courier New" w:cs="Courier New"/>
          <w:lang w:val="fr-FR"/>
        </w:rPr>
        <w:t>|||||||||||||||||||||||||||||||||||||||||||||||||||||||||||||||||||||||||||||||</w:t>
      </w:r>
    </w:p>
    <w:p w14:paraId="65C82AD7" w14:textId="77777777" w:rsidR="0029087D" w:rsidRPr="00E767CB" w:rsidRDefault="0029087D" w:rsidP="0029087D">
      <w:pPr>
        <w:pStyle w:val="Textebrut"/>
        <w:rPr>
          <w:rFonts w:ascii="Courier New" w:hAnsi="Courier New" w:cs="Courier New"/>
          <w:lang w:val="fr-FR"/>
        </w:rPr>
      </w:pPr>
    </w:p>
    <w:p w14:paraId="4B207477" w14:textId="77777777" w:rsidR="0029087D" w:rsidRPr="00E767CB" w:rsidRDefault="0029087D" w:rsidP="0029087D">
      <w:pPr>
        <w:pStyle w:val="Textebrut"/>
        <w:rPr>
          <w:rFonts w:ascii="Courier New" w:hAnsi="Courier New" w:cs="Courier New"/>
          <w:lang w:val="fr-FR"/>
        </w:rPr>
      </w:pPr>
    </w:p>
    <w:p w14:paraId="3720CFEC" w14:textId="77777777" w:rsidR="0029087D" w:rsidRPr="00E767CB" w:rsidRDefault="0029087D" w:rsidP="0029087D">
      <w:pPr>
        <w:pStyle w:val="Textebrut"/>
        <w:rPr>
          <w:rFonts w:ascii="Courier New" w:hAnsi="Courier New" w:cs="Courier New"/>
          <w:lang w:val="fr-FR"/>
        </w:rPr>
      </w:pPr>
      <w:r w:rsidRPr="00E767CB">
        <w:rPr>
          <w:rFonts w:ascii="Courier New" w:hAnsi="Courier New" w:cs="Courier New"/>
          <w:lang w:val="fr-FR"/>
        </w:rPr>
        <w:t>***************CheckCompareAcc***************</w:t>
      </w:r>
    </w:p>
    <w:p w14:paraId="00D570A6" w14:textId="77777777" w:rsidR="0029087D" w:rsidRPr="00E767CB" w:rsidRDefault="0029087D" w:rsidP="0029087D">
      <w:pPr>
        <w:pStyle w:val="Textebrut"/>
        <w:rPr>
          <w:rFonts w:ascii="Courier New" w:hAnsi="Courier New" w:cs="Courier New"/>
          <w:lang w:val="fr-FR"/>
        </w:rPr>
      </w:pPr>
      <w:r w:rsidRPr="00E767CB">
        <w:rPr>
          <w:rFonts w:ascii="Courier New" w:hAnsi="Courier New" w:cs="Courier New"/>
          <w:lang w:val="fr-FR"/>
        </w:rPr>
        <w:t xml:space="preserve">                 Check_1</w:t>
      </w:r>
    </w:p>
    <w:p w14:paraId="174F309A" w14:textId="77777777" w:rsidR="0029087D" w:rsidRPr="00E767CB" w:rsidRDefault="0029087D" w:rsidP="0029087D">
      <w:pPr>
        <w:pStyle w:val="Textebrut"/>
        <w:rPr>
          <w:rFonts w:ascii="Courier New" w:hAnsi="Courier New" w:cs="Courier New"/>
          <w:lang w:val="fr-FR"/>
        </w:rPr>
      </w:pPr>
    </w:p>
    <w:p w14:paraId="54084270" w14:textId="77777777" w:rsidR="0029087D" w:rsidRPr="00E767CB" w:rsidRDefault="0029087D" w:rsidP="0029087D">
      <w:pPr>
        <w:pStyle w:val="Textebrut"/>
        <w:rPr>
          <w:rFonts w:ascii="Courier New" w:hAnsi="Courier New" w:cs="Courier New"/>
          <w:lang w:val="fr-FR"/>
        </w:rPr>
      </w:pPr>
      <w:proofErr w:type="spellStart"/>
      <w:r w:rsidRPr="00E767CB">
        <w:rPr>
          <w:rFonts w:ascii="Courier New" w:hAnsi="Courier New" w:cs="Courier New"/>
          <w:lang w:val="fr-FR"/>
        </w:rPr>
        <w:t>Between</w:t>
      </w:r>
      <w:proofErr w:type="spellEnd"/>
      <w:r w:rsidRPr="00E767CB">
        <w:rPr>
          <w:rFonts w:ascii="Courier New" w:hAnsi="Courier New" w:cs="Courier New"/>
          <w:lang w:val="fr-FR"/>
        </w:rPr>
        <w:t xml:space="preserve"> in (1000 ms) and out (30000 ms)</w:t>
      </w:r>
    </w:p>
    <w:p w14:paraId="5BE99465"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Tolerance value: 10.000000</w:t>
      </w:r>
    </w:p>
    <w:p w14:paraId="2AEED6C9"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Tolerance [%]: 0.000000</w:t>
      </w:r>
    </w:p>
    <w:p w14:paraId="27B2ACAC" w14:textId="77777777" w:rsidR="0029087D" w:rsidRPr="00CA6FC0" w:rsidRDefault="0029087D" w:rsidP="0029087D">
      <w:pPr>
        <w:pStyle w:val="Textebrut"/>
        <w:rPr>
          <w:rFonts w:ascii="Courier New" w:hAnsi="Courier New" w:cs="Courier New"/>
        </w:rPr>
      </w:pPr>
    </w:p>
    <w:p w14:paraId="0C96F92F" w14:textId="77777777" w:rsidR="0029087D" w:rsidRPr="00CA6FC0" w:rsidRDefault="0029087D" w:rsidP="0029087D">
      <w:pPr>
        <w:pStyle w:val="Textebrut"/>
        <w:rPr>
          <w:rFonts w:ascii="Courier New" w:hAnsi="Courier New" w:cs="Courier New"/>
        </w:rPr>
      </w:pPr>
    </w:p>
    <w:p w14:paraId="16E24A7B"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w:t>
      </w:r>
    </w:p>
    <w:p w14:paraId="02501253"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CheckCompareAcc               |</w:t>
      </w:r>
    </w:p>
    <w:p w14:paraId="54DBB21F"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w:t>
      </w:r>
    </w:p>
    <w:p w14:paraId="0B4D4368"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Valid Acceleration                         8 |</w:t>
      </w:r>
    </w:p>
    <w:p w14:paraId="2E1FA5BA"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Invalid Acceleration                       0 |</w:t>
      </w:r>
    </w:p>
    <w:p w14:paraId="0F25AC36"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w:t>
      </w:r>
    </w:p>
    <w:p w14:paraId="334C4CB7"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PASSED   8/  8                |</w:t>
      </w:r>
    </w:p>
    <w:p w14:paraId="1127CBB2"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w:t>
      </w:r>
    </w:p>
    <w:p w14:paraId="3EBE1C85" w14:textId="77777777" w:rsidR="0029087D" w:rsidRPr="00CA6FC0" w:rsidRDefault="0029087D" w:rsidP="0029087D">
      <w:pPr>
        <w:pStyle w:val="Textebrut"/>
        <w:rPr>
          <w:rFonts w:ascii="Courier New" w:hAnsi="Courier New" w:cs="Courier New"/>
        </w:rPr>
      </w:pPr>
    </w:p>
    <w:p w14:paraId="1E58DE47" w14:textId="77777777" w:rsidR="0029087D" w:rsidRPr="00CA6FC0" w:rsidRDefault="0029087D" w:rsidP="0029087D">
      <w:pPr>
        <w:pStyle w:val="Textebrut"/>
        <w:rPr>
          <w:rFonts w:ascii="Courier New" w:hAnsi="Courier New" w:cs="Courier New"/>
        </w:rPr>
      </w:pPr>
    </w:p>
    <w:p w14:paraId="525419F7" w14:textId="2B766CA4" w:rsidR="0029087D" w:rsidRPr="00CA6FC0" w:rsidRDefault="0029087D" w:rsidP="0029087D">
      <w:pPr>
        <w:pStyle w:val="Textebrut"/>
        <w:rPr>
          <w:rFonts w:ascii="Courier New" w:hAnsi="Courier New" w:cs="Courier New"/>
        </w:rPr>
      </w:pPr>
      <w:r w:rsidRPr="00CA6FC0">
        <w:rPr>
          <w:rFonts w:ascii="Courier New" w:hAnsi="Courier New" w:cs="Courier New"/>
        </w:rPr>
        <w:t>|||||||||||||||||||||||||||||||||||||||||||||||||||||||||||||||||||||||||||||||</w:t>
      </w:r>
    </w:p>
    <w:p w14:paraId="7F750034" w14:textId="3FF62E21" w:rsidR="0029087D" w:rsidRPr="00CA6FC0" w:rsidRDefault="0029087D" w:rsidP="0029087D">
      <w:pPr>
        <w:pStyle w:val="Textebrut"/>
        <w:rPr>
          <w:rFonts w:ascii="Courier New" w:hAnsi="Courier New" w:cs="Courier New"/>
        </w:rPr>
      </w:pPr>
      <w:r w:rsidRPr="00CA6FC0">
        <w:rPr>
          <w:rFonts w:ascii="Courier New" w:hAnsi="Courier New" w:cs="Courier New"/>
        </w:rPr>
        <w:t xml:space="preserve">|| TEST FOR WU ID "10B64056" </w:t>
      </w:r>
    </w:p>
    <w:p w14:paraId="4695C52C" w14:textId="2475E73E" w:rsidR="0029087D" w:rsidRPr="00CA6FC0" w:rsidRDefault="0029087D" w:rsidP="0029087D">
      <w:pPr>
        <w:pStyle w:val="Textebrut"/>
        <w:rPr>
          <w:rFonts w:ascii="Courier New" w:hAnsi="Courier New" w:cs="Courier New"/>
        </w:rPr>
      </w:pPr>
      <w:r w:rsidRPr="00CA6FC0">
        <w:rPr>
          <w:rFonts w:ascii="Courier New" w:hAnsi="Courier New" w:cs="Courier New"/>
        </w:rPr>
        <w:t>|||||||||||||||||||||||||||||||||||||||||||||||||||||||||||||||||||||||||||||||</w:t>
      </w:r>
    </w:p>
    <w:p w14:paraId="7ABA139B" w14:textId="77777777" w:rsidR="0029087D" w:rsidRPr="00CA6FC0" w:rsidRDefault="0029087D" w:rsidP="0029087D">
      <w:pPr>
        <w:pStyle w:val="Textebrut"/>
        <w:rPr>
          <w:rFonts w:ascii="Courier New" w:hAnsi="Courier New" w:cs="Courier New"/>
        </w:rPr>
      </w:pPr>
    </w:p>
    <w:p w14:paraId="4F8F0D5B" w14:textId="77777777" w:rsidR="0029087D" w:rsidRPr="00CA6FC0" w:rsidRDefault="0029087D" w:rsidP="0029087D">
      <w:pPr>
        <w:pStyle w:val="Textebrut"/>
        <w:rPr>
          <w:rFonts w:ascii="Courier New" w:hAnsi="Courier New" w:cs="Courier New"/>
        </w:rPr>
      </w:pPr>
    </w:p>
    <w:p w14:paraId="3E003333"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***************CheckCompareAcc***************</w:t>
      </w:r>
    </w:p>
    <w:p w14:paraId="28B90EE2"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xml:space="preserve">                 Check_1</w:t>
      </w:r>
    </w:p>
    <w:p w14:paraId="5E7CC865" w14:textId="77777777" w:rsidR="0029087D" w:rsidRPr="00CA6FC0" w:rsidRDefault="0029087D" w:rsidP="0029087D">
      <w:pPr>
        <w:pStyle w:val="Textebrut"/>
        <w:rPr>
          <w:rFonts w:ascii="Courier New" w:hAnsi="Courier New" w:cs="Courier New"/>
        </w:rPr>
      </w:pPr>
    </w:p>
    <w:p w14:paraId="7420B1CA"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Between in (1000 ms) and out (30000 ms)</w:t>
      </w:r>
    </w:p>
    <w:p w14:paraId="25519030"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Tolerance value: 10.000000</w:t>
      </w:r>
    </w:p>
    <w:p w14:paraId="45155A61"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Tolerance [%]: 0.000000</w:t>
      </w:r>
    </w:p>
    <w:p w14:paraId="5F390604" w14:textId="77777777" w:rsidR="0029087D" w:rsidRPr="00CA6FC0" w:rsidRDefault="0029087D" w:rsidP="0029087D">
      <w:pPr>
        <w:pStyle w:val="Textebrut"/>
        <w:rPr>
          <w:rFonts w:ascii="Courier New" w:hAnsi="Courier New" w:cs="Courier New"/>
        </w:rPr>
      </w:pPr>
    </w:p>
    <w:p w14:paraId="29A8ABEF" w14:textId="77777777" w:rsidR="0029087D" w:rsidRPr="00CA6FC0" w:rsidRDefault="0029087D" w:rsidP="0029087D">
      <w:pPr>
        <w:pStyle w:val="Textebrut"/>
        <w:rPr>
          <w:rFonts w:ascii="Courier New" w:hAnsi="Courier New" w:cs="Courier New"/>
        </w:rPr>
      </w:pPr>
    </w:p>
    <w:p w14:paraId="46D8B98E"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w:t>
      </w:r>
    </w:p>
    <w:p w14:paraId="03534C3D"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CheckCompareAcc               |</w:t>
      </w:r>
    </w:p>
    <w:p w14:paraId="2DA076DC"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w:t>
      </w:r>
    </w:p>
    <w:p w14:paraId="7FFCA053"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Valid Acceleration                         8 |</w:t>
      </w:r>
    </w:p>
    <w:p w14:paraId="199F8F29"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Invalid Acceleration                       0 |</w:t>
      </w:r>
    </w:p>
    <w:p w14:paraId="1943C6E1"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w:t>
      </w:r>
    </w:p>
    <w:p w14:paraId="583154F1"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                PASSED   8/  8                |</w:t>
      </w:r>
    </w:p>
    <w:p w14:paraId="77948C05" w14:textId="77777777" w:rsidR="0029087D" w:rsidRPr="00CA6FC0" w:rsidRDefault="0029087D" w:rsidP="0029087D">
      <w:pPr>
        <w:pStyle w:val="Textebrut"/>
        <w:rPr>
          <w:rFonts w:ascii="Courier New" w:hAnsi="Courier New" w:cs="Courier New"/>
        </w:rPr>
      </w:pPr>
      <w:r w:rsidRPr="00CA6FC0">
        <w:rPr>
          <w:rFonts w:ascii="Courier New" w:hAnsi="Courier New" w:cs="Courier New"/>
        </w:rPr>
        <w:t>================================================</w:t>
      </w:r>
    </w:p>
    <w:p w14:paraId="57475849" w14:textId="209C4556" w:rsidR="00B5242A" w:rsidRPr="00CA6FC0" w:rsidRDefault="00B5242A" w:rsidP="00A24313"/>
    <w:p w14:paraId="261CB20F" w14:textId="07D0BF54" w:rsidR="0029087D" w:rsidRPr="00CA6FC0" w:rsidRDefault="0029087D">
      <w:pPr>
        <w:spacing w:after="200"/>
        <w:jc w:val="left"/>
      </w:pPr>
      <w:r w:rsidRPr="00CA6FC0">
        <w:br w:type="page"/>
      </w:r>
    </w:p>
    <w:p w14:paraId="039F3636" w14:textId="4046900B" w:rsidR="00CA6FC0" w:rsidRPr="00CA6FC0" w:rsidRDefault="00CA6FC0" w:rsidP="00CA6FC0">
      <w:pPr>
        <w:pStyle w:val="Titre3"/>
      </w:pPr>
      <w:bookmarkStart w:id="125" w:name="_Toc50729833"/>
      <w:r w:rsidRPr="00CA6FC0">
        <w:lastRenderedPageBreak/>
        <w:t>FAILED example</w:t>
      </w:r>
      <w:bookmarkEnd w:id="125"/>
    </w:p>
    <w:p w14:paraId="2CDABD6C" w14:textId="77777777" w:rsidR="00CA6FC0" w:rsidRPr="00CA6FC0" w:rsidRDefault="00CA6FC0" w:rsidP="00BF0398">
      <w:pPr>
        <w:pStyle w:val="Textebrut"/>
        <w:rPr>
          <w:rFonts w:ascii="Courier New" w:hAnsi="Courier New" w:cs="Courier New"/>
        </w:rPr>
      </w:pPr>
    </w:p>
    <w:p w14:paraId="3C494AC5" w14:textId="77777777" w:rsidR="00CA6FC0" w:rsidRPr="00CA6FC0" w:rsidRDefault="00CA6FC0" w:rsidP="00BF0398">
      <w:pPr>
        <w:pStyle w:val="Textebrut"/>
        <w:rPr>
          <w:rFonts w:ascii="Courier New" w:hAnsi="Courier New" w:cs="Courier New"/>
        </w:rPr>
      </w:pPr>
    </w:p>
    <w:p w14:paraId="7121CBD3" w14:textId="3E78D327" w:rsidR="00BF0398" w:rsidRPr="00CA6FC0" w:rsidRDefault="00BF0398" w:rsidP="00BF0398">
      <w:pPr>
        <w:pStyle w:val="Textebrut"/>
        <w:rPr>
          <w:rFonts w:ascii="Courier New" w:hAnsi="Courier New" w:cs="Courier New"/>
        </w:rPr>
      </w:pPr>
      <w:r w:rsidRPr="00CA6FC0">
        <w:rPr>
          <w:rFonts w:ascii="Courier New" w:hAnsi="Courier New" w:cs="Courier New"/>
        </w:rPr>
        <w:t>c:\Users\uic80920\Desktop\WUTT\Seq_10-09-20_11-29-04\TestPM_PressOnly2_t 10-09-2020 11-39-18\Logs.xml</w:t>
      </w:r>
    </w:p>
    <w:p w14:paraId="389541E8" w14:textId="77777777" w:rsidR="00BF0398" w:rsidRPr="00CA6FC0" w:rsidRDefault="00BF0398" w:rsidP="00BF0398">
      <w:pPr>
        <w:pStyle w:val="Textebrut"/>
        <w:rPr>
          <w:rFonts w:ascii="Courier New" w:hAnsi="Courier New" w:cs="Courier New"/>
        </w:rPr>
      </w:pPr>
    </w:p>
    <w:p w14:paraId="510E3C9E"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Check Report 10-9-2020</w:t>
      </w:r>
    </w:p>
    <w:p w14:paraId="2A386359" w14:textId="77777777" w:rsidR="00BF0398" w:rsidRPr="00CA6FC0" w:rsidRDefault="00BF0398" w:rsidP="00BF0398">
      <w:pPr>
        <w:pStyle w:val="Textebrut"/>
        <w:rPr>
          <w:rFonts w:ascii="Courier New" w:hAnsi="Courier New" w:cs="Courier New"/>
        </w:rPr>
      </w:pPr>
    </w:p>
    <w:p w14:paraId="50482107" w14:textId="77777777" w:rsidR="00BF0398" w:rsidRPr="00CA6FC0" w:rsidRDefault="00BF0398" w:rsidP="00BF0398">
      <w:pPr>
        <w:pStyle w:val="Textebrut"/>
        <w:rPr>
          <w:rFonts w:ascii="Courier New" w:hAnsi="Courier New" w:cs="Courier New"/>
        </w:rPr>
      </w:pPr>
    </w:p>
    <w:p w14:paraId="7A27DF42" w14:textId="5CAEC337" w:rsidR="00BF0398" w:rsidRPr="00CA6FC0" w:rsidRDefault="00BF0398" w:rsidP="00BF0398">
      <w:pPr>
        <w:pStyle w:val="Textebrut"/>
        <w:rPr>
          <w:rFonts w:ascii="Courier New" w:hAnsi="Courier New" w:cs="Courier New"/>
        </w:rPr>
      </w:pPr>
      <w:r w:rsidRPr="00CA6FC0">
        <w:rPr>
          <w:rFonts w:ascii="Courier New" w:hAnsi="Courier New" w:cs="Courier New"/>
        </w:rPr>
        <w:t>|||||||||||||||||||||||||||||||||||||||||||||||||||||||||||||||||||||||||||||||</w:t>
      </w:r>
    </w:p>
    <w:p w14:paraId="66ACDF62" w14:textId="05536ACD" w:rsidR="00BF0398" w:rsidRPr="00CA6FC0" w:rsidRDefault="00BF0398" w:rsidP="00BF0398">
      <w:pPr>
        <w:pStyle w:val="Textebrut"/>
        <w:rPr>
          <w:rFonts w:ascii="Courier New" w:hAnsi="Courier New" w:cs="Courier New"/>
        </w:rPr>
      </w:pPr>
      <w:r w:rsidRPr="00CA6FC0">
        <w:rPr>
          <w:rFonts w:ascii="Courier New" w:hAnsi="Courier New" w:cs="Courier New"/>
        </w:rPr>
        <w:t xml:space="preserve">|| TEST FOR WU ID "10B64048" </w:t>
      </w:r>
    </w:p>
    <w:p w14:paraId="1102AEE9" w14:textId="3E41002A" w:rsidR="00BF0398" w:rsidRPr="00CA6FC0" w:rsidRDefault="00BF0398" w:rsidP="00BF0398">
      <w:pPr>
        <w:pStyle w:val="Textebrut"/>
        <w:rPr>
          <w:rFonts w:ascii="Courier New" w:hAnsi="Courier New" w:cs="Courier New"/>
        </w:rPr>
      </w:pPr>
      <w:r w:rsidRPr="00CA6FC0">
        <w:rPr>
          <w:rFonts w:ascii="Courier New" w:hAnsi="Courier New" w:cs="Courier New"/>
        </w:rPr>
        <w:t>|||||||||||||||||||||||||||||||||||||||||||||||||||||||||||||||||||||||||||||||</w:t>
      </w:r>
    </w:p>
    <w:p w14:paraId="2EFCE13C" w14:textId="77777777" w:rsidR="00BF0398" w:rsidRPr="00CA6FC0" w:rsidRDefault="00BF0398" w:rsidP="00BF0398">
      <w:pPr>
        <w:pStyle w:val="Textebrut"/>
        <w:rPr>
          <w:rFonts w:ascii="Courier New" w:hAnsi="Courier New" w:cs="Courier New"/>
        </w:rPr>
      </w:pPr>
    </w:p>
    <w:p w14:paraId="3659844D" w14:textId="77777777" w:rsidR="00BF0398" w:rsidRPr="00CA6FC0" w:rsidRDefault="00BF0398" w:rsidP="00BF0398">
      <w:pPr>
        <w:pStyle w:val="Textebrut"/>
        <w:rPr>
          <w:rFonts w:ascii="Courier New" w:hAnsi="Courier New" w:cs="Courier New"/>
        </w:rPr>
      </w:pPr>
    </w:p>
    <w:p w14:paraId="23355F15"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***************CheckCompareP***************</w:t>
      </w:r>
    </w:p>
    <w:p w14:paraId="518D6BB0"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xml:space="preserve">                 Check_1</w:t>
      </w:r>
    </w:p>
    <w:p w14:paraId="39692E95" w14:textId="77777777" w:rsidR="00BF0398" w:rsidRPr="00CA6FC0" w:rsidRDefault="00BF0398" w:rsidP="00BF0398">
      <w:pPr>
        <w:pStyle w:val="Textebrut"/>
        <w:rPr>
          <w:rFonts w:ascii="Courier New" w:hAnsi="Courier New" w:cs="Courier New"/>
        </w:rPr>
      </w:pPr>
    </w:p>
    <w:p w14:paraId="132CD656"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Between in (1000 ms) and out (29000 ms)</w:t>
      </w:r>
    </w:p>
    <w:p w14:paraId="3A274A4E"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Tolerance value: 10.000000</w:t>
      </w:r>
    </w:p>
    <w:p w14:paraId="105A5A7F"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Tolerance [%]: 0.000000</w:t>
      </w:r>
    </w:p>
    <w:p w14:paraId="754E6A8A" w14:textId="77777777" w:rsidR="00BF0398" w:rsidRPr="00CA6FC0" w:rsidRDefault="00BF0398" w:rsidP="00BF0398">
      <w:pPr>
        <w:pStyle w:val="Textebrut"/>
        <w:rPr>
          <w:rFonts w:ascii="Courier New" w:hAnsi="Courier New" w:cs="Courier New"/>
        </w:rPr>
      </w:pPr>
    </w:p>
    <w:p w14:paraId="5C5A1702"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xml:space="preserve">The pressure 100.000000 is not between [101.890974,121.890974], (frames </w:t>
      </w:r>
      <w:proofErr w:type="spellStart"/>
      <w:r w:rsidRPr="00CA6FC0">
        <w:rPr>
          <w:rFonts w:ascii="Courier New" w:hAnsi="Courier New" w:cs="Courier New"/>
        </w:rPr>
        <w:t>nb</w:t>
      </w:r>
      <w:proofErr w:type="spellEnd"/>
      <w:r w:rsidRPr="00CA6FC0">
        <w:rPr>
          <w:rFonts w:ascii="Courier New" w:hAnsi="Courier New" w:cs="Courier New"/>
        </w:rPr>
        <w:t xml:space="preserve"> 14)</w:t>
      </w:r>
    </w:p>
    <w:p w14:paraId="073190B4" w14:textId="77777777" w:rsidR="00BF0398" w:rsidRPr="00CA6FC0" w:rsidRDefault="00BF0398" w:rsidP="00BF0398">
      <w:pPr>
        <w:pStyle w:val="Textebrut"/>
        <w:rPr>
          <w:rFonts w:ascii="Courier New" w:hAnsi="Courier New" w:cs="Courier New"/>
        </w:rPr>
      </w:pPr>
    </w:p>
    <w:p w14:paraId="13890F3A"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w:t>
      </w:r>
    </w:p>
    <w:p w14:paraId="0C19E2A4"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CheckCompareP                 |</w:t>
      </w:r>
    </w:p>
    <w:p w14:paraId="58185464"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w:t>
      </w:r>
    </w:p>
    <w:p w14:paraId="386A5D9D"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Valid Pressure                             7 |</w:t>
      </w:r>
    </w:p>
    <w:p w14:paraId="63962F58"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Invalid Pressure                           1 |</w:t>
      </w:r>
    </w:p>
    <w:p w14:paraId="13A31E9C"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w:t>
      </w:r>
    </w:p>
    <w:p w14:paraId="73D9FFC4"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FAILED   1/  8                |</w:t>
      </w:r>
    </w:p>
    <w:p w14:paraId="0D35EBC8"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w:t>
      </w:r>
    </w:p>
    <w:p w14:paraId="68A30895" w14:textId="77777777" w:rsidR="00BF0398" w:rsidRPr="00CA6FC0" w:rsidRDefault="00BF0398" w:rsidP="00BF0398">
      <w:pPr>
        <w:pStyle w:val="Textebrut"/>
        <w:rPr>
          <w:rFonts w:ascii="Courier New" w:hAnsi="Courier New" w:cs="Courier New"/>
        </w:rPr>
      </w:pPr>
    </w:p>
    <w:p w14:paraId="518D2D6B" w14:textId="77777777" w:rsidR="00BF0398" w:rsidRPr="00CA6FC0" w:rsidRDefault="00BF0398" w:rsidP="00BF0398">
      <w:pPr>
        <w:pStyle w:val="Textebrut"/>
        <w:rPr>
          <w:rFonts w:ascii="Courier New" w:hAnsi="Courier New" w:cs="Courier New"/>
        </w:rPr>
      </w:pPr>
    </w:p>
    <w:p w14:paraId="3014544A" w14:textId="17D203A8" w:rsidR="00BF0398" w:rsidRPr="00CA6FC0" w:rsidRDefault="00BF0398" w:rsidP="00BF0398">
      <w:pPr>
        <w:pStyle w:val="Textebrut"/>
        <w:rPr>
          <w:rFonts w:ascii="Courier New" w:hAnsi="Courier New" w:cs="Courier New"/>
        </w:rPr>
      </w:pPr>
      <w:r w:rsidRPr="00CA6FC0">
        <w:rPr>
          <w:rFonts w:ascii="Courier New" w:hAnsi="Courier New" w:cs="Courier New"/>
        </w:rPr>
        <w:t>|||||||||||||||||||||||||||||||||||||||||||||||||||||||||||||||||||||||||||||||</w:t>
      </w:r>
    </w:p>
    <w:p w14:paraId="16F25C5F" w14:textId="0AF63815" w:rsidR="00BF0398" w:rsidRPr="00CA6FC0" w:rsidRDefault="00BF0398" w:rsidP="00BF0398">
      <w:pPr>
        <w:pStyle w:val="Textebrut"/>
        <w:rPr>
          <w:rFonts w:ascii="Courier New" w:hAnsi="Courier New" w:cs="Courier New"/>
        </w:rPr>
      </w:pPr>
      <w:r w:rsidRPr="00CA6FC0">
        <w:rPr>
          <w:rFonts w:ascii="Courier New" w:hAnsi="Courier New" w:cs="Courier New"/>
        </w:rPr>
        <w:t xml:space="preserve">|| TEST FOR WU ID "10B64056" </w:t>
      </w:r>
    </w:p>
    <w:p w14:paraId="0E0158AA" w14:textId="4C63380A" w:rsidR="00BF0398" w:rsidRPr="00CA6FC0" w:rsidRDefault="00BF0398" w:rsidP="00BF0398">
      <w:pPr>
        <w:pStyle w:val="Textebrut"/>
        <w:rPr>
          <w:rFonts w:ascii="Courier New" w:hAnsi="Courier New" w:cs="Courier New"/>
        </w:rPr>
      </w:pPr>
      <w:r w:rsidRPr="00CA6FC0">
        <w:rPr>
          <w:rFonts w:ascii="Courier New" w:hAnsi="Courier New" w:cs="Courier New"/>
        </w:rPr>
        <w:t>|||||||||||||||||||||||||||||||||||||||||||||||||||||||||||||||||||||||||||||||</w:t>
      </w:r>
    </w:p>
    <w:p w14:paraId="64B33950" w14:textId="77777777" w:rsidR="00BF0398" w:rsidRPr="00CA6FC0" w:rsidRDefault="00BF0398" w:rsidP="00BF0398">
      <w:pPr>
        <w:pStyle w:val="Textebrut"/>
        <w:rPr>
          <w:rFonts w:ascii="Courier New" w:hAnsi="Courier New" w:cs="Courier New"/>
        </w:rPr>
      </w:pPr>
    </w:p>
    <w:p w14:paraId="4AAA9DCF"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***************CheckCompareP***************</w:t>
      </w:r>
    </w:p>
    <w:p w14:paraId="0E74EFAF"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xml:space="preserve">                 Check_1</w:t>
      </w:r>
    </w:p>
    <w:p w14:paraId="371BCC1D" w14:textId="77777777" w:rsidR="00BF0398" w:rsidRPr="00CA6FC0" w:rsidRDefault="00BF0398" w:rsidP="00BF0398">
      <w:pPr>
        <w:pStyle w:val="Textebrut"/>
        <w:rPr>
          <w:rFonts w:ascii="Courier New" w:hAnsi="Courier New" w:cs="Courier New"/>
        </w:rPr>
      </w:pPr>
    </w:p>
    <w:p w14:paraId="40724F93"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Between in (1000 ms) and out (29000 ms)</w:t>
      </w:r>
    </w:p>
    <w:p w14:paraId="7C638879"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Tolerance value: 10.000000</w:t>
      </w:r>
    </w:p>
    <w:p w14:paraId="11779481"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Tolerance [%]: 0.000000</w:t>
      </w:r>
    </w:p>
    <w:p w14:paraId="3388C6CC" w14:textId="77777777" w:rsidR="00BF0398" w:rsidRPr="00CA6FC0" w:rsidRDefault="00BF0398" w:rsidP="00BF0398">
      <w:pPr>
        <w:pStyle w:val="Textebrut"/>
        <w:rPr>
          <w:rFonts w:ascii="Courier New" w:hAnsi="Courier New" w:cs="Courier New"/>
        </w:rPr>
      </w:pPr>
    </w:p>
    <w:p w14:paraId="213F40DA" w14:textId="77777777" w:rsidR="00BF0398" w:rsidRPr="00CA6FC0" w:rsidRDefault="00BF0398" w:rsidP="00BF0398">
      <w:pPr>
        <w:pStyle w:val="Textebrut"/>
        <w:rPr>
          <w:rFonts w:ascii="Courier New" w:hAnsi="Courier New" w:cs="Courier New"/>
        </w:rPr>
      </w:pPr>
    </w:p>
    <w:p w14:paraId="12A79C47"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w:t>
      </w:r>
    </w:p>
    <w:p w14:paraId="4323024B"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CheckCompareP                 |</w:t>
      </w:r>
    </w:p>
    <w:p w14:paraId="311BE16C"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w:t>
      </w:r>
    </w:p>
    <w:p w14:paraId="15A3AE79"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Valid Pressure                             4 |</w:t>
      </w:r>
    </w:p>
    <w:p w14:paraId="43692150"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Invalid Pressure                           0 |</w:t>
      </w:r>
    </w:p>
    <w:p w14:paraId="332FCD3C"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w:t>
      </w:r>
    </w:p>
    <w:p w14:paraId="4BE14219"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                PASSED   4/  4                |</w:t>
      </w:r>
    </w:p>
    <w:p w14:paraId="1BB1A7FA" w14:textId="77777777" w:rsidR="00BF0398" w:rsidRPr="00CA6FC0" w:rsidRDefault="00BF0398" w:rsidP="00BF0398">
      <w:pPr>
        <w:pStyle w:val="Textebrut"/>
        <w:rPr>
          <w:rFonts w:ascii="Courier New" w:hAnsi="Courier New" w:cs="Courier New"/>
        </w:rPr>
      </w:pPr>
      <w:r w:rsidRPr="00CA6FC0">
        <w:rPr>
          <w:rFonts w:ascii="Courier New" w:hAnsi="Courier New" w:cs="Courier New"/>
        </w:rPr>
        <w:t>================================================</w:t>
      </w:r>
    </w:p>
    <w:p w14:paraId="6E48ACC4" w14:textId="5E254595" w:rsidR="00480253" w:rsidRDefault="00480253" w:rsidP="00A24313"/>
    <w:p w14:paraId="56EB4C27" w14:textId="77777777" w:rsidR="00480253" w:rsidRDefault="00480253">
      <w:pPr>
        <w:spacing w:after="200"/>
        <w:jc w:val="left"/>
      </w:pPr>
      <w:r>
        <w:br w:type="page"/>
      </w:r>
    </w:p>
    <w:p w14:paraId="76BD7B04" w14:textId="25F66AE9" w:rsidR="00AB644C" w:rsidRDefault="00AB644C">
      <w:pPr>
        <w:spacing w:after="200"/>
        <w:jc w:val="left"/>
      </w:pPr>
      <w:r>
        <w:lastRenderedPageBreak/>
        <w:br w:type="page"/>
      </w:r>
    </w:p>
    <w:p w14:paraId="797025A9" w14:textId="77777777" w:rsidR="0029087D" w:rsidRDefault="0029087D" w:rsidP="00A24313"/>
    <w:p w14:paraId="697433C7" w14:textId="5C46F8D0" w:rsidR="00480253" w:rsidRDefault="00480253" w:rsidP="00A24313"/>
    <w:p w14:paraId="29C4372E" w14:textId="661FC89D" w:rsidR="00480253" w:rsidRDefault="00480253" w:rsidP="00A24313"/>
    <w:p w14:paraId="6C600F2A" w14:textId="747894E8" w:rsidR="00605D5B" w:rsidRDefault="00605D5B" w:rsidP="00A24313"/>
    <w:p w14:paraId="50F580FD" w14:textId="7C69E84E" w:rsidR="00756942" w:rsidRDefault="00756942" w:rsidP="00A24313"/>
    <w:p w14:paraId="4D126CD8" w14:textId="6681ECD6" w:rsidR="00756942" w:rsidRDefault="00756942" w:rsidP="00A24313"/>
    <w:p w14:paraId="2167C627" w14:textId="77777777" w:rsidR="00756942" w:rsidRDefault="00756942" w:rsidP="00A24313"/>
    <w:p w14:paraId="5F52B989" w14:textId="67295214" w:rsidR="00605D5B" w:rsidRDefault="00605D5B" w:rsidP="00A24313"/>
    <w:p w14:paraId="373EC160" w14:textId="77777777" w:rsidR="00605D5B" w:rsidRPr="0069483F" w:rsidRDefault="00605D5B" w:rsidP="00A24313">
      <w:pPr>
        <w:rPr>
          <w:sz w:val="28"/>
          <w:szCs w:val="24"/>
        </w:rPr>
      </w:pPr>
    </w:p>
    <w:p w14:paraId="66009885" w14:textId="1040E110" w:rsidR="0031439E" w:rsidRPr="00B9288B" w:rsidRDefault="00480253" w:rsidP="00190BFA">
      <w:pPr>
        <w:jc w:val="center"/>
        <w:rPr>
          <w:sz w:val="28"/>
          <w:szCs w:val="28"/>
        </w:rPr>
      </w:pPr>
      <w:r w:rsidRPr="00B9288B">
        <w:rPr>
          <w:b/>
          <w:bCs/>
          <w:sz w:val="28"/>
          <w:szCs w:val="28"/>
        </w:rPr>
        <w:t>ACASYA</w:t>
      </w:r>
      <w:r w:rsidRPr="00B9288B">
        <w:rPr>
          <w:sz w:val="28"/>
          <w:szCs w:val="28"/>
        </w:rPr>
        <w:t xml:space="preserve"> </w:t>
      </w:r>
      <w:r w:rsidR="0031439E" w:rsidRPr="00B9288B">
        <w:rPr>
          <w:sz w:val="28"/>
          <w:szCs w:val="28"/>
        </w:rPr>
        <w:t>for WFC</w:t>
      </w:r>
    </w:p>
    <w:p w14:paraId="579220E8" w14:textId="266C869A" w:rsidR="00B9288B" w:rsidRDefault="00B64B32" w:rsidP="00B9288B">
      <w:pPr>
        <w:jc w:val="center"/>
        <w:rPr>
          <w:sz w:val="28"/>
          <w:szCs w:val="28"/>
        </w:rPr>
      </w:pPr>
      <w:r>
        <w:rPr>
          <w:sz w:val="28"/>
          <w:szCs w:val="28"/>
        </w:rPr>
        <w:t xml:space="preserve">- </w:t>
      </w:r>
      <w:r w:rsidR="00605D5B" w:rsidRPr="00B9288B">
        <w:rPr>
          <w:sz w:val="28"/>
          <w:szCs w:val="28"/>
        </w:rPr>
        <w:t>User Manual</w:t>
      </w:r>
      <w:r>
        <w:rPr>
          <w:sz w:val="28"/>
          <w:szCs w:val="28"/>
        </w:rPr>
        <w:t xml:space="preserve"> -</w:t>
      </w:r>
    </w:p>
    <w:p w14:paraId="2EBC0287" w14:textId="22D13F0A" w:rsidR="0031439E" w:rsidRPr="007620C7" w:rsidRDefault="00190BFA" w:rsidP="00190BFA">
      <w:pPr>
        <w:jc w:val="center"/>
        <w:rPr>
          <w:sz w:val="28"/>
          <w:szCs w:val="28"/>
          <w:lang w:val="fr-FR"/>
        </w:rPr>
      </w:pPr>
      <w:proofErr w:type="spellStart"/>
      <w:r w:rsidRPr="007620C7">
        <w:rPr>
          <w:sz w:val="28"/>
          <w:szCs w:val="28"/>
          <w:lang w:val="fr-FR"/>
        </w:rPr>
        <w:t>Author</w:t>
      </w:r>
      <w:r w:rsidR="007620C7" w:rsidRPr="007620C7">
        <w:rPr>
          <w:sz w:val="28"/>
          <w:szCs w:val="28"/>
          <w:lang w:val="fr-FR"/>
        </w:rPr>
        <w:t>s</w:t>
      </w:r>
      <w:proofErr w:type="spellEnd"/>
      <w:r w:rsidRPr="007620C7">
        <w:rPr>
          <w:sz w:val="28"/>
          <w:szCs w:val="28"/>
          <w:lang w:val="fr-FR"/>
        </w:rPr>
        <w:t xml:space="preserve">: </w:t>
      </w:r>
      <w:r w:rsidR="00591183" w:rsidRPr="007620C7">
        <w:rPr>
          <w:sz w:val="28"/>
          <w:szCs w:val="28"/>
          <w:lang w:val="fr-FR"/>
        </w:rPr>
        <w:t xml:space="preserve">Maxime </w:t>
      </w:r>
      <w:r w:rsidRPr="007620C7">
        <w:rPr>
          <w:sz w:val="28"/>
          <w:szCs w:val="28"/>
          <w:lang w:val="fr-FR"/>
        </w:rPr>
        <w:t>PAGES</w:t>
      </w:r>
      <w:r w:rsidR="007620C7" w:rsidRPr="007620C7">
        <w:rPr>
          <w:sz w:val="28"/>
          <w:szCs w:val="28"/>
          <w:lang w:val="fr-FR"/>
        </w:rPr>
        <w:t>, Marvyn PA</w:t>
      </w:r>
      <w:r w:rsidR="007620C7">
        <w:rPr>
          <w:sz w:val="28"/>
          <w:szCs w:val="28"/>
          <w:lang w:val="fr-FR"/>
        </w:rPr>
        <w:t>NNETIER</w:t>
      </w:r>
    </w:p>
    <w:p w14:paraId="2FB2247B" w14:textId="2D6487F3" w:rsidR="00EE0282" w:rsidRPr="00B9288B" w:rsidRDefault="00EE0282" w:rsidP="00190BFA">
      <w:pPr>
        <w:jc w:val="center"/>
        <w:rPr>
          <w:sz w:val="28"/>
          <w:szCs w:val="28"/>
        </w:rPr>
      </w:pPr>
      <w:r w:rsidRPr="00B9288B">
        <w:rPr>
          <w:sz w:val="28"/>
          <w:szCs w:val="28"/>
        </w:rPr>
        <w:t>September 202</w:t>
      </w:r>
      <w:r w:rsidR="007620C7">
        <w:rPr>
          <w:sz w:val="28"/>
          <w:szCs w:val="28"/>
        </w:rPr>
        <w:t>1</w:t>
      </w:r>
    </w:p>
    <w:p w14:paraId="17A613E7" w14:textId="7E812B96" w:rsidR="00605D5B" w:rsidRPr="00CA6FC0" w:rsidRDefault="0031439E" w:rsidP="00480253">
      <w:pPr>
        <w:jc w:val="center"/>
      </w:pPr>
      <w:r>
        <w:rPr>
          <w:noProof/>
        </w:rPr>
        <w:drawing>
          <wp:inline distT="0" distB="0" distL="0" distR="0" wp14:anchorId="6E709FD4" wp14:editId="3AA6F840">
            <wp:extent cx="1425039" cy="38810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57430" cy="424160"/>
                    </a:xfrm>
                    <a:prstGeom prst="rect">
                      <a:avLst/>
                    </a:prstGeom>
                    <a:noFill/>
                    <a:ln>
                      <a:noFill/>
                    </a:ln>
                  </pic:spPr>
                </pic:pic>
              </a:graphicData>
            </a:graphic>
          </wp:inline>
        </w:drawing>
      </w:r>
    </w:p>
    <w:sectPr w:rsidR="00605D5B" w:rsidRPr="00CA6FC0" w:rsidSect="00A562FE">
      <w:footerReference w:type="even" r:id="rId74"/>
      <w:footerReference w:type="default" r:id="rId75"/>
      <w:footnotePr>
        <w:numRestart w:val="eachPage"/>
      </w:footnotePr>
      <w:pgSz w:w="11906" w:h="16838" w:code="9"/>
      <w:pgMar w:top="720" w:right="936" w:bottom="1134"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602D71" w14:textId="77777777" w:rsidR="0059498B" w:rsidRDefault="0059498B">
      <w:r>
        <w:separator/>
      </w:r>
    </w:p>
    <w:p w14:paraId="38BC2CFB" w14:textId="77777777" w:rsidR="0059498B" w:rsidRDefault="0059498B"/>
  </w:endnote>
  <w:endnote w:type="continuationSeparator" w:id="0">
    <w:p w14:paraId="4461B4B5" w14:textId="77777777" w:rsidR="0059498B" w:rsidRDefault="0059498B">
      <w:r>
        <w:continuationSeparator/>
      </w:r>
    </w:p>
    <w:p w14:paraId="735E630F" w14:textId="77777777" w:rsidR="0059498B" w:rsidRDefault="005949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C0FBAE" w14:textId="3C4014C4" w:rsidR="007620C7" w:rsidRDefault="007620C7">
    <w:pPr>
      <w:pStyle w:val="Pieddepage"/>
    </w:pPr>
    <w:r>
      <w:rPr>
        <w:lang w:val="fr-FR"/>
      </w:rPr>
      <w:fldChar w:fldCharType="begin"/>
    </w:r>
    <w:r>
      <w:rPr>
        <w:lang w:val="fr-FR"/>
      </w:rPr>
      <w:instrText xml:space="preserve"> TITLE  \* Upper  \* MERGEFORMAT </w:instrText>
    </w:r>
    <w:r>
      <w:rPr>
        <w:lang w:val="fr-FR"/>
      </w:rPr>
      <w:fldChar w:fldCharType="end"/>
    </w:r>
    <w:sdt>
      <w:sdtPr>
        <w:rPr>
          <w:lang w:val="fr-FR"/>
        </w:rPr>
        <w:id w:val="-556090534"/>
        <w:docPartObj>
          <w:docPartGallery w:val="Page Numbers (Bottom of Page)"/>
          <w:docPartUnique/>
        </w:docPartObj>
      </w:sdtPr>
      <w:sdtEndPr>
        <w:rPr>
          <w:lang w:val="en-US"/>
        </w:rPr>
      </w:sdtEndPr>
      <w:sdtContent>
        <w:r>
          <w:fldChar w:fldCharType="begin"/>
        </w:r>
        <w:r>
          <w:instrText>PAGE   \* MERGEFORMAT</w:instrText>
        </w:r>
        <w:r>
          <w:fldChar w:fldCharType="separate"/>
        </w:r>
        <w:r>
          <w:rPr>
            <w:lang w:val="fr-FR"/>
          </w:rPr>
          <w:t>2</w:t>
        </w:r>
        <w:r>
          <w:fldChar w:fldCharType="end"/>
        </w:r>
      </w:sdtContent>
    </w:sdt>
    <w:r>
      <w:t xml:space="preserve"> | </w:t>
    </w:r>
    <w:fldSimple w:instr=" STYLEREF  Titre  \* MERGEFORMAT ">
      <w:r w:rsidR="00C95F74">
        <w:rPr>
          <w:noProof/>
        </w:rPr>
        <w:t>Creation Mode</w:t>
      </w:r>
    </w:fldSimple>
  </w:p>
  <w:p w14:paraId="4E843D18" w14:textId="77777777" w:rsidR="007620C7" w:rsidRDefault="007620C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56F68" w14:textId="5775D108" w:rsidR="007620C7" w:rsidRDefault="007620C7">
    <w:pPr>
      <w:pStyle w:val="Pieddepage"/>
      <w:jc w:val="right"/>
    </w:pPr>
    <w:r>
      <w:rPr>
        <w:lang w:val="fr-FR"/>
      </w:rPr>
      <w:fldChar w:fldCharType="begin"/>
    </w:r>
    <w:r>
      <w:rPr>
        <w:lang w:val="fr-FR"/>
      </w:rPr>
      <w:instrText xml:space="preserve"> STYLEREF  Titre  \* MERGEFORMAT </w:instrText>
    </w:r>
    <w:r w:rsidR="00C95F74">
      <w:rPr>
        <w:lang w:val="fr-FR"/>
      </w:rPr>
      <w:fldChar w:fldCharType="separate"/>
    </w:r>
    <w:r w:rsidR="00C95F74">
      <w:rPr>
        <w:noProof/>
        <w:lang w:val="fr-FR"/>
      </w:rPr>
      <w:t>Creation Mode</w:t>
    </w:r>
    <w:r>
      <w:rPr>
        <w:lang w:val="fr-FR"/>
      </w:rPr>
      <w:fldChar w:fldCharType="end"/>
    </w:r>
    <w:r>
      <w:rPr>
        <w:lang w:val="fr-FR"/>
      </w:rPr>
      <w:t xml:space="preserve"> </w:t>
    </w:r>
    <w:sdt>
      <w:sdtPr>
        <w:rPr>
          <w:lang w:val="fr-FR"/>
        </w:rPr>
        <w:id w:val="336595026"/>
        <w:docPartObj>
          <w:docPartGallery w:val="Page Numbers (Bottom of Page)"/>
          <w:docPartUnique/>
        </w:docPartObj>
      </w:sdtPr>
      <w:sdtContent>
        <w:r>
          <w:rPr>
            <w:lang w:val="fr-FR"/>
          </w:rPr>
          <w:t xml:space="preserve">| </w:t>
        </w:r>
        <w:r>
          <w:fldChar w:fldCharType="begin"/>
        </w:r>
        <w:r>
          <w:instrText>PAGE   \* MERGEFORMAT</w:instrText>
        </w:r>
        <w:r>
          <w:fldChar w:fldCharType="separate"/>
        </w:r>
        <w:r>
          <w:rPr>
            <w:lang w:val="fr-FR"/>
          </w:rPr>
          <w:t>2</w:t>
        </w:r>
        <w:r>
          <w:fldChar w:fldCharType="end"/>
        </w:r>
        <w:r>
          <w:rPr>
            <w:lang w:val="fr-FR"/>
          </w:rPr>
          <w:t xml:space="preserve"> </w:t>
        </w:r>
      </w:sdtContent>
    </w:sdt>
  </w:p>
  <w:p w14:paraId="35251969" w14:textId="77777777" w:rsidR="007620C7" w:rsidRDefault="007620C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A76719" w14:textId="77777777" w:rsidR="0059498B" w:rsidRDefault="0059498B">
      <w:r>
        <w:separator/>
      </w:r>
    </w:p>
    <w:p w14:paraId="242ADC83" w14:textId="77777777" w:rsidR="0059498B" w:rsidRDefault="0059498B"/>
  </w:footnote>
  <w:footnote w:type="continuationSeparator" w:id="0">
    <w:p w14:paraId="71E64AAE" w14:textId="77777777" w:rsidR="0059498B" w:rsidRDefault="0059498B">
      <w:r>
        <w:continuationSeparator/>
      </w:r>
    </w:p>
    <w:p w14:paraId="2ACBE48E" w14:textId="77777777" w:rsidR="0059498B" w:rsidRDefault="0059498B"/>
  </w:footnote>
  <w:footnote w:id="1">
    <w:p w14:paraId="0A6CD65B" w14:textId="7FBC2B3C" w:rsidR="007620C7" w:rsidRPr="00026A9E" w:rsidRDefault="007620C7">
      <w:pPr>
        <w:pStyle w:val="Notedebasdepage"/>
      </w:pPr>
      <w:r>
        <w:rPr>
          <w:rStyle w:val="Appelnotedebasdep"/>
        </w:rPr>
        <w:footnoteRef/>
      </w:r>
      <w:r>
        <w:t xml:space="preserve"> T</w:t>
      </w:r>
      <w:r w:rsidRPr="00147CDB">
        <w:t>he loading order of files and folder is not important.</w:t>
      </w:r>
    </w:p>
  </w:footnote>
  <w:footnote w:id="2">
    <w:p w14:paraId="292B0DB7" w14:textId="38FEBBD4" w:rsidR="007620C7" w:rsidRPr="00534DD1" w:rsidRDefault="007620C7">
      <w:pPr>
        <w:pStyle w:val="Notedebasdepage"/>
      </w:pPr>
      <w:r w:rsidRPr="00534DD1">
        <w:rPr>
          <w:rStyle w:val="Appelnotedebasdep"/>
        </w:rPr>
        <w:footnoteRef/>
      </w:r>
      <w:r w:rsidRPr="00534DD1">
        <w:t xml:space="preserve"> Label is not a function that will command the test bench or ANum. Labels are tags necessary to analyze the test.</w:t>
      </w:r>
    </w:p>
  </w:footnote>
  <w:footnote w:id="3">
    <w:p w14:paraId="41A29473" w14:textId="130A161A" w:rsidR="007620C7" w:rsidRPr="00534DD1" w:rsidRDefault="007620C7">
      <w:pPr>
        <w:pStyle w:val="Notedebasdepage"/>
      </w:pPr>
      <w:r w:rsidRPr="00534DD1">
        <w:rPr>
          <w:rStyle w:val="Appelnotedebasdep"/>
        </w:rPr>
        <w:footnoteRef/>
      </w:r>
      <w:r w:rsidRPr="00534DD1">
        <w:t xml:space="preserve"> Changing the position of the step does not affect the test execution order. Only the time indicated in the </w:t>
      </w:r>
      <w:r w:rsidRPr="00534DD1">
        <w:rPr>
          <w:b/>
          <w:bCs/>
        </w:rPr>
        <w:t>Time</w:t>
      </w:r>
      <w:r w:rsidRPr="00534DD1">
        <w:t xml:space="preserve"> field is considered.</w:t>
      </w:r>
    </w:p>
  </w:footnote>
  <w:footnote w:id="4">
    <w:p w14:paraId="2E4A039F" w14:textId="41D968E1" w:rsidR="007620C7" w:rsidRPr="00534DD1" w:rsidRDefault="007620C7">
      <w:pPr>
        <w:pStyle w:val="Notedebasdepage"/>
      </w:pPr>
      <w:r w:rsidRPr="00534DD1">
        <w:rPr>
          <w:rStyle w:val="Appelnotedebasdep"/>
        </w:rPr>
        <w:footnoteRef/>
      </w:r>
      <w:r w:rsidRPr="00534DD1">
        <w:t xml:space="preserve"> The CheckTimingFirstRF functions needs only one label (Label 1).</w:t>
      </w:r>
    </w:p>
  </w:footnote>
  <w:footnote w:id="5">
    <w:p w14:paraId="5A0C4E1D" w14:textId="77777777" w:rsidR="007620C7" w:rsidRPr="00CC6339" w:rsidRDefault="007620C7" w:rsidP="00A8663C">
      <w:pPr>
        <w:pStyle w:val="Notedebasdepage"/>
      </w:pPr>
      <w:r>
        <w:rPr>
          <w:rStyle w:val="Appelnotedebasdep"/>
        </w:rPr>
        <w:footnoteRef/>
      </w:r>
      <w:r>
        <w:t xml:space="preserve"> </w:t>
      </w:r>
      <w:r w:rsidRPr="00CC6339">
        <w:t xml:space="preserve">The interfaces are </w:t>
      </w:r>
      <w:r w:rsidRPr="00A8663C">
        <w:t>defined</w:t>
      </w:r>
      <w:r w:rsidRPr="00CC6339">
        <w:t xml:space="preserve"> in the Database.</w:t>
      </w:r>
    </w:p>
  </w:footnote>
  <w:footnote w:id="6">
    <w:p w14:paraId="01E05CEA" w14:textId="78EC5E8E" w:rsidR="007620C7" w:rsidRPr="00CC6339" w:rsidRDefault="007620C7">
      <w:pPr>
        <w:pStyle w:val="Notedebasdepage"/>
      </w:pPr>
      <w:r>
        <w:rPr>
          <w:rStyle w:val="Appelnotedebasdep"/>
        </w:rPr>
        <w:footnoteRef/>
      </w:r>
      <w:r>
        <w:t xml:space="preserve"> You can search for the exact value indicating a 0 value in the tolerance field. </w:t>
      </w:r>
    </w:p>
  </w:footnote>
  <w:footnote w:id="7">
    <w:p w14:paraId="63A7888B" w14:textId="77777777" w:rsidR="007620C7" w:rsidRPr="00534DD1" w:rsidRDefault="007620C7" w:rsidP="00727173">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8">
    <w:p w14:paraId="2D2E2C97" w14:textId="77777777" w:rsidR="007620C7" w:rsidRPr="00534DD1" w:rsidRDefault="007620C7" w:rsidP="00727173">
      <w:pPr>
        <w:pStyle w:val="Notedebasdepage"/>
      </w:pPr>
      <w:r w:rsidRPr="00534DD1">
        <w:rPr>
          <w:rStyle w:val="Appelnotedebasdep"/>
        </w:rPr>
        <w:footnoteRef/>
      </w:r>
      <w:r w:rsidRPr="00534DD1">
        <w:t xml:space="preserve"> Two frames belong to the same burst if their interframe timing is below the threshold time (</w:t>
      </w:r>
      <w:r w:rsidRPr="00534DD1">
        <w:rPr>
          <w:i/>
          <w:iCs/>
        </w:rPr>
        <w:t>Interframe/Interburst Threshold</w:t>
      </w:r>
      <w:r w:rsidRPr="00534DD1">
        <w:t xml:space="preserve"> value stored in the Database).</w:t>
      </w:r>
    </w:p>
  </w:footnote>
  <w:footnote w:id="9">
    <w:p w14:paraId="428A1913" w14:textId="77777777" w:rsidR="007620C7" w:rsidRPr="00534DD1" w:rsidRDefault="007620C7" w:rsidP="00A963CD">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10">
    <w:p w14:paraId="46F0CA4A" w14:textId="77777777" w:rsidR="007620C7" w:rsidRPr="00534DD1" w:rsidRDefault="007620C7" w:rsidP="00A963CD">
      <w:pPr>
        <w:pStyle w:val="Notedebasdepage"/>
      </w:pPr>
      <w:r w:rsidRPr="00534DD1">
        <w:rPr>
          <w:rStyle w:val="Appelnotedebasdep"/>
        </w:rPr>
        <w:footnoteRef/>
      </w:r>
      <w:r w:rsidRPr="00534DD1">
        <w:t xml:space="preserve"> Two frames do not belong to the same burst if their interframe timing is higher than the threshold time (</w:t>
      </w:r>
      <w:r w:rsidRPr="00534DD1">
        <w:rPr>
          <w:i/>
          <w:iCs/>
        </w:rPr>
        <w:t>Interframe/Interburst Threshold</w:t>
      </w:r>
      <w:r w:rsidRPr="00534DD1">
        <w:t xml:space="preserve"> value stored in the Database).</w:t>
      </w:r>
    </w:p>
  </w:footnote>
  <w:footnote w:id="11">
    <w:p w14:paraId="522BE44F" w14:textId="77777777" w:rsidR="007620C7" w:rsidRPr="00534DD1" w:rsidRDefault="007620C7" w:rsidP="00F303C5">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12">
    <w:p w14:paraId="78E27998" w14:textId="77777777" w:rsidR="007620C7" w:rsidRPr="00534DD1" w:rsidRDefault="007620C7" w:rsidP="00F303C5">
      <w:pPr>
        <w:pStyle w:val="Notedebasdepage"/>
      </w:pPr>
      <w:r w:rsidRPr="00534DD1">
        <w:rPr>
          <w:rStyle w:val="Appelnotedebasdep"/>
        </w:rPr>
        <w:footnoteRef/>
      </w:r>
      <w:r w:rsidRPr="00534DD1">
        <w:t xml:space="preserve"> The number of the first frame corresponds to the </w:t>
      </w:r>
      <w:r w:rsidRPr="00534DD1">
        <w:rPr>
          <w:i/>
          <w:iCs/>
        </w:rPr>
        <w:t>Frame</w:t>
      </w:r>
      <w:r>
        <w:rPr>
          <w:i/>
          <w:iCs/>
        </w:rPr>
        <w:t>_</w:t>
      </w:r>
      <w:r w:rsidRPr="00534DD1">
        <w:rPr>
          <w:i/>
          <w:iCs/>
        </w:rPr>
        <w:t>number</w:t>
      </w:r>
      <w:r w:rsidRPr="00534DD1">
        <w:t xml:space="preserve"> field and must be equal to the </w:t>
      </w:r>
      <w:r w:rsidRPr="00534DD1">
        <w:rPr>
          <w:i/>
          <w:iCs/>
        </w:rPr>
        <w:t>Frame</w:t>
      </w:r>
      <w:r>
        <w:rPr>
          <w:i/>
          <w:iCs/>
        </w:rPr>
        <w:t>_</w:t>
      </w:r>
      <w:r w:rsidRPr="00534DD1">
        <w:rPr>
          <w:i/>
          <w:iCs/>
        </w:rPr>
        <w:t>number</w:t>
      </w:r>
      <w:r w:rsidRPr="00534DD1">
        <w:t xml:space="preserve"> value stored in the Database.</w:t>
      </w:r>
    </w:p>
  </w:footnote>
  <w:footnote w:id="13">
    <w:p w14:paraId="235FC6B0" w14:textId="77777777" w:rsidR="007620C7" w:rsidRPr="00534DD1" w:rsidRDefault="007620C7" w:rsidP="00F303C5">
      <w:pPr>
        <w:pStyle w:val="Notedebasdepage"/>
        <w:rPr>
          <w:i/>
          <w:iCs/>
        </w:rPr>
      </w:pPr>
      <w:r w:rsidRPr="00534DD1">
        <w:rPr>
          <w:rStyle w:val="Appelnotedebasdep"/>
        </w:rPr>
        <w:footnoteRef/>
      </w:r>
      <w:r w:rsidRPr="00534DD1">
        <w:t xml:space="preserve"> The number of populations expected is stored in the Database (</w:t>
      </w:r>
      <w:r w:rsidRPr="00534DD1">
        <w:rPr>
          <w:i/>
          <w:iCs/>
        </w:rPr>
        <w:t>Number of emission angles for LSE</w:t>
      </w:r>
      <w:r w:rsidRPr="00534DD1">
        <w:t>)</w:t>
      </w:r>
      <w:r w:rsidRPr="00534DD1">
        <w:rPr>
          <w:i/>
          <w:iCs/>
        </w:rPr>
        <w:t>.</w:t>
      </w:r>
    </w:p>
  </w:footnote>
  <w:footnote w:id="14">
    <w:p w14:paraId="2C561B31" w14:textId="77777777" w:rsidR="007620C7" w:rsidRPr="00534DD1" w:rsidRDefault="007620C7" w:rsidP="00F303C5">
      <w:pPr>
        <w:pStyle w:val="Notedebasdepage"/>
      </w:pPr>
      <w:r w:rsidRPr="00534DD1">
        <w:rPr>
          <w:rStyle w:val="Appelnotedebasdep"/>
        </w:rPr>
        <w:footnoteRef/>
      </w:r>
      <w:r w:rsidRPr="00534DD1">
        <w:t xml:space="preserve"> The n populations are plotted on a single area to check the orthogonality of the populations (using mod 360).</w:t>
      </w:r>
    </w:p>
  </w:footnote>
  <w:footnote w:id="15">
    <w:p w14:paraId="669B6F30" w14:textId="77777777" w:rsidR="007620C7" w:rsidRPr="00534DD1" w:rsidRDefault="007620C7" w:rsidP="0009338E">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16">
    <w:p w14:paraId="1A5A459D" w14:textId="4B623C76" w:rsidR="007620C7" w:rsidRPr="00534DD1" w:rsidRDefault="007620C7">
      <w:pPr>
        <w:pStyle w:val="Notedebasdepage"/>
      </w:pPr>
      <w:r w:rsidRPr="00534DD1">
        <w:rPr>
          <w:rStyle w:val="Appelnotedebasdep"/>
        </w:rPr>
        <w:footnoteRef/>
      </w:r>
      <w:r w:rsidRPr="00534DD1">
        <w:t xml:space="preserve"> Two frames do not belong to the same burst if their interframe timing is higher than the threshold time (</w:t>
      </w:r>
      <w:r w:rsidRPr="00534DD1">
        <w:rPr>
          <w:i/>
          <w:iCs/>
        </w:rPr>
        <w:t>Interframe/Interburst Threshold</w:t>
      </w:r>
      <w:r w:rsidRPr="00534DD1">
        <w:t xml:space="preserve"> value stored in the Database).</w:t>
      </w:r>
    </w:p>
  </w:footnote>
  <w:footnote w:id="17">
    <w:p w14:paraId="5142344B" w14:textId="77777777" w:rsidR="007620C7" w:rsidRPr="00534DD1" w:rsidRDefault="007620C7" w:rsidP="0098642B">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18">
    <w:p w14:paraId="73DD12D6" w14:textId="0D714CB0" w:rsidR="007620C7" w:rsidRPr="00534DD1" w:rsidRDefault="007620C7" w:rsidP="0098642B">
      <w:pPr>
        <w:pStyle w:val="Notedebasdepage"/>
      </w:pPr>
      <w:r w:rsidRPr="00534DD1">
        <w:rPr>
          <w:rStyle w:val="Appelnotedebasdep"/>
        </w:rPr>
        <w:footnoteRef/>
      </w:r>
      <w:r w:rsidRPr="00534DD1">
        <w:t xml:space="preserve"> Two frames belong to the same burst if their interframe timing is below the threshold time (</w:t>
      </w:r>
      <w:r w:rsidRPr="00534DD1">
        <w:rPr>
          <w:i/>
          <w:iCs/>
        </w:rPr>
        <w:t>Interframe/Interburst Threshold</w:t>
      </w:r>
      <w:r w:rsidRPr="00534DD1">
        <w:t xml:space="preserve"> value stored in the Database).</w:t>
      </w:r>
    </w:p>
  </w:footnote>
  <w:footnote w:id="19">
    <w:p w14:paraId="5E0A70DE" w14:textId="77777777" w:rsidR="007620C7" w:rsidRPr="00534DD1" w:rsidRDefault="007620C7" w:rsidP="0063240A">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20">
    <w:p w14:paraId="1AB3F78D" w14:textId="5B92CF3F" w:rsidR="007620C7" w:rsidRPr="00534DD1" w:rsidRDefault="007620C7">
      <w:pPr>
        <w:pStyle w:val="Notedebasdepage"/>
      </w:pPr>
      <w:r w:rsidRPr="00534DD1">
        <w:rPr>
          <w:rStyle w:val="Appelnotedebasdep"/>
        </w:rPr>
        <w:footnoteRef/>
      </w:r>
      <w:r w:rsidRPr="00534DD1">
        <w:t xml:space="preserve"> The pressure value captured by the sensor is stored in the </w:t>
      </w:r>
      <w:r w:rsidRPr="00534DD1">
        <w:rPr>
          <w:i/>
          <w:iCs/>
        </w:rPr>
        <w:t>Pressure</w:t>
      </w:r>
      <w:r w:rsidRPr="00534DD1">
        <w:t xml:space="preserve"> field from the log file. </w:t>
      </w:r>
    </w:p>
  </w:footnote>
  <w:footnote w:id="21">
    <w:p w14:paraId="49FACEB8" w14:textId="4FDB9096" w:rsidR="007620C7" w:rsidRPr="00534DD1" w:rsidRDefault="007620C7">
      <w:pPr>
        <w:pStyle w:val="Notedebasdepage"/>
      </w:pPr>
      <w:r w:rsidRPr="00534DD1">
        <w:rPr>
          <w:rStyle w:val="Appelnotedebasdep"/>
        </w:rPr>
        <w:footnoteRef/>
      </w:r>
      <w:r w:rsidRPr="00534DD1">
        <w:t xml:space="preserve"> The reference pressure value is calculated by interpolation between two other known pressure values (from the bench) in order to guess the pressure value at the emission time of the frame.  </w:t>
      </w:r>
    </w:p>
  </w:footnote>
  <w:footnote w:id="22">
    <w:p w14:paraId="05E6F800" w14:textId="77777777" w:rsidR="007620C7" w:rsidRPr="00534DD1" w:rsidRDefault="007620C7" w:rsidP="006E196B">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23">
    <w:p w14:paraId="65B0E19F" w14:textId="7A6F1FEF" w:rsidR="007620C7" w:rsidRPr="00534DD1" w:rsidRDefault="007620C7">
      <w:pPr>
        <w:pStyle w:val="Notedebasdepage"/>
      </w:pPr>
      <w:r w:rsidRPr="00534DD1">
        <w:rPr>
          <w:rStyle w:val="Appelnotedebasdep"/>
        </w:rPr>
        <w:footnoteRef/>
      </w:r>
      <w:r w:rsidRPr="00534DD1">
        <w:t xml:space="preserve"> The angular speed value captured by the WFC is stored in the </w:t>
      </w:r>
      <w:proofErr w:type="spellStart"/>
      <w:r w:rsidRPr="00534DD1">
        <w:rPr>
          <w:i/>
          <w:iCs/>
        </w:rPr>
        <w:t>ASpeed</w:t>
      </w:r>
      <w:proofErr w:type="spellEnd"/>
      <w:r w:rsidRPr="00534DD1">
        <w:t xml:space="preserve"> field from the log file and converted into acceleration (g) thanks to the </w:t>
      </w:r>
      <w:r w:rsidRPr="00534DD1">
        <w:rPr>
          <w:color w:val="C00000"/>
        </w:rPr>
        <w:t xml:space="preserve">RIM diameter </w:t>
      </w:r>
      <w:r w:rsidRPr="00534DD1">
        <w:t xml:space="preserve">given as parameter. </w:t>
      </w:r>
    </w:p>
  </w:footnote>
  <w:footnote w:id="24">
    <w:p w14:paraId="08C4D718" w14:textId="740CF28B" w:rsidR="007620C7" w:rsidRPr="00534DD1" w:rsidRDefault="007620C7" w:rsidP="006E196B">
      <w:pPr>
        <w:pStyle w:val="Notedebasdepage"/>
      </w:pPr>
      <w:r w:rsidRPr="00534DD1">
        <w:rPr>
          <w:rStyle w:val="Appelnotedebasdep"/>
        </w:rPr>
        <w:footnoteRef/>
      </w:r>
      <w:r w:rsidRPr="00534DD1">
        <w:t xml:space="preserve"> The reference pressure value is stored in the </w:t>
      </w:r>
      <w:r w:rsidRPr="00534DD1">
        <w:rPr>
          <w:i/>
          <w:iCs/>
        </w:rPr>
        <w:t>Acceleration</w:t>
      </w:r>
      <w:r w:rsidRPr="00534DD1">
        <w:t xml:space="preserve"> field from the log file. </w:t>
      </w:r>
    </w:p>
  </w:footnote>
  <w:footnote w:id="25">
    <w:p w14:paraId="0BF82CE7" w14:textId="7542FE0E" w:rsidR="007620C7" w:rsidRPr="00534DD1" w:rsidRDefault="007620C7">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26">
    <w:p w14:paraId="6007E8A6" w14:textId="77777777" w:rsidR="007620C7" w:rsidRPr="00534DD1" w:rsidRDefault="007620C7" w:rsidP="002A620B">
      <w:pPr>
        <w:pStyle w:val="Notedebasdepage"/>
      </w:pPr>
      <w:r w:rsidRPr="00534DD1">
        <w:rPr>
          <w:rStyle w:val="Appelnotedebasdep"/>
        </w:rPr>
        <w:footnoteRef/>
      </w:r>
      <w:r w:rsidRPr="00534DD1">
        <w:t xml:space="preserve"> The function checks if the “Field to check” linked to the Interface is an existing column in the log file.</w:t>
      </w:r>
    </w:p>
  </w:footnote>
  <w:footnote w:id="27">
    <w:p w14:paraId="61EC78C8" w14:textId="77777777" w:rsidR="007620C7" w:rsidRPr="00534DD1" w:rsidRDefault="007620C7" w:rsidP="005340D4">
      <w:pPr>
        <w:pStyle w:val="Notedebasdepage"/>
      </w:pPr>
      <w:r w:rsidRPr="00534DD1">
        <w:rPr>
          <w:rStyle w:val="Appelnotedebasdep"/>
        </w:rPr>
        <w:footnoteRef/>
      </w:r>
      <w:r w:rsidRPr="00534DD1">
        <w:t xml:space="preserve"> Changing the position of the step does not affect the test execution order. Only the time indicated in the </w:t>
      </w:r>
      <w:r w:rsidRPr="00534DD1">
        <w:rPr>
          <w:b/>
          <w:bCs/>
        </w:rPr>
        <w:t>Time</w:t>
      </w:r>
      <w:r w:rsidRPr="00534DD1">
        <w:t xml:space="preserve"> field is considered.</w:t>
      </w:r>
    </w:p>
  </w:footnote>
  <w:footnote w:id="28">
    <w:p w14:paraId="3ED9C459" w14:textId="61FC3839" w:rsidR="007620C7" w:rsidRPr="001373EA" w:rsidRDefault="007620C7">
      <w:pPr>
        <w:pStyle w:val="Notedebasdepage"/>
      </w:pPr>
      <w:r>
        <w:rPr>
          <w:rStyle w:val="Appelnotedebasdep"/>
        </w:rPr>
        <w:footnoteRef/>
      </w:r>
      <w:r>
        <w:t xml:space="preserve"> </w:t>
      </w:r>
      <w:r w:rsidRPr="001373EA">
        <w:t>The translated Test Case scri</w:t>
      </w:r>
      <w:r>
        <w:t xml:space="preserve">pts are stored in a folder named “_ Translated scripts” inside the sequence folder.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7620C7" w14:paraId="39CDF876" w14:textId="77777777" w:rsidTr="00CF4581">
      <w:trPr>
        <w:trHeight w:val="978"/>
      </w:trPr>
      <w:tc>
        <w:tcPr>
          <w:tcW w:w="10035" w:type="dxa"/>
          <w:tcBorders>
            <w:top w:val="nil"/>
            <w:left w:val="nil"/>
            <w:bottom w:val="single" w:sz="36" w:space="0" w:color="FFA500"/>
            <w:right w:val="nil"/>
          </w:tcBorders>
        </w:tcPr>
        <w:p w14:paraId="3D1716AE" w14:textId="77777777" w:rsidR="007620C7" w:rsidRDefault="007620C7" w:rsidP="00A20C0C">
          <w:pPr>
            <w:pStyle w:val="En-tte"/>
            <w:ind w:left="5040" w:hanging="5040"/>
          </w:pPr>
        </w:p>
      </w:tc>
    </w:tr>
  </w:tbl>
  <w:p w14:paraId="4B7DCC80" w14:textId="77777777" w:rsidR="007620C7" w:rsidRDefault="007620C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7620C7" w14:paraId="6F0D01E5" w14:textId="77777777" w:rsidTr="00452035">
      <w:trPr>
        <w:trHeight w:val="978"/>
      </w:trPr>
      <w:tc>
        <w:tcPr>
          <w:tcW w:w="10035" w:type="dxa"/>
          <w:tcBorders>
            <w:top w:val="nil"/>
            <w:left w:val="nil"/>
            <w:bottom w:val="single" w:sz="36" w:space="0" w:color="FFA500"/>
            <w:right w:val="nil"/>
          </w:tcBorders>
        </w:tcPr>
        <w:p w14:paraId="53DA0C0C" w14:textId="0659854F" w:rsidR="007620C7" w:rsidRDefault="007620C7" w:rsidP="005D6AB1">
          <w:pPr>
            <w:pStyle w:val="En-tte"/>
            <w:ind w:left="5040" w:hanging="5040"/>
          </w:pPr>
        </w:p>
      </w:tc>
    </w:tr>
  </w:tbl>
  <w:p w14:paraId="3DA23F4D" w14:textId="77777777" w:rsidR="007620C7" w:rsidRPr="00B611FD" w:rsidRDefault="007620C7" w:rsidP="00D077E9">
    <w:pPr>
      <w:pStyle w:val="En-tte"/>
      <w:rPr>
        <w:color w:val="6E98F5" w:themeColor="text2" w:themeTint="6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02635"/>
    <w:multiLevelType w:val="hybridMultilevel"/>
    <w:tmpl w:val="1584ACCC"/>
    <w:lvl w:ilvl="0" w:tplc="01043596">
      <w:start w:val="3"/>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1260552"/>
    <w:multiLevelType w:val="hybridMultilevel"/>
    <w:tmpl w:val="826E31F8"/>
    <w:lvl w:ilvl="0" w:tplc="FF7A7024">
      <w:start w:val="4"/>
      <w:numFmt w:val="bullet"/>
      <w:lvlText w:val="-"/>
      <w:lvlJc w:val="left"/>
      <w:pPr>
        <w:ind w:left="1125" w:hanging="360"/>
      </w:pPr>
      <w:rPr>
        <w:rFonts w:ascii="Calibri" w:eastAsiaTheme="minorEastAsia" w:hAnsi="Calibri" w:cs="Calibri"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 w15:restartNumberingAfterBreak="0">
    <w:nsid w:val="1AB54E76"/>
    <w:multiLevelType w:val="hybridMultilevel"/>
    <w:tmpl w:val="D536FABE"/>
    <w:lvl w:ilvl="0" w:tplc="FD182C88">
      <w:start w:val="3"/>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42601D3"/>
    <w:multiLevelType w:val="multilevel"/>
    <w:tmpl w:val="2866333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97100A7"/>
    <w:multiLevelType w:val="hybridMultilevel"/>
    <w:tmpl w:val="D67CCBBE"/>
    <w:lvl w:ilvl="0" w:tplc="29C49B5E">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1A2D0F"/>
    <w:multiLevelType w:val="multilevel"/>
    <w:tmpl w:val="1606534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15:restartNumberingAfterBreak="0">
    <w:nsid w:val="340968EF"/>
    <w:multiLevelType w:val="hybridMultilevel"/>
    <w:tmpl w:val="BD4A45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C4604C"/>
    <w:multiLevelType w:val="multilevel"/>
    <w:tmpl w:val="6E68E6F4"/>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8" w15:restartNumberingAfterBreak="0">
    <w:nsid w:val="37113635"/>
    <w:multiLevelType w:val="hybridMultilevel"/>
    <w:tmpl w:val="9A5AE44E"/>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3EA51177"/>
    <w:multiLevelType w:val="hybridMultilevel"/>
    <w:tmpl w:val="6D36513E"/>
    <w:lvl w:ilvl="0" w:tplc="040C0001">
      <w:start w:val="1"/>
      <w:numFmt w:val="bullet"/>
      <w:lvlText w:val=""/>
      <w:lvlJc w:val="left"/>
      <w:pPr>
        <w:ind w:left="765" w:hanging="360"/>
      </w:pPr>
      <w:rPr>
        <w:rFonts w:ascii="Symbol" w:hAnsi="Symbol" w:hint="default"/>
      </w:rPr>
    </w:lvl>
    <w:lvl w:ilvl="1" w:tplc="040C0003">
      <w:start w:val="1"/>
      <w:numFmt w:val="bullet"/>
      <w:lvlText w:val="o"/>
      <w:lvlJc w:val="left"/>
      <w:pPr>
        <w:ind w:left="1485" w:hanging="360"/>
      </w:pPr>
      <w:rPr>
        <w:rFonts w:ascii="Courier New" w:hAnsi="Courier New" w:cs="Courier New" w:hint="default"/>
      </w:rPr>
    </w:lvl>
    <w:lvl w:ilvl="2" w:tplc="040C0005">
      <w:start w:val="1"/>
      <w:numFmt w:val="bullet"/>
      <w:lvlText w:val=""/>
      <w:lvlJc w:val="left"/>
      <w:pPr>
        <w:ind w:left="2205" w:hanging="360"/>
      </w:pPr>
      <w:rPr>
        <w:rFonts w:ascii="Wingdings" w:hAnsi="Wingdings" w:hint="default"/>
      </w:rPr>
    </w:lvl>
    <w:lvl w:ilvl="3" w:tplc="040C000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4292239F"/>
    <w:multiLevelType w:val="hybridMultilevel"/>
    <w:tmpl w:val="8B76C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C66FD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CDC6B36"/>
    <w:multiLevelType w:val="multilevel"/>
    <w:tmpl w:val="17F0D7D4"/>
    <w:lvl w:ilvl="0">
      <w:start w:val="1"/>
      <w:numFmt w:val="decimal"/>
      <w:lvlText w:val="%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4D1E3412"/>
    <w:multiLevelType w:val="hybridMultilevel"/>
    <w:tmpl w:val="9FA0560E"/>
    <w:lvl w:ilvl="0" w:tplc="3954C4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DCA73B5"/>
    <w:multiLevelType w:val="hybridMultilevel"/>
    <w:tmpl w:val="5260A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BC534B"/>
    <w:multiLevelType w:val="multilevel"/>
    <w:tmpl w:val="4E1014CE"/>
    <w:lvl w:ilvl="0">
      <w:start w:val="2"/>
      <w:numFmt w:val="decimal"/>
      <w:lvlText w:val="%1"/>
      <w:lvlJc w:val="left"/>
      <w:pPr>
        <w:ind w:left="360" w:hanging="36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508520C"/>
    <w:multiLevelType w:val="multilevel"/>
    <w:tmpl w:val="66D2EDAA"/>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0" w:firstLine="0"/>
      </w:pPr>
      <w:rPr>
        <w:rFonts w:hint="default"/>
      </w:rPr>
    </w:lvl>
    <w:lvl w:ilvl="2">
      <w:start w:val="1"/>
      <w:numFmt w:val="decimal"/>
      <w:pStyle w:val="Titre3"/>
      <w:lvlText w:val="%3."/>
      <w:lvlJc w:val="left"/>
      <w:pPr>
        <w:ind w:left="0" w:firstLine="0"/>
      </w:pPr>
      <w:rPr>
        <w:rFonts w:hint="default"/>
      </w:rPr>
    </w:lvl>
    <w:lvl w:ilvl="3">
      <w:start w:val="1"/>
      <w:numFmt w:val="lowerLetter"/>
      <w:pStyle w:val="Titre4"/>
      <w:lvlText w:val="%4."/>
      <w:lvlJc w:val="left"/>
      <w:pPr>
        <w:ind w:left="0" w:firstLine="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7" w15:restartNumberingAfterBreak="0">
    <w:nsid w:val="635800F0"/>
    <w:multiLevelType w:val="hybridMultilevel"/>
    <w:tmpl w:val="315C0FBC"/>
    <w:lvl w:ilvl="0" w:tplc="F9E671C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4752938"/>
    <w:multiLevelType w:val="hybridMultilevel"/>
    <w:tmpl w:val="D3AE4342"/>
    <w:lvl w:ilvl="0" w:tplc="11C61C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7A0EFD"/>
    <w:multiLevelType w:val="hybridMultilevel"/>
    <w:tmpl w:val="676AA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BE563E"/>
    <w:multiLevelType w:val="hybridMultilevel"/>
    <w:tmpl w:val="84E6D6E8"/>
    <w:lvl w:ilvl="0" w:tplc="0409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7B954590"/>
    <w:multiLevelType w:val="hybridMultilevel"/>
    <w:tmpl w:val="E2E2A674"/>
    <w:lvl w:ilvl="0" w:tplc="ADE85414">
      <w:start w:val="1"/>
      <w:numFmt w:val="lowerLetter"/>
      <w:lvlText w:val="%1."/>
      <w:lvlJc w:val="left"/>
      <w:pPr>
        <w:ind w:left="644"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22" w15:restartNumberingAfterBreak="0">
    <w:nsid w:val="7BD144BC"/>
    <w:multiLevelType w:val="hybridMultilevel"/>
    <w:tmpl w:val="017E7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E530008"/>
    <w:multiLevelType w:val="multilevel"/>
    <w:tmpl w:val="F976CEAC"/>
    <w:lvl w:ilvl="0">
      <w:start w:val="1"/>
      <w:numFmt w:val="upperRoman"/>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7"/>
  </w:num>
  <w:num w:numId="2">
    <w:abstractNumId w:val="18"/>
  </w:num>
  <w:num w:numId="3">
    <w:abstractNumId w:val="10"/>
  </w:num>
  <w:num w:numId="4">
    <w:abstractNumId w:val="15"/>
  </w:num>
  <w:num w:numId="5">
    <w:abstractNumId w:val="23"/>
  </w:num>
  <w:num w:numId="6">
    <w:abstractNumId w:val="22"/>
  </w:num>
  <w:num w:numId="7">
    <w:abstractNumId w:val="6"/>
  </w:num>
  <w:num w:numId="8">
    <w:abstractNumId w:val="4"/>
  </w:num>
  <w:num w:numId="9">
    <w:abstractNumId w:val="20"/>
  </w:num>
  <w:num w:numId="10">
    <w:abstractNumId w:val="14"/>
  </w:num>
  <w:num w:numId="11">
    <w:abstractNumId w:val="19"/>
  </w:num>
  <w:num w:numId="12">
    <w:abstractNumId w:val="8"/>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9"/>
  </w:num>
  <w:num w:numId="16">
    <w:abstractNumId w:val="12"/>
  </w:num>
  <w:num w:numId="17">
    <w:abstractNumId w:val="5"/>
  </w:num>
  <w:num w:numId="18">
    <w:abstractNumId w:val="11"/>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21"/>
  </w:num>
  <w:num w:numId="22">
    <w:abstractNumId w:val="2"/>
  </w:num>
  <w:num w:numId="23">
    <w:abstractNumId w:val="0"/>
  </w:num>
  <w:num w:numId="24">
    <w:abstractNumId w:val="13"/>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attachedTemplate r:id="rId1"/>
  <w:defaultTabStop w:val="720"/>
  <w:hyphenationZone w:val="425"/>
  <w:evenAndOddHeaders/>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58D"/>
    <w:rsid w:val="000026AC"/>
    <w:rsid w:val="000045BB"/>
    <w:rsid w:val="00005F0F"/>
    <w:rsid w:val="000063B7"/>
    <w:rsid w:val="00007B3E"/>
    <w:rsid w:val="00007C36"/>
    <w:rsid w:val="0001084F"/>
    <w:rsid w:val="00014E03"/>
    <w:rsid w:val="00015369"/>
    <w:rsid w:val="0001548D"/>
    <w:rsid w:val="00016636"/>
    <w:rsid w:val="000203F8"/>
    <w:rsid w:val="00020C5E"/>
    <w:rsid w:val="00020F04"/>
    <w:rsid w:val="00021AAD"/>
    <w:rsid w:val="00022D08"/>
    <w:rsid w:val="0002313C"/>
    <w:rsid w:val="00023A9F"/>
    <w:rsid w:val="0002482E"/>
    <w:rsid w:val="000248E5"/>
    <w:rsid w:val="00024C07"/>
    <w:rsid w:val="0002520A"/>
    <w:rsid w:val="00026669"/>
    <w:rsid w:val="00026A9E"/>
    <w:rsid w:val="000305CC"/>
    <w:rsid w:val="000308CA"/>
    <w:rsid w:val="00035114"/>
    <w:rsid w:val="000351DA"/>
    <w:rsid w:val="00036B68"/>
    <w:rsid w:val="00041D33"/>
    <w:rsid w:val="00041DA4"/>
    <w:rsid w:val="00043552"/>
    <w:rsid w:val="00043AFE"/>
    <w:rsid w:val="00043FF0"/>
    <w:rsid w:val="000441CB"/>
    <w:rsid w:val="00044CE1"/>
    <w:rsid w:val="0004667F"/>
    <w:rsid w:val="00050324"/>
    <w:rsid w:val="0005275C"/>
    <w:rsid w:val="0005358F"/>
    <w:rsid w:val="00053AB2"/>
    <w:rsid w:val="0005614B"/>
    <w:rsid w:val="00061F90"/>
    <w:rsid w:val="00063AD7"/>
    <w:rsid w:val="0006631D"/>
    <w:rsid w:val="00066D36"/>
    <w:rsid w:val="00067401"/>
    <w:rsid w:val="0006782E"/>
    <w:rsid w:val="00067CAF"/>
    <w:rsid w:val="00070223"/>
    <w:rsid w:val="0007215F"/>
    <w:rsid w:val="00072A8D"/>
    <w:rsid w:val="0007359D"/>
    <w:rsid w:val="000737BA"/>
    <w:rsid w:val="000751E1"/>
    <w:rsid w:val="000752CC"/>
    <w:rsid w:val="000752EB"/>
    <w:rsid w:val="0008013D"/>
    <w:rsid w:val="00080A9C"/>
    <w:rsid w:val="0008153E"/>
    <w:rsid w:val="00081C9E"/>
    <w:rsid w:val="000877A1"/>
    <w:rsid w:val="00091D42"/>
    <w:rsid w:val="0009296E"/>
    <w:rsid w:val="00093156"/>
    <w:rsid w:val="0009338E"/>
    <w:rsid w:val="0009749E"/>
    <w:rsid w:val="000A0150"/>
    <w:rsid w:val="000A1037"/>
    <w:rsid w:val="000A3366"/>
    <w:rsid w:val="000A54F3"/>
    <w:rsid w:val="000A5B9D"/>
    <w:rsid w:val="000A7818"/>
    <w:rsid w:val="000B0D24"/>
    <w:rsid w:val="000B2082"/>
    <w:rsid w:val="000B2529"/>
    <w:rsid w:val="000B4073"/>
    <w:rsid w:val="000B4485"/>
    <w:rsid w:val="000B456B"/>
    <w:rsid w:val="000B5309"/>
    <w:rsid w:val="000B5A59"/>
    <w:rsid w:val="000B5F55"/>
    <w:rsid w:val="000B62C8"/>
    <w:rsid w:val="000C01DF"/>
    <w:rsid w:val="000C0B78"/>
    <w:rsid w:val="000C25A1"/>
    <w:rsid w:val="000C2DAA"/>
    <w:rsid w:val="000C2DFD"/>
    <w:rsid w:val="000C3662"/>
    <w:rsid w:val="000C4DC3"/>
    <w:rsid w:val="000C6C58"/>
    <w:rsid w:val="000C73F3"/>
    <w:rsid w:val="000D199B"/>
    <w:rsid w:val="000D1A33"/>
    <w:rsid w:val="000D27C5"/>
    <w:rsid w:val="000D6330"/>
    <w:rsid w:val="000D6EAD"/>
    <w:rsid w:val="000E0630"/>
    <w:rsid w:val="000E0DF6"/>
    <w:rsid w:val="000E13D8"/>
    <w:rsid w:val="000E3B4E"/>
    <w:rsid w:val="000E3BF2"/>
    <w:rsid w:val="000E437E"/>
    <w:rsid w:val="000E5AC6"/>
    <w:rsid w:val="000E5E59"/>
    <w:rsid w:val="000E63C9"/>
    <w:rsid w:val="000E6584"/>
    <w:rsid w:val="000E7248"/>
    <w:rsid w:val="000F0655"/>
    <w:rsid w:val="000F0A6E"/>
    <w:rsid w:val="000F212A"/>
    <w:rsid w:val="000F5FB1"/>
    <w:rsid w:val="000F6355"/>
    <w:rsid w:val="0010002B"/>
    <w:rsid w:val="00100E20"/>
    <w:rsid w:val="00103883"/>
    <w:rsid w:val="00104554"/>
    <w:rsid w:val="00104F78"/>
    <w:rsid w:val="0010519F"/>
    <w:rsid w:val="00105545"/>
    <w:rsid w:val="00106CC7"/>
    <w:rsid w:val="00113210"/>
    <w:rsid w:val="00114213"/>
    <w:rsid w:val="00114ED5"/>
    <w:rsid w:val="001166D7"/>
    <w:rsid w:val="001173F5"/>
    <w:rsid w:val="001204D0"/>
    <w:rsid w:val="00120AEE"/>
    <w:rsid w:val="00121446"/>
    <w:rsid w:val="001236DE"/>
    <w:rsid w:val="00124D5E"/>
    <w:rsid w:val="001250ED"/>
    <w:rsid w:val="00127DDB"/>
    <w:rsid w:val="00127E65"/>
    <w:rsid w:val="00130E9D"/>
    <w:rsid w:val="00132CD3"/>
    <w:rsid w:val="00134FD9"/>
    <w:rsid w:val="00135F65"/>
    <w:rsid w:val="00135FE6"/>
    <w:rsid w:val="00136A08"/>
    <w:rsid w:val="00137040"/>
    <w:rsid w:val="001373EA"/>
    <w:rsid w:val="00137C01"/>
    <w:rsid w:val="00140648"/>
    <w:rsid w:val="001411B9"/>
    <w:rsid w:val="00143407"/>
    <w:rsid w:val="00146124"/>
    <w:rsid w:val="00146DD5"/>
    <w:rsid w:val="00147CDB"/>
    <w:rsid w:val="00150021"/>
    <w:rsid w:val="00150508"/>
    <w:rsid w:val="00150A6D"/>
    <w:rsid w:val="001514E4"/>
    <w:rsid w:val="00152219"/>
    <w:rsid w:val="00153F03"/>
    <w:rsid w:val="0015457B"/>
    <w:rsid w:val="00160244"/>
    <w:rsid w:val="001614D5"/>
    <w:rsid w:val="001664AA"/>
    <w:rsid w:val="00166F3A"/>
    <w:rsid w:val="00167826"/>
    <w:rsid w:val="00167DD2"/>
    <w:rsid w:val="00170D63"/>
    <w:rsid w:val="001718CC"/>
    <w:rsid w:val="00171ACC"/>
    <w:rsid w:val="00171C7C"/>
    <w:rsid w:val="00173679"/>
    <w:rsid w:val="00174BD3"/>
    <w:rsid w:val="0017562C"/>
    <w:rsid w:val="00175CE1"/>
    <w:rsid w:val="00182134"/>
    <w:rsid w:val="00182395"/>
    <w:rsid w:val="00182F21"/>
    <w:rsid w:val="00183F51"/>
    <w:rsid w:val="00185B35"/>
    <w:rsid w:val="0018626A"/>
    <w:rsid w:val="001873DB"/>
    <w:rsid w:val="00190BFA"/>
    <w:rsid w:val="001919B2"/>
    <w:rsid w:val="00193655"/>
    <w:rsid w:val="00194F14"/>
    <w:rsid w:val="001A1C60"/>
    <w:rsid w:val="001A2E8F"/>
    <w:rsid w:val="001A583D"/>
    <w:rsid w:val="001A60F5"/>
    <w:rsid w:val="001B075B"/>
    <w:rsid w:val="001B2BDE"/>
    <w:rsid w:val="001B32F3"/>
    <w:rsid w:val="001B601B"/>
    <w:rsid w:val="001B609E"/>
    <w:rsid w:val="001B77AD"/>
    <w:rsid w:val="001B7CA3"/>
    <w:rsid w:val="001C08ED"/>
    <w:rsid w:val="001C0BC4"/>
    <w:rsid w:val="001C1900"/>
    <w:rsid w:val="001C26EB"/>
    <w:rsid w:val="001C4FAF"/>
    <w:rsid w:val="001C62EF"/>
    <w:rsid w:val="001D076F"/>
    <w:rsid w:val="001D15F1"/>
    <w:rsid w:val="001D316A"/>
    <w:rsid w:val="001D76EC"/>
    <w:rsid w:val="001E11E0"/>
    <w:rsid w:val="001E19B0"/>
    <w:rsid w:val="001E1E24"/>
    <w:rsid w:val="001E3418"/>
    <w:rsid w:val="001E3A15"/>
    <w:rsid w:val="001E5AFE"/>
    <w:rsid w:val="001E6158"/>
    <w:rsid w:val="001F0575"/>
    <w:rsid w:val="001F154C"/>
    <w:rsid w:val="001F191F"/>
    <w:rsid w:val="001F1A6E"/>
    <w:rsid w:val="001F2BC8"/>
    <w:rsid w:val="001F2C33"/>
    <w:rsid w:val="001F3DFD"/>
    <w:rsid w:val="001F454C"/>
    <w:rsid w:val="001F463D"/>
    <w:rsid w:val="001F5F6B"/>
    <w:rsid w:val="00202485"/>
    <w:rsid w:val="0020352A"/>
    <w:rsid w:val="00205E8C"/>
    <w:rsid w:val="00206FD1"/>
    <w:rsid w:val="00207354"/>
    <w:rsid w:val="00207543"/>
    <w:rsid w:val="00210391"/>
    <w:rsid w:val="00211C08"/>
    <w:rsid w:val="00212475"/>
    <w:rsid w:val="002125FA"/>
    <w:rsid w:val="002153C3"/>
    <w:rsid w:val="00215882"/>
    <w:rsid w:val="00217CBF"/>
    <w:rsid w:val="00220BC0"/>
    <w:rsid w:val="00222511"/>
    <w:rsid w:val="00222E76"/>
    <w:rsid w:val="00223156"/>
    <w:rsid w:val="00223833"/>
    <w:rsid w:val="00223D63"/>
    <w:rsid w:val="00224271"/>
    <w:rsid w:val="002243E3"/>
    <w:rsid w:val="00224823"/>
    <w:rsid w:val="00224DFF"/>
    <w:rsid w:val="00225C2D"/>
    <w:rsid w:val="00225E9A"/>
    <w:rsid w:val="00230069"/>
    <w:rsid w:val="0023559F"/>
    <w:rsid w:val="00235B2E"/>
    <w:rsid w:val="00235E43"/>
    <w:rsid w:val="00236D0E"/>
    <w:rsid w:val="002412D9"/>
    <w:rsid w:val="0024189E"/>
    <w:rsid w:val="00242E8C"/>
    <w:rsid w:val="00243EBC"/>
    <w:rsid w:val="00244013"/>
    <w:rsid w:val="002440DA"/>
    <w:rsid w:val="00245453"/>
    <w:rsid w:val="002459C3"/>
    <w:rsid w:val="00245DE4"/>
    <w:rsid w:val="00246A35"/>
    <w:rsid w:val="00247EE9"/>
    <w:rsid w:val="002502CF"/>
    <w:rsid w:val="00250728"/>
    <w:rsid w:val="00253499"/>
    <w:rsid w:val="00253F4D"/>
    <w:rsid w:val="0025464F"/>
    <w:rsid w:val="00254711"/>
    <w:rsid w:val="00257FAC"/>
    <w:rsid w:val="002600AD"/>
    <w:rsid w:val="002611BE"/>
    <w:rsid w:val="00261473"/>
    <w:rsid w:val="00263597"/>
    <w:rsid w:val="00265935"/>
    <w:rsid w:val="00267656"/>
    <w:rsid w:val="00267733"/>
    <w:rsid w:val="00267788"/>
    <w:rsid w:val="00270C80"/>
    <w:rsid w:val="002730E8"/>
    <w:rsid w:val="00273ED7"/>
    <w:rsid w:val="00275114"/>
    <w:rsid w:val="0028051B"/>
    <w:rsid w:val="00280597"/>
    <w:rsid w:val="00280715"/>
    <w:rsid w:val="00281FDE"/>
    <w:rsid w:val="00282C2A"/>
    <w:rsid w:val="00283DA8"/>
    <w:rsid w:val="00284227"/>
    <w:rsid w:val="00284348"/>
    <w:rsid w:val="0028498F"/>
    <w:rsid w:val="0028561A"/>
    <w:rsid w:val="0028579D"/>
    <w:rsid w:val="0028580E"/>
    <w:rsid w:val="00286D50"/>
    <w:rsid w:val="002877AF"/>
    <w:rsid w:val="0029087D"/>
    <w:rsid w:val="00291055"/>
    <w:rsid w:val="00292E20"/>
    <w:rsid w:val="00296653"/>
    <w:rsid w:val="0029708F"/>
    <w:rsid w:val="002A086D"/>
    <w:rsid w:val="002A13BC"/>
    <w:rsid w:val="002A292B"/>
    <w:rsid w:val="002A296C"/>
    <w:rsid w:val="002A2CE9"/>
    <w:rsid w:val="002A33A6"/>
    <w:rsid w:val="002A3568"/>
    <w:rsid w:val="002A564B"/>
    <w:rsid w:val="002A620B"/>
    <w:rsid w:val="002A6A6D"/>
    <w:rsid w:val="002A6B51"/>
    <w:rsid w:val="002A6DE1"/>
    <w:rsid w:val="002A6FBE"/>
    <w:rsid w:val="002A7093"/>
    <w:rsid w:val="002B00C5"/>
    <w:rsid w:val="002B1411"/>
    <w:rsid w:val="002B2CCE"/>
    <w:rsid w:val="002B4862"/>
    <w:rsid w:val="002C0A3E"/>
    <w:rsid w:val="002C2436"/>
    <w:rsid w:val="002C48BD"/>
    <w:rsid w:val="002C6429"/>
    <w:rsid w:val="002C7B34"/>
    <w:rsid w:val="002D072C"/>
    <w:rsid w:val="002D0AE9"/>
    <w:rsid w:val="002D0E06"/>
    <w:rsid w:val="002D16A6"/>
    <w:rsid w:val="002D180B"/>
    <w:rsid w:val="002D279A"/>
    <w:rsid w:val="002D3AF4"/>
    <w:rsid w:val="002D4D7D"/>
    <w:rsid w:val="002D768D"/>
    <w:rsid w:val="002E0DDF"/>
    <w:rsid w:val="002E1A79"/>
    <w:rsid w:val="002E2594"/>
    <w:rsid w:val="002E3ABF"/>
    <w:rsid w:val="002E3C44"/>
    <w:rsid w:val="002E4885"/>
    <w:rsid w:val="002E6E3F"/>
    <w:rsid w:val="002F1AFA"/>
    <w:rsid w:val="002F387C"/>
    <w:rsid w:val="002F42DB"/>
    <w:rsid w:val="002F51F5"/>
    <w:rsid w:val="002F6386"/>
    <w:rsid w:val="002F753B"/>
    <w:rsid w:val="00300C5E"/>
    <w:rsid w:val="00300FF1"/>
    <w:rsid w:val="0030142F"/>
    <w:rsid w:val="00302439"/>
    <w:rsid w:val="00304BB3"/>
    <w:rsid w:val="00305382"/>
    <w:rsid w:val="0030685D"/>
    <w:rsid w:val="003077F0"/>
    <w:rsid w:val="003104A5"/>
    <w:rsid w:val="0031050E"/>
    <w:rsid w:val="00310BC6"/>
    <w:rsid w:val="003113C8"/>
    <w:rsid w:val="00311520"/>
    <w:rsid w:val="00312137"/>
    <w:rsid w:val="00312388"/>
    <w:rsid w:val="003124CE"/>
    <w:rsid w:val="003130DE"/>
    <w:rsid w:val="0031439E"/>
    <w:rsid w:val="00314E8D"/>
    <w:rsid w:val="00314FAA"/>
    <w:rsid w:val="0031503D"/>
    <w:rsid w:val="00320920"/>
    <w:rsid w:val="00320E67"/>
    <w:rsid w:val="00321725"/>
    <w:rsid w:val="00323B92"/>
    <w:rsid w:val="003248EE"/>
    <w:rsid w:val="00324B2F"/>
    <w:rsid w:val="003260A9"/>
    <w:rsid w:val="00327A82"/>
    <w:rsid w:val="00330359"/>
    <w:rsid w:val="003303E3"/>
    <w:rsid w:val="00334301"/>
    <w:rsid w:val="00334FA3"/>
    <w:rsid w:val="00335DAF"/>
    <w:rsid w:val="0033762F"/>
    <w:rsid w:val="0034002C"/>
    <w:rsid w:val="00340BAD"/>
    <w:rsid w:val="00343E4B"/>
    <w:rsid w:val="00345BD2"/>
    <w:rsid w:val="0034631D"/>
    <w:rsid w:val="00347071"/>
    <w:rsid w:val="00351D1E"/>
    <w:rsid w:val="00352938"/>
    <w:rsid w:val="003530A3"/>
    <w:rsid w:val="00353F98"/>
    <w:rsid w:val="00355F53"/>
    <w:rsid w:val="003560A7"/>
    <w:rsid w:val="00356A0B"/>
    <w:rsid w:val="00357E20"/>
    <w:rsid w:val="00360494"/>
    <w:rsid w:val="003608B0"/>
    <w:rsid w:val="00362CF7"/>
    <w:rsid w:val="003637D5"/>
    <w:rsid w:val="00364AA5"/>
    <w:rsid w:val="0036504C"/>
    <w:rsid w:val="0036626F"/>
    <w:rsid w:val="00366C7E"/>
    <w:rsid w:val="00366D7F"/>
    <w:rsid w:val="00371AE8"/>
    <w:rsid w:val="003744EE"/>
    <w:rsid w:val="00375274"/>
    <w:rsid w:val="00380B57"/>
    <w:rsid w:val="00381A8C"/>
    <w:rsid w:val="00381AB2"/>
    <w:rsid w:val="00382601"/>
    <w:rsid w:val="00383861"/>
    <w:rsid w:val="00384EA3"/>
    <w:rsid w:val="00385F1F"/>
    <w:rsid w:val="00386DC6"/>
    <w:rsid w:val="00387771"/>
    <w:rsid w:val="0039362B"/>
    <w:rsid w:val="00393FCF"/>
    <w:rsid w:val="0039400D"/>
    <w:rsid w:val="0039468A"/>
    <w:rsid w:val="003967AE"/>
    <w:rsid w:val="00396E68"/>
    <w:rsid w:val="003977FC"/>
    <w:rsid w:val="003A39A1"/>
    <w:rsid w:val="003A417A"/>
    <w:rsid w:val="003A59D0"/>
    <w:rsid w:val="003A5C75"/>
    <w:rsid w:val="003A65E3"/>
    <w:rsid w:val="003B0832"/>
    <w:rsid w:val="003B2977"/>
    <w:rsid w:val="003B51A8"/>
    <w:rsid w:val="003C2191"/>
    <w:rsid w:val="003C2686"/>
    <w:rsid w:val="003C40A9"/>
    <w:rsid w:val="003C4475"/>
    <w:rsid w:val="003C529D"/>
    <w:rsid w:val="003C658D"/>
    <w:rsid w:val="003D0D8E"/>
    <w:rsid w:val="003D1C23"/>
    <w:rsid w:val="003D1FD0"/>
    <w:rsid w:val="003D3863"/>
    <w:rsid w:val="003D50A7"/>
    <w:rsid w:val="003D5C8F"/>
    <w:rsid w:val="003D5E3E"/>
    <w:rsid w:val="003D7E05"/>
    <w:rsid w:val="003E176B"/>
    <w:rsid w:val="003E32FF"/>
    <w:rsid w:val="003E47E8"/>
    <w:rsid w:val="003E64E2"/>
    <w:rsid w:val="003E7372"/>
    <w:rsid w:val="003E7A20"/>
    <w:rsid w:val="003F2530"/>
    <w:rsid w:val="003F404F"/>
    <w:rsid w:val="003F43E5"/>
    <w:rsid w:val="003F5828"/>
    <w:rsid w:val="003F58EF"/>
    <w:rsid w:val="003F5FE5"/>
    <w:rsid w:val="003F7834"/>
    <w:rsid w:val="00400993"/>
    <w:rsid w:val="00400CB5"/>
    <w:rsid w:val="004014B5"/>
    <w:rsid w:val="00402064"/>
    <w:rsid w:val="0040253E"/>
    <w:rsid w:val="004039A8"/>
    <w:rsid w:val="00404963"/>
    <w:rsid w:val="00405351"/>
    <w:rsid w:val="004061F7"/>
    <w:rsid w:val="004066D5"/>
    <w:rsid w:val="00410DF5"/>
    <w:rsid w:val="004110DE"/>
    <w:rsid w:val="00411A7E"/>
    <w:rsid w:val="00411A93"/>
    <w:rsid w:val="00414B3B"/>
    <w:rsid w:val="00415B9B"/>
    <w:rsid w:val="004177E1"/>
    <w:rsid w:val="004212D4"/>
    <w:rsid w:val="00423FC8"/>
    <w:rsid w:val="0042468D"/>
    <w:rsid w:val="00425E4F"/>
    <w:rsid w:val="004279E8"/>
    <w:rsid w:val="00430866"/>
    <w:rsid w:val="00431947"/>
    <w:rsid w:val="00432052"/>
    <w:rsid w:val="00433548"/>
    <w:rsid w:val="00433D42"/>
    <w:rsid w:val="00436EE9"/>
    <w:rsid w:val="00437646"/>
    <w:rsid w:val="004378FC"/>
    <w:rsid w:val="00437A0A"/>
    <w:rsid w:val="0044085A"/>
    <w:rsid w:val="0044098C"/>
    <w:rsid w:val="004413BB"/>
    <w:rsid w:val="0044222E"/>
    <w:rsid w:val="00442B34"/>
    <w:rsid w:val="00442D8D"/>
    <w:rsid w:val="00443166"/>
    <w:rsid w:val="00443AE9"/>
    <w:rsid w:val="004442AF"/>
    <w:rsid w:val="00444D7F"/>
    <w:rsid w:val="00445499"/>
    <w:rsid w:val="00445E56"/>
    <w:rsid w:val="004509D3"/>
    <w:rsid w:val="00451DFE"/>
    <w:rsid w:val="00452035"/>
    <w:rsid w:val="004523F5"/>
    <w:rsid w:val="0045586A"/>
    <w:rsid w:val="00455969"/>
    <w:rsid w:val="00456542"/>
    <w:rsid w:val="00456D7A"/>
    <w:rsid w:val="0045735E"/>
    <w:rsid w:val="00465737"/>
    <w:rsid w:val="004662AC"/>
    <w:rsid w:val="004668BF"/>
    <w:rsid w:val="00467DAD"/>
    <w:rsid w:val="00467FA3"/>
    <w:rsid w:val="00471710"/>
    <w:rsid w:val="00471B6D"/>
    <w:rsid w:val="004736FC"/>
    <w:rsid w:val="004759A6"/>
    <w:rsid w:val="00477084"/>
    <w:rsid w:val="00480253"/>
    <w:rsid w:val="0048139D"/>
    <w:rsid w:val="00482581"/>
    <w:rsid w:val="00483772"/>
    <w:rsid w:val="00483F81"/>
    <w:rsid w:val="00484907"/>
    <w:rsid w:val="004859A6"/>
    <w:rsid w:val="00486896"/>
    <w:rsid w:val="00490402"/>
    <w:rsid w:val="0049176D"/>
    <w:rsid w:val="00493467"/>
    <w:rsid w:val="004968E7"/>
    <w:rsid w:val="00496D05"/>
    <w:rsid w:val="00497DB3"/>
    <w:rsid w:val="004A036C"/>
    <w:rsid w:val="004A14E7"/>
    <w:rsid w:val="004A16D8"/>
    <w:rsid w:val="004A237B"/>
    <w:rsid w:val="004A3E52"/>
    <w:rsid w:val="004B0F86"/>
    <w:rsid w:val="004B197F"/>
    <w:rsid w:val="004B200C"/>
    <w:rsid w:val="004B21A5"/>
    <w:rsid w:val="004B28AB"/>
    <w:rsid w:val="004B3006"/>
    <w:rsid w:val="004B31D3"/>
    <w:rsid w:val="004B3456"/>
    <w:rsid w:val="004B5264"/>
    <w:rsid w:val="004B70B8"/>
    <w:rsid w:val="004B75BB"/>
    <w:rsid w:val="004B776A"/>
    <w:rsid w:val="004C2ACD"/>
    <w:rsid w:val="004C2DC3"/>
    <w:rsid w:val="004C3962"/>
    <w:rsid w:val="004C3B8B"/>
    <w:rsid w:val="004C73AC"/>
    <w:rsid w:val="004D023E"/>
    <w:rsid w:val="004D2F1A"/>
    <w:rsid w:val="004D6D01"/>
    <w:rsid w:val="004D7605"/>
    <w:rsid w:val="004E09C3"/>
    <w:rsid w:val="004E25EB"/>
    <w:rsid w:val="004E261B"/>
    <w:rsid w:val="004E2F08"/>
    <w:rsid w:val="004E31BA"/>
    <w:rsid w:val="004E3513"/>
    <w:rsid w:val="004E7396"/>
    <w:rsid w:val="004E7CDD"/>
    <w:rsid w:val="004F135E"/>
    <w:rsid w:val="004F202D"/>
    <w:rsid w:val="004F382E"/>
    <w:rsid w:val="004F55E7"/>
    <w:rsid w:val="004F56C2"/>
    <w:rsid w:val="004F6C8A"/>
    <w:rsid w:val="004F6F10"/>
    <w:rsid w:val="004F735D"/>
    <w:rsid w:val="0050024A"/>
    <w:rsid w:val="005007E7"/>
    <w:rsid w:val="00500FB1"/>
    <w:rsid w:val="00501577"/>
    <w:rsid w:val="005036DA"/>
    <w:rsid w:val="005037F0"/>
    <w:rsid w:val="00505172"/>
    <w:rsid w:val="00505AE5"/>
    <w:rsid w:val="005101E4"/>
    <w:rsid w:val="00511BBB"/>
    <w:rsid w:val="0051256D"/>
    <w:rsid w:val="005125DE"/>
    <w:rsid w:val="00512F2B"/>
    <w:rsid w:val="00512F95"/>
    <w:rsid w:val="00515104"/>
    <w:rsid w:val="00516A86"/>
    <w:rsid w:val="00516BA1"/>
    <w:rsid w:val="00517EB0"/>
    <w:rsid w:val="00521022"/>
    <w:rsid w:val="00521977"/>
    <w:rsid w:val="00521A51"/>
    <w:rsid w:val="00521FA5"/>
    <w:rsid w:val="005248ED"/>
    <w:rsid w:val="00525B1A"/>
    <w:rsid w:val="00525D75"/>
    <w:rsid w:val="00526D80"/>
    <w:rsid w:val="005275F6"/>
    <w:rsid w:val="00527F30"/>
    <w:rsid w:val="005303AD"/>
    <w:rsid w:val="00532541"/>
    <w:rsid w:val="005340D4"/>
    <w:rsid w:val="00534DD1"/>
    <w:rsid w:val="005358DA"/>
    <w:rsid w:val="00536084"/>
    <w:rsid w:val="005363CB"/>
    <w:rsid w:val="005366F0"/>
    <w:rsid w:val="00540CC2"/>
    <w:rsid w:val="00540EB6"/>
    <w:rsid w:val="005410BE"/>
    <w:rsid w:val="00541AB9"/>
    <w:rsid w:val="005456F4"/>
    <w:rsid w:val="005474AF"/>
    <w:rsid w:val="00547F4F"/>
    <w:rsid w:val="005500AE"/>
    <w:rsid w:val="005504D8"/>
    <w:rsid w:val="00551596"/>
    <w:rsid w:val="00555117"/>
    <w:rsid w:val="00557F0F"/>
    <w:rsid w:val="00562E0C"/>
    <w:rsid w:val="0056530B"/>
    <w:rsid w:val="00567A4F"/>
    <w:rsid w:val="00571639"/>
    <w:rsid w:val="00572102"/>
    <w:rsid w:val="0057321B"/>
    <w:rsid w:val="005736A2"/>
    <w:rsid w:val="005752F3"/>
    <w:rsid w:val="00575A3C"/>
    <w:rsid w:val="00581429"/>
    <w:rsid w:val="00581D79"/>
    <w:rsid w:val="00582E25"/>
    <w:rsid w:val="00583145"/>
    <w:rsid w:val="00586E79"/>
    <w:rsid w:val="00587D4F"/>
    <w:rsid w:val="00590EB4"/>
    <w:rsid w:val="00591183"/>
    <w:rsid w:val="0059267F"/>
    <w:rsid w:val="0059498B"/>
    <w:rsid w:val="00596A03"/>
    <w:rsid w:val="00596AAC"/>
    <w:rsid w:val="00596CEF"/>
    <w:rsid w:val="005A133A"/>
    <w:rsid w:val="005A15D2"/>
    <w:rsid w:val="005A1CD4"/>
    <w:rsid w:val="005A3481"/>
    <w:rsid w:val="005A3C10"/>
    <w:rsid w:val="005A422B"/>
    <w:rsid w:val="005A4BC1"/>
    <w:rsid w:val="005A4D83"/>
    <w:rsid w:val="005A4F01"/>
    <w:rsid w:val="005A56E1"/>
    <w:rsid w:val="005A691F"/>
    <w:rsid w:val="005B2A32"/>
    <w:rsid w:val="005B4C1E"/>
    <w:rsid w:val="005B4D98"/>
    <w:rsid w:val="005B5932"/>
    <w:rsid w:val="005B5A05"/>
    <w:rsid w:val="005B630B"/>
    <w:rsid w:val="005B6990"/>
    <w:rsid w:val="005C2097"/>
    <w:rsid w:val="005C4B94"/>
    <w:rsid w:val="005C4DB0"/>
    <w:rsid w:val="005C6B45"/>
    <w:rsid w:val="005C7D38"/>
    <w:rsid w:val="005D0D0D"/>
    <w:rsid w:val="005D1A44"/>
    <w:rsid w:val="005D2F1E"/>
    <w:rsid w:val="005D5879"/>
    <w:rsid w:val="005D6323"/>
    <w:rsid w:val="005D6AB1"/>
    <w:rsid w:val="005E1716"/>
    <w:rsid w:val="005E17D7"/>
    <w:rsid w:val="005E1CAB"/>
    <w:rsid w:val="005E38C9"/>
    <w:rsid w:val="005E3B1D"/>
    <w:rsid w:val="005E4706"/>
    <w:rsid w:val="005E6963"/>
    <w:rsid w:val="005E6ED7"/>
    <w:rsid w:val="005F14F3"/>
    <w:rsid w:val="005F188F"/>
    <w:rsid w:val="005F1BB0"/>
    <w:rsid w:val="005F2FD7"/>
    <w:rsid w:val="005F4A12"/>
    <w:rsid w:val="005F4E74"/>
    <w:rsid w:val="005F6D8F"/>
    <w:rsid w:val="005F7AA3"/>
    <w:rsid w:val="005F7D37"/>
    <w:rsid w:val="00601738"/>
    <w:rsid w:val="00601780"/>
    <w:rsid w:val="006030F2"/>
    <w:rsid w:val="00605D5B"/>
    <w:rsid w:val="0060612A"/>
    <w:rsid w:val="0060672E"/>
    <w:rsid w:val="00610209"/>
    <w:rsid w:val="00610E3F"/>
    <w:rsid w:val="00612481"/>
    <w:rsid w:val="00612A25"/>
    <w:rsid w:val="00613409"/>
    <w:rsid w:val="00613FD1"/>
    <w:rsid w:val="00615253"/>
    <w:rsid w:val="00620961"/>
    <w:rsid w:val="006214BA"/>
    <w:rsid w:val="006222A1"/>
    <w:rsid w:val="006232DA"/>
    <w:rsid w:val="0062482C"/>
    <w:rsid w:val="006265A6"/>
    <w:rsid w:val="00627BCA"/>
    <w:rsid w:val="00631D96"/>
    <w:rsid w:val="0063240A"/>
    <w:rsid w:val="006324C3"/>
    <w:rsid w:val="0063388E"/>
    <w:rsid w:val="00637EF7"/>
    <w:rsid w:val="00641766"/>
    <w:rsid w:val="00641B8E"/>
    <w:rsid w:val="006430A9"/>
    <w:rsid w:val="00644435"/>
    <w:rsid w:val="00644523"/>
    <w:rsid w:val="00645503"/>
    <w:rsid w:val="006455D2"/>
    <w:rsid w:val="00646022"/>
    <w:rsid w:val="006461CB"/>
    <w:rsid w:val="006468A8"/>
    <w:rsid w:val="00647613"/>
    <w:rsid w:val="0065423F"/>
    <w:rsid w:val="00654678"/>
    <w:rsid w:val="00654953"/>
    <w:rsid w:val="006564AD"/>
    <w:rsid w:val="00656C4D"/>
    <w:rsid w:val="00657B8B"/>
    <w:rsid w:val="00657E9B"/>
    <w:rsid w:val="00661D73"/>
    <w:rsid w:val="0066259D"/>
    <w:rsid w:val="00662810"/>
    <w:rsid w:val="00662F8D"/>
    <w:rsid w:val="00664074"/>
    <w:rsid w:val="006673E5"/>
    <w:rsid w:val="006704D2"/>
    <w:rsid w:val="006706E5"/>
    <w:rsid w:val="00670F95"/>
    <w:rsid w:val="00671A62"/>
    <w:rsid w:val="00673ECD"/>
    <w:rsid w:val="00676617"/>
    <w:rsid w:val="00676CC2"/>
    <w:rsid w:val="00677720"/>
    <w:rsid w:val="0068103E"/>
    <w:rsid w:val="006826D2"/>
    <w:rsid w:val="0068446F"/>
    <w:rsid w:val="00684D18"/>
    <w:rsid w:val="00685744"/>
    <w:rsid w:val="006864E7"/>
    <w:rsid w:val="00686B8C"/>
    <w:rsid w:val="00686EA8"/>
    <w:rsid w:val="0068780F"/>
    <w:rsid w:val="00687B2A"/>
    <w:rsid w:val="00690C71"/>
    <w:rsid w:val="0069189C"/>
    <w:rsid w:val="006936A1"/>
    <w:rsid w:val="00693C81"/>
    <w:rsid w:val="00693D25"/>
    <w:rsid w:val="00694009"/>
    <w:rsid w:val="0069483F"/>
    <w:rsid w:val="0069490F"/>
    <w:rsid w:val="00694C0E"/>
    <w:rsid w:val="006A0A4F"/>
    <w:rsid w:val="006A1BC8"/>
    <w:rsid w:val="006A334B"/>
    <w:rsid w:val="006A3A1F"/>
    <w:rsid w:val="006A465A"/>
    <w:rsid w:val="006B34A4"/>
    <w:rsid w:val="006C0764"/>
    <w:rsid w:val="006C090A"/>
    <w:rsid w:val="006C18F2"/>
    <w:rsid w:val="006C2F27"/>
    <w:rsid w:val="006C4D6E"/>
    <w:rsid w:val="006C570D"/>
    <w:rsid w:val="006C599D"/>
    <w:rsid w:val="006C6580"/>
    <w:rsid w:val="006C686E"/>
    <w:rsid w:val="006C7EB9"/>
    <w:rsid w:val="006C7F19"/>
    <w:rsid w:val="006D08C9"/>
    <w:rsid w:val="006D2A53"/>
    <w:rsid w:val="006D4220"/>
    <w:rsid w:val="006D589A"/>
    <w:rsid w:val="006D6295"/>
    <w:rsid w:val="006E151D"/>
    <w:rsid w:val="006E16E7"/>
    <w:rsid w:val="006E196B"/>
    <w:rsid w:val="006E19BB"/>
    <w:rsid w:val="006E48BB"/>
    <w:rsid w:val="006E53E4"/>
    <w:rsid w:val="006E5716"/>
    <w:rsid w:val="006E6BD3"/>
    <w:rsid w:val="006E75A2"/>
    <w:rsid w:val="006E761E"/>
    <w:rsid w:val="006F0196"/>
    <w:rsid w:val="006F06B0"/>
    <w:rsid w:val="006F07FC"/>
    <w:rsid w:val="006F0AA9"/>
    <w:rsid w:val="006F19F0"/>
    <w:rsid w:val="006F1E62"/>
    <w:rsid w:val="006F24B5"/>
    <w:rsid w:val="006F31D2"/>
    <w:rsid w:val="006F4502"/>
    <w:rsid w:val="006F47E1"/>
    <w:rsid w:val="006F64BA"/>
    <w:rsid w:val="00703AB9"/>
    <w:rsid w:val="007047C6"/>
    <w:rsid w:val="00706ACD"/>
    <w:rsid w:val="00706C34"/>
    <w:rsid w:val="00707294"/>
    <w:rsid w:val="00707D29"/>
    <w:rsid w:val="00712AAC"/>
    <w:rsid w:val="00713768"/>
    <w:rsid w:val="007169D4"/>
    <w:rsid w:val="00716ED3"/>
    <w:rsid w:val="00717E18"/>
    <w:rsid w:val="00717FCD"/>
    <w:rsid w:val="00720983"/>
    <w:rsid w:val="00721B96"/>
    <w:rsid w:val="007236E2"/>
    <w:rsid w:val="00725435"/>
    <w:rsid w:val="00726EE8"/>
    <w:rsid w:val="00727173"/>
    <w:rsid w:val="00727946"/>
    <w:rsid w:val="00727A32"/>
    <w:rsid w:val="007302B3"/>
    <w:rsid w:val="00730733"/>
    <w:rsid w:val="00730E3A"/>
    <w:rsid w:val="00730FAF"/>
    <w:rsid w:val="00731351"/>
    <w:rsid w:val="00732646"/>
    <w:rsid w:val="0073268C"/>
    <w:rsid w:val="00733AA6"/>
    <w:rsid w:val="00734230"/>
    <w:rsid w:val="00734264"/>
    <w:rsid w:val="00735704"/>
    <w:rsid w:val="007358C9"/>
    <w:rsid w:val="00735B24"/>
    <w:rsid w:val="00736AAF"/>
    <w:rsid w:val="00737EE3"/>
    <w:rsid w:val="00740675"/>
    <w:rsid w:val="00740A6C"/>
    <w:rsid w:val="0074123C"/>
    <w:rsid w:val="00742F37"/>
    <w:rsid w:val="00743CFE"/>
    <w:rsid w:val="00744A13"/>
    <w:rsid w:val="00745158"/>
    <w:rsid w:val="007454B7"/>
    <w:rsid w:val="00746A79"/>
    <w:rsid w:val="00751783"/>
    <w:rsid w:val="00751BA3"/>
    <w:rsid w:val="0075247E"/>
    <w:rsid w:val="00752E06"/>
    <w:rsid w:val="00753C3F"/>
    <w:rsid w:val="007544E4"/>
    <w:rsid w:val="0075483A"/>
    <w:rsid w:val="00754900"/>
    <w:rsid w:val="00754C29"/>
    <w:rsid w:val="00756942"/>
    <w:rsid w:val="00756976"/>
    <w:rsid w:val="0075727E"/>
    <w:rsid w:val="00757A59"/>
    <w:rsid w:val="00757E68"/>
    <w:rsid w:val="0076033F"/>
    <w:rsid w:val="00760B5B"/>
    <w:rsid w:val="00761445"/>
    <w:rsid w:val="007620C7"/>
    <w:rsid w:val="0076319C"/>
    <w:rsid w:val="00763516"/>
    <w:rsid w:val="00765B2A"/>
    <w:rsid w:val="00765D49"/>
    <w:rsid w:val="00771842"/>
    <w:rsid w:val="00775BBC"/>
    <w:rsid w:val="00776C88"/>
    <w:rsid w:val="007810AB"/>
    <w:rsid w:val="00783A34"/>
    <w:rsid w:val="007918C8"/>
    <w:rsid w:val="007934BA"/>
    <w:rsid w:val="00794499"/>
    <w:rsid w:val="00796BB4"/>
    <w:rsid w:val="00796FA8"/>
    <w:rsid w:val="0079762B"/>
    <w:rsid w:val="007A14AA"/>
    <w:rsid w:val="007A2730"/>
    <w:rsid w:val="007A3F36"/>
    <w:rsid w:val="007A5071"/>
    <w:rsid w:val="007A5914"/>
    <w:rsid w:val="007A5DF7"/>
    <w:rsid w:val="007A5FB0"/>
    <w:rsid w:val="007A75B5"/>
    <w:rsid w:val="007B0550"/>
    <w:rsid w:val="007B1D51"/>
    <w:rsid w:val="007B23F3"/>
    <w:rsid w:val="007B3BFD"/>
    <w:rsid w:val="007B4021"/>
    <w:rsid w:val="007B6599"/>
    <w:rsid w:val="007B65F6"/>
    <w:rsid w:val="007B65FD"/>
    <w:rsid w:val="007B6FEB"/>
    <w:rsid w:val="007C1BF2"/>
    <w:rsid w:val="007C22F0"/>
    <w:rsid w:val="007C343C"/>
    <w:rsid w:val="007C4080"/>
    <w:rsid w:val="007C4E4E"/>
    <w:rsid w:val="007C5DFA"/>
    <w:rsid w:val="007C61C5"/>
    <w:rsid w:val="007C6B52"/>
    <w:rsid w:val="007C6C08"/>
    <w:rsid w:val="007C706B"/>
    <w:rsid w:val="007D091A"/>
    <w:rsid w:val="007D16C5"/>
    <w:rsid w:val="007D1706"/>
    <w:rsid w:val="007D2991"/>
    <w:rsid w:val="007D2A36"/>
    <w:rsid w:val="007D2BED"/>
    <w:rsid w:val="007D4C7D"/>
    <w:rsid w:val="007D62AD"/>
    <w:rsid w:val="007D6682"/>
    <w:rsid w:val="007E0123"/>
    <w:rsid w:val="007E093F"/>
    <w:rsid w:val="007E2985"/>
    <w:rsid w:val="007E3991"/>
    <w:rsid w:val="007E3C67"/>
    <w:rsid w:val="007E4062"/>
    <w:rsid w:val="007E6D1E"/>
    <w:rsid w:val="007F1118"/>
    <w:rsid w:val="007F1D89"/>
    <w:rsid w:val="007F298C"/>
    <w:rsid w:val="007F2AC9"/>
    <w:rsid w:val="007F3E61"/>
    <w:rsid w:val="007F7B0D"/>
    <w:rsid w:val="008011F1"/>
    <w:rsid w:val="0080193E"/>
    <w:rsid w:val="00802975"/>
    <w:rsid w:val="00805AB0"/>
    <w:rsid w:val="00805B55"/>
    <w:rsid w:val="00806ECF"/>
    <w:rsid w:val="00806F3D"/>
    <w:rsid w:val="00807FEF"/>
    <w:rsid w:val="008117E8"/>
    <w:rsid w:val="00811AE9"/>
    <w:rsid w:val="008124E0"/>
    <w:rsid w:val="00812B1A"/>
    <w:rsid w:val="00812DED"/>
    <w:rsid w:val="00813C18"/>
    <w:rsid w:val="00814F19"/>
    <w:rsid w:val="00816931"/>
    <w:rsid w:val="008171AD"/>
    <w:rsid w:val="008239BA"/>
    <w:rsid w:val="00824B38"/>
    <w:rsid w:val="00824C20"/>
    <w:rsid w:val="008256B2"/>
    <w:rsid w:val="008263C8"/>
    <w:rsid w:val="0082717F"/>
    <w:rsid w:val="00830225"/>
    <w:rsid w:val="0083094A"/>
    <w:rsid w:val="00831BF4"/>
    <w:rsid w:val="008339A2"/>
    <w:rsid w:val="00833CC2"/>
    <w:rsid w:val="00834342"/>
    <w:rsid w:val="00836526"/>
    <w:rsid w:val="00836E05"/>
    <w:rsid w:val="008374B5"/>
    <w:rsid w:val="008379F1"/>
    <w:rsid w:val="0084197B"/>
    <w:rsid w:val="00844138"/>
    <w:rsid w:val="00845DDE"/>
    <w:rsid w:val="00846D1F"/>
    <w:rsid w:val="00855001"/>
    <w:rsid w:val="00855CBB"/>
    <w:rsid w:val="00855E92"/>
    <w:rsid w:val="00860EE3"/>
    <w:rsid w:val="00860F6A"/>
    <w:rsid w:val="00862512"/>
    <w:rsid w:val="00862964"/>
    <w:rsid w:val="00862FE4"/>
    <w:rsid w:val="0086389A"/>
    <w:rsid w:val="008640ED"/>
    <w:rsid w:val="00864381"/>
    <w:rsid w:val="008649CA"/>
    <w:rsid w:val="008651A7"/>
    <w:rsid w:val="008653A5"/>
    <w:rsid w:val="008656B0"/>
    <w:rsid w:val="00867A24"/>
    <w:rsid w:val="00871F1D"/>
    <w:rsid w:val="00872785"/>
    <w:rsid w:val="00872DF0"/>
    <w:rsid w:val="0087325A"/>
    <w:rsid w:val="008737D4"/>
    <w:rsid w:val="0087420B"/>
    <w:rsid w:val="00874347"/>
    <w:rsid w:val="00874620"/>
    <w:rsid w:val="0087605E"/>
    <w:rsid w:val="00876159"/>
    <w:rsid w:val="008825B1"/>
    <w:rsid w:val="00882F0B"/>
    <w:rsid w:val="0088313F"/>
    <w:rsid w:val="008837BF"/>
    <w:rsid w:val="00883B89"/>
    <w:rsid w:val="00885602"/>
    <w:rsid w:val="00886685"/>
    <w:rsid w:val="0088799F"/>
    <w:rsid w:val="00890D2C"/>
    <w:rsid w:val="008918B4"/>
    <w:rsid w:val="00891D43"/>
    <w:rsid w:val="00892451"/>
    <w:rsid w:val="00892621"/>
    <w:rsid w:val="00894BD8"/>
    <w:rsid w:val="00895421"/>
    <w:rsid w:val="00896189"/>
    <w:rsid w:val="008A1687"/>
    <w:rsid w:val="008A4490"/>
    <w:rsid w:val="008A54CD"/>
    <w:rsid w:val="008B00E6"/>
    <w:rsid w:val="008B1FEE"/>
    <w:rsid w:val="008B562D"/>
    <w:rsid w:val="008B71A4"/>
    <w:rsid w:val="008C3154"/>
    <w:rsid w:val="008C3996"/>
    <w:rsid w:val="008C3B1D"/>
    <w:rsid w:val="008C413D"/>
    <w:rsid w:val="008C436B"/>
    <w:rsid w:val="008C4F30"/>
    <w:rsid w:val="008C52A7"/>
    <w:rsid w:val="008C6401"/>
    <w:rsid w:val="008C6FAC"/>
    <w:rsid w:val="008C7A4D"/>
    <w:rsid w:val="008D04F0"/>
    <w:rsid w:val="008D0C28"/>
    <w:rsid w:val="008D1352"/>
    <w:rsid w:val="008D267A"/>
    <w:rsid w:val="008D47B6"/>
    <w:rsid w:val="008D583E"/>
    <w:rsid w:val="008D62AD"/>
    <w:rsid w:val="008E038A"/>
    <w:rsid w:val="008E09D5"/>
    <w:rsid w:val="008E0E69"/>
    <w:rsid w:val="008E205F"/>
    <w:rsid w:val="008E28EF"/>
    <w:rsid w:val="008E2C3C"/>
    <w:rsid w:val="008F00D4"/>
    <w:rsid w:val="008F0855"/>
    <w:rsid w:val="008F0CD2"/>
    <w:rsid w:val="008F3339"/>
    <w:rsid w:val="008F3E0B"/>
    <w:rsid w:val="008F3FE0"/>
    <w:rsid w:val="008F42E2"/>
    <w:rsid w:val="008F5D37"/>
    <w:rsid w:val="008F6490"/>
    <w:rsid w:val="008F65E2"/>
    <w:rsid w:val="008F6672"/>
    <w:rsid w:val="0090000E"/>
    <w:rsid w:val="00900594"/>
    <w:rsid w:val="00900A2D"/>
    <w:rsid w:val="00900A6A"/>
    <w:rsid w:val="00901BCE"/>
    <w:rsid w:val="00902351"/>
    <w:rsid w:val="009025E1"/>
    <w:rsid w:val="00902BFB"/>
    <w:rsid w:val="0090365D"/>
    <w:rsid w:val="00903C32"/>
    <w:rsid w:val="0090592D"/>
    <w:rsid w:val="009063A1"/>
    <w:rsid w:val="009116B4"/>
    <w:rsid w:val="009124A2"/>
    <w:rsid w:val="0091275B"/>
    <w:rsid w:val="00912EB1"/>
    <w:rsid w:val="00912F84"/>
    <w:rsid w:val="0091307F"/>
    <w:rsid w:val="009135D5"/>
    <w:rsid w:val="00913B05"/>
    <w:rsid w:val="00916136"/>
    <w:rsid w:val="00916B16"/>
    <w:rsid w:val="009171B3"/>
    <w:rsid w:val="009173B9"/>
    <w:rsid w:val="00920AA6"/>
    <w:rsid w:val="00921A24"/>
    <w:rsid w:val="00922BE0"/>
    <w:rsid w:val="00926036"/>
    <w:rsid w:val="00926D06"/>
    <w:rsid w:val="00930AE9"/>
    <w:rsid w:val="00930F73"/>
    <w:rsid w:val="0093238B"/>
    <w:rsid w:val="0093335D"/>
    <w:rsid w:val="00933C75"/>
    <w:rsid w:val="00934275"/>
    <w:rsid w:val="00934642"/>
    <w:rsid w:val="0093613E"/>
    <w:rsid w:val="00937DB7"/>
    <w:rsid w:val="009408D9"/>
    <w:rsid w:val="0094156F"/>
    <w:rsid w:val="00941B3A"/>
    <w:rsid w:val="0094231C"/>
    <w:rsid w:val="00943026"/>
    <w:rsid w:val="00944F94"/>
    <w:rsid w:val="00946414"/>
    <w:rsid w:val="00946ED6"/>
    <w:rsid w:val="009474A9"/>
    <w:rsid w:val="00947EFB"/>
    <w:rsid w:val="009506CB"/>
    <w:rsid w:val="009512DB"/>
    <w:rsid w:val="00953F4E"/>
    <w:rsid w:val="00954DBF"/>
    <w:rsid w:val="00955ADC"/>
    <w:rsid w:val="00956725"/>
    <w:rsid w:val="00957EFC"/>
    <w:rsid w:val="00960A5C"/>
    <w:rsid w:val="009620DA"/>
    <w:rsid w:val="00963210"/>
    <w:rsid w:val="00963518"/>
    <w:rsid w:val="00966504"/>
    <w:rsid w:val="00966B81"/>
    <w:rsid w:val="00967F6D"/>
    <w:rsid w:val="009719CD"/>
    <w:rsid w:val="00971AE3"/>
    <w:rsid w:val="00971BD8"/>
    <w:rsid w:val="009748BC"/>
    <w:rsid w:val="0097554F"/>
    <w:rsid w:val="00975C62"/>
    <w:rsid w:val="00975C78"/>
    <w:rsid w:val="009767D0"/>
    <w:rsid w:val="00977E59"/>
    <w:rsid w:val="00982BDF"/>
    <w:rsid w:val="00984DAF"/>
    <w:rsid w:val="0098632E"/>
    <w:rsid w:val="0098642B"/>
    <w:rsid w:val="0098651E"/>
    <w:rsid w:val="0099050E"/>
    <w:rsid w:val="00990D23"/>
    <w:rsid w:val="009919E0"/>
    <w:rsid w:val="00993E47"/>
    <w:rsid w:val="00994298"/>
    <w:rsid w:val="00995EE5"/>
    <w:rsid w:val="00995F99"/>
    <w:rsid w:val="009962D0"/>
    <w:rsid w:val="00996C18"/>
    <w:rsid w:val="00996FB3"/>
    <w:rsid w:val="00997AB4"/>
    <w:rsid w:val="00997B00"/>
    <w:rsid w:val="009A17BB"/>
    <w:rsid w:val="009A32A3"/>
    <w:rsid w:val="009A3B83"/>
    <w:rsid w:val="009A46BF"/>
    <w:rsid w:val="009A4ED6"/>
    <w:rsid w:val="009A501F"/>
    <w:rsid w:val="009A5539"/>
    <w:rsid w:val="009A766C"/>
    <w:rsid w:val="009B010C"/>
    <w:rsid w:val="009B0D87"/>
    <w:rsid w:val="009B20B1"/>
    <w:rsid w:val="009B4F18"/>
    <w:rsid w:val="009B5570"/>
    <w:rsid w:val="009B72BC"/>
    <w:rsid w:val="009C0821"/>
    <w:rsid w:val="009C08B9"/>
    <w:rsid w:val="009C177F"/>
    <w:rsid w:val="009C1D06"/>
    <w:rsid w:val="009C336A"/>
    <w:rsid w:val="009C338B"/>
    <w:rsid w:val="009C3DF6"/>
    <w:rsid w:val="009C4B31"/>
    <w:rsid w:val="009C5317"/>
    <w:rsid w:val="009C5598"/>
    <w:rsid w:val="009C5C77"/>
    <w:rsid w:val="009C7720"/>
    <w:rsid w:val="009D0305"/>
    <w:rsid w:val="009D0B24"/>
    <w:rsid w:val="009D3370"/>
    <w:rsid w:val="009D6D2D"/>
    <w:rsid w:val="009D6E6B"/>
    <w:rsid w:val="009D72C0"/>
    <w:rsid w:val="009E0F9D"/>
    <w:rsid w:val="009E227F"/>
    <w:rsid w:val="009E27AC"/>
    <w:rsid w:val="009E2838"/>
    <w:rsid w:val="009E387F"/>
    <w:rsid w:val="009E79BE"/>
    <w:rsid w:val="009E7AB2"/>
    <w:rsid w:val="009F03B5"/>
    <w:rsid w:val="009F0C08"/>
    <w:rsid w:val="009F238C"/>
    <w:rsid w:val="009F58B0"/>
    <w:rsid w:val="009F68C0"/>
    <w:rsid w:val="009F6E69"/>
    <w:rsid w:val="00A02665"/>
    <w:rsid w:val="00A03060"/>
    <w:rsid w:val="00A03E96"/>
    <w:rsid w:val="00A043FA"/>
    <w:rsid w:val="00A04A99"/>
    <w:rsid w:val="00A05487"/>
    <w:rsid w:val="00A058BF"/>
    <w:rsid w:val="00A07E4F"/>
    <w:rsid w:val="00A12F32"/>
    <w:rsid w:val="00A13EF5"/>
    <w:rsid w:val="00A20B6E"/>
    <w:rsid w:val="00A20C0C"/>
    <w:rsid w:val="00A22E8D"/>
    <w:rsid w:val="00A23025"/>
    <w:rsid w:val="00A23AFA"/>
    <w:rsid w:val="00A24118"/>
    <w:rsid w:val="00A24313"/>
    <w:rsid w:val="00A25183"/>
    <w:rsid w:val="00A26A3F"/>
    <w:rsid w:val="00A27968"/>
    <w:rsid w:val="00A27B3C"/>
    <w:rsid w:val="00A27C2C"/>
    <w:rsid w:val="00A3047D"/>
    <w:rsid w:val="00A315FE"/>
    <w:rsid w:val="00A31B3E"/>
    <w:rsid w:val="00A324F4"/>
    <w:rsid w:val="00A3313E"/>
    <w:rsid w:val="00A36A23"/>
    <w:rsid w:val="00A41EA6"/>
    <w:rsid w:val="00A422BC"/>
    <w:rsid w:val="00A428D4"/>
    <w:rsid w:val="00A43A8A"/>
    <w:rsid w:val="00A4550A"/>
    <w:rsid w:val="00A45569"/>
    <w:rsid w:val="00A46549"/>
    <w:rsid w:val="00A472D1"/>
    <w:rsid w:val="00A532F3"/>
    <w:rsid w:val="00A539E8"/>
    <w:rsid w:val="00A54DA2"/>
    <w:rsid w:val="00A562FE"/>
    <w:rsid w:val="00A57D4A"/>
    <w:rsid w:val="00A61747"/>
    <w:rsid w:val="00A637C1"/>
    <w:rsid w:val="00A64F29"/>
    <w:rsid w:val="00A65D22"/>
    <w:rsid w:val="00A6717F"/>
    <w:rsid w:val="00A67DF0"/>
    <w:rsid w:val="00A708AB"/>
    <w:rsid w:val="00A713F2"/>
    <w:rsid w:val="00A7156D"/>
    <w:rsid w:val="00A7198C"/>
    <w:rsid w:val="00A72B50"/>
    <w:rsid w:val="00A735D7"/>
    <w:rsid w:val="00A74690"/>
    <w:rsid w:val="00A77B6C"/>
    <w:rsid w:val="00A8381C"/>
    <w:rsid w:val="00A8489E"/>
    <w:rsid w:val="00A84E4B"/>
    <w:rsid w:val="00A85211"/>
    <w:rsid w:val="00A855DF"/>
    <w:rsid w:val="00A8663C"/>
    <w:rsid w:val="00A87D5B"/>
    <w:rsid w:val="00A9043D"/>
    <w:rsid w:val="00A90EC4"/>
    <w:rsid w:val="00A94C7F"/>
    <w:rsid w:val="00A963CD"/>
    <w:rsid w:val="00AA02ED"/>
    <w:rsid w:val="00AA035A"/>
    <w:rsid w:val="00AA042E"/>
    <w:rsid w:val="00AA2274"/>
    <w:rsid w:val="00AA275A"/>
    <w:rsid w:val="00AA47B9"/>
    <w:rsid w:val="00AA4F81"/>
    <w:rsid w:val="00AA62FF"/>
    <w:rsid w:val="00AA76A6"/>
    <w:rsid w:val="00AB02A7"/>
    <w:rsid w:val="00AB29CE"/>
    <w:rsid w:val="00AB2F3E"/>
    <w:rsid w:val="00AB36AF"/>
    <w:rsid w:val="00AB4EC1"/>
    <w:rsid w:val="00AB644C"/>
    <w:rsid w:val="00AB6571"/>
    <w:rsid w:val="00AB67E9"/>
    <w:rsid w:val="00AC0920"/>
    <w:rsid w:val="00AC132F"/>
    <w:rsid w:val="00AC22D6"/>
    <w:rsid w:val="00AC29F3"/>
    <w:rsid w:val="00AC547E"/>
    <w:rsid w:val="00AC5E6E"/>
    <w:rsid w:val="00AC6318"/>
    <w:rsid w:val="00AC6833"/>
    <w:rsid w:val="00AC7F9C"/>
    <w:rsid w:val="00AD4540"/>
    <w:rsid w:val="00AD738F"/>
    <w:rsid w:val="00AD7ED4"/>
    <w:rsid w:val="00AE06D2"/>
    <w:rsid w:val="00AE1241"/>
    <w:rsid w:val="00AE1281"/>
    <w:rsid w:val="00AE1349"/>
    <w:rsid w:val="00AE22F7"/>
    <w:rsid w:val="00AE24F3"/>
    <w:rsid w:val="00AE5AF3"/>
    <w:rsid w:val="00AF1503"/>
    <w:rsid w:val="00AF1ABD"/>
    <w:rsid w:val="00AF1FCE"/>
    <w:rsid w:val="00AF315F"/>
    <w:rsid w:val="00AF4054"/>
    <w:rsid w:val="00AF4F79"/>
    <w:rsid w:val="00AF5CA0"/>
    <w:rsid w:val="00AF5D30"/>
    <w:rsid w:val="00B01D76"/>
    <w:rsid w:val="00B02381"/>
    <w:rsid w:val="00B03A2E"/>
    <w:rsid w:val="00B03AF2"/>
    <w:rsid w:val="00B04E5A"/>
    <w:rsid w:val="00B06635"/>
    <w:rsid w:val="00B071D9"/>
    <w:rsid w:val="00B0744E"/>
    <w:rsid w:val="00B075A7"/>
    <w:rsid w:val="00B10C08"/>
    <w:rsid w:val="00B112F8"/>
    <w:rsid w:val="00B11CE7"/>
    <w:rsid w:val="00B11D0E"/>
    <w:rsid w:val="00B12EBF"/>
    <w:rsid w:val="00B14F86"/>
    <w:rsid w:val="00B16A87"/>
    <w:rsid w:val="00B22A27"/>
    <w:rsid w:val="00B231E5"/>
    <w:rsid w:val="00B2531A"/>
    <w:rsid w:val="00B27052"/>
    <w:rsid w:val="00B31A18"/>
    <w:rsid w:val="00B32474"/>
    <w:rsid w:val="00B32799"/>
    <w:rsid w:val="00B347E3"/>
    <w:rsid w:val="00B34D93"/>
    <w:rsid w:val="00B37E00"/>
    <w:rsid w:val="00B40EEC"/>
    <w:rsid w:val="00B41175"/>
    <w:rsid w:val="00B45F89"/>
    <w:rsid w:val="00B45FCF"/>
    <w:rsid w:val="00B477C6"/>
    <w:rsid w:val="00B5242A"/>
    <w:rsid w:val="00B531D9"/>
    <w:rsid w:val="00B53863"/>
    <w:rsid w:val="00B539C6"/>
    <w:rsid w:val="00B53DED"/>
    <w:rsid w:val="00B61196"/>
    <w:rsid w:val="00B611FD"/>
    <w:rsid w:val="00B62155"/>
    <w:rsid w:val="00B63E24"/>
    <w:rsid w:val="00B64142"/>
    <w:rsid w:val="00B644DC"/>
    <w:rsid w:val="00B64B32"/>
    <w:rsid w:val="00B64C3E"/>
    <w:rsid w:val="00B658CA"/>
    <w:rsid w:val="00B65AC7"/>
    <w:rsid w:val="00B664A6"/>
    <w:rsid w:val="00B67F80"/>
    <w:rsid w:val="00B705FA"/>
    <w:rsid w:val="00B71DB0"/>
    <w:rsid w:val="00B7200B"/>
    <w:rsid w:val="00B75C73"/>
    <w:rsid w:val="00B7655D"/>
    <w:rsid w:val="00B80D1E"/>
    <w:rsid w:val="00B81A2D"/>
    <w:rsid w:val="00B824B6"/>
    <w:rsid w:val="00B83122"/>
    <w:rsid w:val="00B83CB0"/>
    <w:rsid w:val="00B83DA0"/>
    <w:rsid w:val="00B867BD"/>
    <w:rsid w:val="00B86F8A"/>
    <w:rsid w:val="00B871CF"/>
    <w:rsid w:val="00B900FE"/>
    <w:rsid w:val="00B90CBA"/>
    <w:rsid w:val="00B9288B"/>
    <w:rsid w:val="00B94DD1"/>
    <w:rsid w:val="00B958F0"/>
    <w:rsid w:val="00B963AF"/>
    <w:rsid w:val="00BA0339"/>
    <w:rsid w:val="00BA04F7"/>
    <w:rsid w:val="00BA1B35"/>
    <w:rsid w:val="00BA299F"/>
    <w:rsid w:val="00BA35D4"/>
    <w:rsid w:val="00BA35FC"/>
    <w:rsid w:val="00BA387B"/>
    <w:rsid w:val="00BA3D74"/>
    <w:rsid w:val="00BA490A"/>
    <w:rsid w:val="00BA4A9F"/>
    <w:rsid w:val="00BA6E0A"/>
    <w:rsid w:val="00BA6F06"/>
    <w:rsid w:val="00BA7719"/>
    <w:rsid w:val="00BB5748"/>
    <w:rsid w:val="00BB59A1"/>
    <w:rsid w:val="00BB7D57"/>
    <w:rsid w:val="00BC046C"/>
    <w:rsid w:val="00BC168F"/>
    <w:rsid w:val="00BC295D"/>
    <w:rsid w:val="00BC5A8C"/>
    <w:rsid w:val="00BC6420"/>
    <w:rsid w:val="00BD1103"/>
    <w:rsid w:val="00BD1D2F"/>
    <w:rsid w:val="00BD2084"/>
    <w:rsid w:val="00BD23FA"/>
    <w:rsid w:val="00BD328E"/>
    <w:rsid w:val="00BD4BBB"/>
    <w:rsid w:val="00BD7076"/>
    <w:rsid w:val="00BD722E"/>
    <w:rsid w:val="00BE0649"/>
    <w:rsid w:val="00BE11C0"/>
    <w:rsid w:val="00BE58D1"/>
    <w:rsid w:val="00BE5E06"/>
    <w:rsid w:val="00BE6B1D"/>
    <w:rsid w:val="00BF0398"/>
    <w:rsid w:val="00BF0DD7"/>
    <w:rsid w:val="00BF0EC9"/>
    <w:rsid w:val="00BF1B8E"/>
    <w:rsid w:val="00BF209E"/>
    <w:rsid w:val="00BF281E"/>
    <w:rsid w:val="00BF2C2F"/>
    <w:rsid w:val="00BF2F87"/>
    <w:rsid w:val="00BF34B9"/>
    <w:rsid w:val="00BF3516"/>
    <w:rsid w:val="00BF45A9"/>
    <w:rsid w:val="00BF4791"/>
    <w:rsid w:val="00BF4F88"/>
    <w:rsid w:val="00BF503D"/>
    <w:rsid w:val="00BF6637"/>
    <w:rsid w:val="00C02351"/>
    <w:rsid w:val="00C02713"/>
    <w:rsid w:val="00C02B87"/>
    <w:rsid w:val="00C0446A"/>
    <w:rsid w:val="00C0593B"/>
    <w:rsid w:val="00C076FB"/>
    <w:rsid w:val="00C07D20"/>
    <w:rsid w:val="00C11C82"/>
    <w:rsid w:val="00C13773"/>
    <w:rsid w:val="00C13FB1"/>
    <w:rsid w:val="00C169BC"/>
    <w:rsid w:val="00C225A0"/>
    <w:rsid w:val="00C227A6"/>
    <w:rsid w:val="00C23108"/>
    <w:rsid w:val="00C245CD"/>
    <w:rsid w:val="00C2464A"/>
    <w:rsid w:val="00C2528E"/>
    <w:rsid w:val="00C255F1"/>
    <w:rsid w:val="00C256E3"/>
    <w:rsid w:val="00C259FE"/>
    <w:rsid w:val="00C26432"/>
    <w:rsid w:val="00C30840"/>
    <w:rsid w:val="00C33DE6"/>
    <w:rsid w:val="00C35CA3"/>
    <w:rsid w:val="00C4086D"/>
    <w:rsid w:val="00C427D4"/>
    <w:rsid w:val="00C428B7"/>
    <w:rsid w:val="00C437AB"/>
    <w:rsid w:val="00C5060C"/>
    <w:rsid w:val="00C50F92"/>
    <w:rsid w:val="00C51887"/>
    <w:rsid w:val="00C52A11"/>
    <w:rsid w:val="00C53053"/>
    <w:rsid w:val="00C54512"/>
    <w:rsid w:val="00C55B7C"/>
    <w:rsid w:val="00C62D53"/>
    <w:rsid w:val="00C665C3"/>
    <w:rsid w:val="00C66D7A"/>
    <w:rsid w:val="00C6780A"/>
    <w:rsid w:val="00C70431"/>
    <w:rsid w:val="00C71031"/>
    <w:rsid w:val="00C73619"/>
    <w:rsid w:val="00C7403E"/>
    <w:rsid w:val="00C74BB0"/>
    <w:rsid w:val="00C81AE6"/>
    <w:rsid w:val="00C837F2"/>
    <w:rsid w:val="00C8393A"/>
    <w:rsid w:val="00C84C52"/>
    <w:rsid w:val="00C86B10"/>
    <w:rsid w:val="00C9066F"/>
    <w:rsid w:val="00C938FD"/>
    <w:rsid w:val="00C940E8"/>
    <w:rsid w:val="00C95F74"/>
    <w:rsid w:val="00C971FF"/>
    <w:rsid w:val="00C9758C"/>
    <w:rsid w:val="00CA1896"/>
    <w:rsid w:val="00CA18D0"/>
    <w:rsid w:val="00CA5E52"/>
    <w:rsid w:val="00CA5F7D"/>
    <w:rsid w:val="00CA6058"/>
    <w:rsid w:val="00CA6FC0"/>
    <w:rsid w:val="00CA7CAF"/>
    <w:rsid w:val="00CB07F7"/>
    <w:rsid w:val="00CB161A"/>
    <w:rsid w:val="00CB273E"/>
    <w:rsid w:val="00CB3DB7"/>
    <w:rsid w:val="00CB4ED8"/>
    <w:rsid w:val="00CB5B28"/>
    <w:rsid w:val="00CB7253"/>
    <w:rsid w:val="00CB79FE"/>
    <w:rsid w:val="00CC32CD"/>
    <w:rsid w:val="00CC3BAA"/>
    <w:rsid w:val="00CC5CBD"/>
    <w:rsid w:val="00CC6339"/>
    <w:rsid w:val="00CC744B"/>
    <w:rsid w:val="00CD1E66"/>
    <w:rsid w:val="00CD1F5C"/>
    <w:rsid w:val="00CD3BCA"/>
    <w:rsid w:val="00CD66EE"/>
    <w:rsid w:val="00CD74CA"/>
    <w:rsid w:val="00CD78C0"/>
    <w:rsid w:val="00CE03EA"/>
    <w:rsid w:val="00CE13BB"/>
    <w:rsid w:val="00CE34D5"/>
    <w:rsid w:val="00CE6636"/>
    <w:rsid w:val="00CE670A"/>
    <w:rsid w:val="00CE6A90"/>
    <w:rsid w:val="00CF02FE"/>
    <w:rsid w:val="00CF2765"/>
    <w:rsid w:val="00CF344A"/>
    <w:rsid w:val="00CF4581"/>
    <w:rsid w:val="00CF5371"/>
    <w:rsid w:val="00CF673C"/>
    <w:rsid w:val="00CF69E6"/>
    <w:rsid w:val="00D02547"/>
    <w:rsid w:val="00D0323A"/>
    <w:rsid w:val="00D035AF"/>
    <w:rsid w:val="00D054B9"/>
    <w:rsid w:val="00D0559F"/>
    <w:rsid w:val="00D077E9"/>
    <w:rsid w:val="00D119E3"/>
    <w:rsid w:val="00D13409"/>
    <w:rsid w:val="00D134B9"/>
    <w:rsid w:val="00D14B3E"/>
    <w:rsid w:val="00D209F2"/>
    <w:rsid w:val="00D217B3"/>
    <w:rsid w:val="00D21F61"/>
    <w:rsid w:val="00D23061"/>
    <w:rsid w:val="00D258A7"/>
    <w:rsid w:val="00D26035"/>
    <w:rsid w:val="00D2769E"/>
    <w:rsid w:val="00D3035B"/>
    <w:rsid w:val="00D31878"/>
    <w:rsid w:val="00D32A59"/>
    <w:rsid w:val="00D32B99"/>
    <w:rsid w:val="00D32BA0"/>
    <w:rsid w:val="00D331F9"/>
    <w:rsid w:val="00D338AF"/>
    <w:rsid w:val="00D34289"/>
    <w:rsid w:val="00D34A9D"/>
    <w:rsid w:val="00D34D1A"/>
    <w:rsid w:val="00D42CB7"/>
    <w:rsid w:val="00D42F25"/>
    <w:rsid w:val="00D433D6"/>
    <w:rsid w:val="00D445E8"/>
    <w:rsid w:val="00D45249"/>
    <w:rsid w:val="00D45C84"/>
    <w:rsid w:val="00D462D4"/>
    <w:rsid w:val="00D4631B"/>
    <w:rsid w:val="00D4659D"/>
    <w:rsid w:val="00D468EA"/>
    <w:rsid w:val="00D46B00"/>
    <w:rsid w:val="00D474DA"/>
    <w:rsid w:val="00D505AA"/>
    <w:rsid w:val="00D5069F"/>
    <w:rsid w:val="00D50BC7"/>
    <w:rsid w:val="00D50DFC"/>
    <w:rsid w:val="00D516E2"/>
    <w:rsid w:val="00D523DF"/>
    <w:rsid w:val="00D5413D"/>
    <w:rsid w:val="00D550A7"/>
    <w:rsid w:val="00D570A9"/>
    <w:rsid w:val="00D57385"/>
    <w:rsid w:val="00D60A2D"/>
    <w:rsid w:val="00D60BAB"/>
    <w:rsid w:val="00D62D80"/>
    <w:rsid w:val="00D64EF8"/>
    <w:rsid w:val="00D657B9"/>
    <w:rsid w:val="00D65D92"/>
    <w:rsid w:val="00D67D79"/>
    <w:rsid w:val="00D7007D"/>
    <w:rsid w:val="00D70164"/>
    <w:rsid w:val="00D70D02"/>
    <w:rsid w:val="00D70DD3"/>
    <w:rsid w:val="00D70FE2"/>
    <w:rsid w:val="00D725DF"/>
    <w:rsid w:val="00D727C8"/>
    <w:rsid w:val="00D74D58"/>
    <w:rsid w:val="00D7606E"/>
    <w:rsid w:val="00D770C7"/>
    <w:rsid w:val="00D77864"/>
    <w:rsid w:val="00D81C98"/>
    <w:rsid w:val="00D86150"/>
    <w:rsid w:val="00D86945"/>
    <w:rsid w:val="00D90290"/>
    <w:rsid w:val="00D92687"/>
    <w:rsid w:val="00D92992"/>
    <w:rsid w:val="00D92FDE"/>
    <w:rsid w:val="00D932A8"/>
    <w:rsid w:val="00D94D18"/>
    <w:rsid w:val="00D94FC4"/>
    <w:rsid w:val="00D95B28"/>
    <w:rsid w:val="00DA0180"/>
    <w:rsid w:val="00DA12EF"/>
    <w:rsid w:val="00DA13D3"/>
    <w:rsid w:val="00DA16EB"/>
    <w:rsid w:val="00DA219E"/>
    <w:rsid w:val="00DA3C13"/>
    <w:rsid w:val="00DA6089"/>
    <w:rsid w:val="00DA66C7"/>
    <w:rsid w:val="00DB0C1A"/>
    <w:rsid w:val="00DB2AD3"/>
    <w:rsid w:val="00DB2BD0"/>
    <w:rsid w:val="00DB2CB9"/>
    <w:rsid w:val="00DB4213"/>
    <w:rsid w:val="00DB568A"/>
    <w:rsid w:val="00DB5894"/>
    <w:rsid w:val="00DB6123"/>
    <w:rsid w:val="00DB6C96"/>
    <w:rsid w:val="00DC08B5"/>
    <w:rsid w:val="00DC11B0"/>
    <w:rsid w:val="00DC20AC"/>
    <w:rsid w:val="00DC414D"/>
    <w:rsid w:val="00DC526F"/>
    <w:rsid w:val="00DC6EF0"/>
    <w:rsid w:val="00DC74CB"/>
    <w:rsid w:val="00DC7751"/>
    <w:rsid w:val="00DD152F"/>
    <w:rsid w:val="00DD2B92"/>
    <w:rsid w:val="00DD2C32"/>
    <w:rsid w:val="00DD4865"/>
    <w:rsid w:val="00DD6FEF"/>
    <w:rsid w:val="00DD7566"/>
    <w:rsid w:val="00DE213F"/>
    <w:rsid w:val="00DE2AF8"/>
    <w:rsid w:val="00DE62DD"/>
    <w:rsid w:val="00DF027C"/>
    <w:rsid w:val="00DF056E"/>
    <w:rsid w:val="00DF2E37"/>
    <w:rsid w:val="00DF3119"/>
    <w:rsid w:val="00DF3798"/>
    <w:rsid w:val="00DF38A3"/>
    <w:rsid w:val="00DF3A03"/>
    <w:rsid w:val="00DF5D86"/>
    <w:rsid w:val="00DF6DCB"/>
    <w:rsid w:val="00E00A32"/>
    <w:rsid w:val="00E00E97"/>
    <w:rsid w:val="00E01622"/>
    <w:rsid w:val="00E01DFC"/>
    <w:rsid w:val="00E02FBE"/>
    <w:rsid w:val="00E03015"/>
    <w:rsid w:val="00E03194"/>
    <w:rsid w:val="00E0351E"/>
    <w:rsid w:val="00E04DC8"/>
    <w:rsid w:val="00E07413"/>
    <w:rsid w:val="00E07B6C"/>
    <w:rsid w:val="00E100FE"/>
    <w:rsid w:val="00E10580"/>
    <w:rsid w:val="00E108F3"/>
    <w:rsid w:val="00E123A0"/>
    <w:rsid w:val="00E13EBA"/>
    <w:rsid w:val="00E159E5"/>
    <w:rsid w:val="00E16849"/>
    <w:rsid w:val="00E16869"/>
    <w:rsid w:val="00E202AB"/>
    <w:rsid w:val="00E20451"/>
    <w:rsid w:val="00E206DD"/>
    <w:rsid w:val="00E21AD2"/>
    <w:rsid w:val="00E22ACD"/>
    <w:rsid w:val="00E237D7"/>
    <w:rsid w:val="00E23E02"/>
    <w:rsid w:val="00E259D5"/>
    <w:rsid w:val="00E26135"/>
    <w:rsid w:val="00E266C9"/>
    <w:rsid w:val="00E30DE2"/>
    <w:rsid w:val="00E31C6A"/>
    <w:rsid w:val="00E3259E"/>
    <w:rsid w:val="00E336E5"/>
    <w:rsid w:val="00E33C8E"/>
    <w:rsid w:val="00E33FFC"/>
    <w:rsid w:val="00E34858"/>
    <w:rsid w:val="00E35FCC"/>
    <w:rsid w:val="00E4216B"/>
    <w:rsid w:val="00E4578E"/>
    <w:rsid w:val="00E4646E"/>
    <w:rsid w:val="00E465FD"/>
    <w:rsid w:val="00E47193"/>
    <w:rsid w:val="00E47821"/>
    <w:rsid w:val="00E501A3"/>
    <w:rsid w:val="00E50CD3"/>
    <w:rsid w:val="00E50FDB"/>
    <w:rsid w:val="00E52DBA"/>
    <w:rsid w:val="00E54D64"/>
    <w:rsid w:val="00E552BC"/>
    <w:rsid w:val="00E5555A"/>
    <w:rsid w:val="00E559A7"/>
    <w:rsid w:val="00E57860"/>
    <w:rsid w:val="00E60568"/>
    <w:rsid w:val="00E60F02"/>
    <w:rsid w:val="00E620B0"/>
    <w:rsid w:val="00E65D29"/>
    <w:rsid w:val="00E67F9E"/>
    <w:rsid w:val="00E7023B"/>
    <w:rsid w:val="00E702E1"/>
    <w:rsid w:val="00E704B6"/>
    <w:rsid w:val="00E7100C"/>
    <w:rsid w:val="00E749C4"/>
    <w:rsid w:val="00E767CB"/>
    <w:rsid w:val="00E76CE4"/>
    <w:rsid w:val="00E77899"/>
    <w:rsid w:val="00E8061F"/>
    <w:rsid w:val="00E8176A"/>
    <w:rsid w:val="00E81B40"/>
    <w:rsid w:val="00E83DC5"/>
    <w:rsid w:val="00E84A85"/>
    <w:rsid w:val="00E86309"/>
    <w:rsid w:val="00E902C5"/>
    <w:rsid w:val="00E948A9"/>
    <w:rsid w:val="00E94EC2"/>
    <w:rsid w:val="00E958A8"/>
    <w:rsid w:val="00E97A94"/>
    <w:rsid w:val="00EA09BC"/>
    <w:rsid w:val="00EA0A5B"/>
    <w:rsid w:val="00EA12C2"/>
    <w:rsid w:val="00EA348E"/>
    <w:rsid w:val="00EA54CB"/>
    <w:rsid w:val="00EA54F9"/>
    <w:rsid w:val="00EA7E06"/>
    <w:rsid w:val="00EB26D8"/>
    <w:rsid w:val="00EB286C"/>
    <w:rsid w:val="00EB35D4"/>
    <w:rsid w:val="00EB4C0B"/>
    <w:rsid w:val="00EB53BA"/>
    <w:rsid w:val="00EB7A0A"/>
    <w:rsid w:val="00EC13FA"/>
    <w:rsid w:val="00EC1627"/>
    <w:rsid w:val="00EC17A5"/>
    <w:rsid w:val="00EC2176"/>
    <w:rsid w:val="00EC2226"/>
    <w:rsid w:val="00EC43BF"/>
    <w:rsid w:val="00EC754B"/>
    <w:rsid w:val="00EC7DCB"/>
    <w:rsid w:val="00ED06F9"/>
    <w:rsid w:val="00ED0BE1"/>
    <w:rsid w:val="00ED1A76"/>
    <w:rsid w:val="00ED53CA"/>
    <w:rsid w:val="00ED7271"/>
    <w:rsid w:val="00ED78DC"/>
    <w:rsid w:val="00EE0282"/>
    <w:rsid w:val="00EE0A48"/>
    <w:rsid w:val="00EE0C8C"/>
    <w:rsid w:val="00EE22A8"/>
    <w:rsid w:val="00EE3DD9"/>
    <w:rsid w:val="00EE4B2E"/>
    <w:rsid w:val="00EE5BF9"/>
    <w:rsid w:val="00EE5C60"/>
    <w:rsid w:val="00EE5C66"/>
    <w:rsid w:val="00EE62F5"/>
    <w:rsid w:val="00EE73C8"/>
    <w:rsid w:val="00EE77FB"/>
    <w:rsid w:val="00EF066B"/>
    <w:rsid w:val="00EF08A2"/>
    <w:rsid w:val="00EF3651"/>
    <w:rsid w:val="00EF4585"/>
    <w:rsid w:val="00EF47F3"/>
    <w:rsid w:val="00EF529B"/>
    <w:rsid w:val="00EF555B"/>
    <w:rsid w:val="00F0066F"/>
    <w:rsid w:val="00F00AD2"/>
    <w:rsid w:val="00F027BB"/>
    <w:rsid w:val="00F04265"/>
    <w:rsid w:val="00F04860"/>
    <w:rsid w:val="00F04FE8"/>
    <w:rsid w:val="00F052C4"/>
    <w:rsid w:val="00F064AD"/>
    <w:rsid w:val="00F07382"/>
    <w:rsid w:val="00F10324"/>
    <w:rsid w:val="00F10C62"/>
    <w:rsid w:val="00F11DCF"/>
    <w:rsid w:val="00F11DE9"/>
    <w:rsid w:val="00F162EA"/>
    <w:rsid w:val="00F2183B"/>
    <w:rsid w:val="00F243D7"/>
    <w:rsid w:val="00F251EE"/>
    <w:rsid w:val="00F276A6"/>
    <w:rsid w:val="00F303C5"/>
    <w:rsid w:val="00F32241"/>
    <w:rsid w:val="00F335A8"/>
    <w:rsid w:val="00F3450B"/>
    <w:rsid w:val="00F36E83"/>
    <w:rsid w:val="00F37582"/>
    <w:rsid w:val="00F405E0"/>
    <w:rsid w:val="00F40FF5"/>
    <w:rsid w:val="00F416A3"/>
    <w:rsid w:val="00F41FA7"/>
    <w:rsid w:val="00F42317"/>
    <w:rsid w:val="00F42779"/>
    <w:rsid w:val="00F435D9"/>
    <w:rsid w:val="00F45D0E"/>
    <w:rsid w:val="00F50041"/>
    <w:rsid w:val="00F50F86"/>
    <w:rsid w:val="00F51402"/>
    <w:rsid w:val="00F52D27"/>
    <w:rsid w:val="00F53EFE"/>
    <w:rsid w:val="00F554AC"/>
    <w:rsid w:val="00F56E08"/>
    <w:rsid w:val="00F57CEC"/>
    <w:rsid w:val="00F60EC1"/>
    <w:rsid w:val="00F60EC7"/>
    <w:rsid w:val="00F64891"/>
    <w:rsid w:val="00F65DE7"/>
    <w:rsid w:val="00F6638E"/>
    <w:rsid w:val="00F675DD"/>
    <w:rsid w:val="00F67840"/>
    <w:rsid w:val="00F67FF1"/>
    <w:rsid w:val="00F70A0B"/>
    <w:rsid w:val="00F71E8B"/>
    <w:rsid w:val="00F740E5"/>
    <w:rsid w:val="00F74911"/>
    <w:rsid w:val="00F75159"/>
    <w:rsid w:val="00F75690"/>
    <w:rsid w:val="00F75B8E"/>
    <w:rsid w:val="00F77CF8"/>
    <w:rsid w:val="00F77E36"/>
    <w:rsid w:val="00F82C0B"/>
    <w:rsid w:val="00F83527"/>
    <w:rsid w:val="00F83A94"/>
    <w:rsid w:val="00F8419A"/>
    <w:rsid w:val="00F856D9"/>
    <w:rsid w:val="00F8570B"/>
    <w:rsid w:val="00F8685B"/>
    <w:rsid w:val="00F86CBF"/>
    <w:rsid w:val="00F908E6"/>
    <w:rsid w:val="00F90BF6"/>
    <w:rsid w:val="00F91A8F"/>
    <w:rsid w:val="00F940D5"/>
    <w:rsid w:val="00F941D5"/>
    <w:rsid w:val="00F942B2"/>
    <w:rsid w:val="00F9720C"/>
    <w:rsid w:val="00FA00A1"/>
    <w:rsid w:val="00FA0161"/>
    <w:rsid w:val="00FA2495"/>
    <w:rsid w:val="00FA268D"/>
    <w:rsid w:val="00FA6963"/>
    <w:rsid w:val="00FA6E8C"/>
    <w:rsid w:val="00FB0338"/>
    <w:rsid w:val="00FB0CCE"/>
    <w:rsid w:val="00FB118C"/>
    <w:rsid w:val="00FB26E1"/>
    <w:rsid w:val="00FB2EAC"/>
    <w:rsid w:val="00FB431B"/>
    <w:rsid w:val="00FB73CA"/>
    <w:rsid w:val="00FC0956"/>
    <w:rsid w:val="00FC296C"/>
    <w:rsid w:val="00FC2C83"/>
    <w:rsid w:val="00FC44B9"/>
    <w:rsid w:val="00FC5839"/>
    <w:rsid w:val="00FD11B3"/>
    <w:rsid w:val="00FD1469"/>
    <w:rsid w:val="00FD3C05"/>
    <w:rsid w:val="00FD43A9"/>
    <w:rsid w:val="00FD4931"/>
    <w:rsid w:val="00FD52E1"/>
    <w:rsid w:val="00FD583F"/>
    <w:rsid w:val="00FD7488"/>
    <w:rsid w:val="00FE7D36"/>
    <w:rsid w:val="00FE7FC3"/>
    <w:rsid w:val="00FF0162"/>
    <w:rsid w:val="00FF16B4"/>
    <w:rsid w:val="00FF2C2F"/>
    <w:rsid w:val="00FF3CCB"/>
    <w:rsid w:val="00FF5134"/>
    <w:rsid w:val="00FF5330"/>
    <w:rsid w:val="00FF5CB3"/>
    <w:rsid w:val="00FF5F24"/>
    <w:rsid w:val="00FF6EEB"/>
    <w:rsid w:val="00FF79C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93D47"/>
  <w15:docId w15:val="{0227E56F-104A-4BAC-AC94-1F3EE7EBA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68A"/>
    <w:pPr>
      <w:spacing w:after="0"/>
      <w:jc w:val="both"/>
    </w:pPr>
    <w:rPr>
      <w:rFonts w:eastAsiaTheme="minorEastAsia"/>
      <w:color w:val="3B3838" w:themeColor="background2" w:themeShade="40"/>
      <w:szCs w:val="22"/>
      <w:lang w:val="en-US"/>
    </w:rPr>
  </w:style>
  <w:style w:type="paragraph" w:styleId="Titre1">
    <w:name w:val="heading 1"/>
    <w:basedOn w:val="Normal"/>
    <w:link w:val="Titre1Car"/>
    <w:uiPriority w:val="4"/>
    <w:qFormat/>
    <w:rsid w:val="007358C9"/>
    <w:pPr>
      <w:keepNext/>
      <w:numPr>
        <w:numId w:val="25"/>
      </w:numPr>
      <w:spacing w:before="240" w:after="60"/>
      <w:outlineLvl w:val="0"/>
    </w:pPr>
    <w:rPr>
      <w:rFonts w:eastAsiaTheme="majorEastAsia" w:cstheme="majorBidi"/>
      <w:b/>
      <w:caps/>
      <w:kern w:val="28"/>
      <w:sz w:val="48"/>
      <w:szCs w:val="32"/>
    </w:rPr>
  </w:style>
  <w:style w:type="paragraph" w:styleId="Titre2">
    <w:name w:val="heading 2"/>
    <w:basedOn w:val="Normal"/>
    <w:next w:val="Normal"/>
    <w:link w:val="Titre2Car"/>
    <w:uiPriority w:val="4"/>
    <w:qFormat/>
    <w:rsid w:val="00D119E3"/>
    <w:pPr>
      <w:keepNext/>
      <w:numPr>
        <w:ilvl w:val="1"/>
        <w:numId w:val="25"/>
      </w:numPr>
      <w:shd w:val="clear" w:color="auto" w:fill="278079" w:themeFill="accent6" w:themeFillShade="BF"/>
      <w:spacing w:after="240" w:line="240" w:lineRule="auto"/>
      <w:outlineLvl w:val="1"/>
    </w:pPr>
    <w:rPr>
      <w:rFonts w:eastAsiaTheme="majorEastAsia" w:cstheme="majorBidi"/>
      <w:b/>
      <w:color w:val="FFFFFF" w:themeColor="background1"/>
      <w:sz w:val="36"/>
      <w:szCs w:val="26"/>
    </w:rPr>
  </w:style>
  <w:style w:type="paragraph" w:styleId="Titre3">
    <w:name w:val="heading 3"/>
    <w:basedOn w:val="Normal"/>
    <w:next w:val="Normal"/>
    <w:link w:val="Titre3Car"/>
    <w:uiPriority w:val="5"/>
    <w:unhideWhenUsed/>
    <w:qFormat/>
    <w:rsid w:val="00E54D64"/>
    <w:pPr>
      <w:keepNext/>
      <w:keepLines/>
      <w:numPr>
        <w:ilvl w:val="2"/>
        <w:numId w:val="25"/>
      </w:numPr>
      <w:spacing w:before="40"/>
      <w:outlineLvl w:val="2"/>
    </w:pPr>
    <w:rPr>
      <w:rFonts w:eastAsiaTheme="majorEastAsia" w:cstheme="majorBidi"/>
      <w:b/>
      <w:color w:val="0F0D29" w:themeColor="text1"/>
      <w:sz w:val="26"/>
      <w:szCs w:val="24"/>
    </w:rPr>
  </w:style>
  <w:style w:type="paragraph" w:styleId="Titre4">
    <w:name w:val="heading 4"/>
    <w:basedOn w:val="Normal"/>
    <w:next w:val="Normal"/>
    <w:link w:val="Titre4Car"/>
    <w:uiPriority w:val="1"/>
    <w:unhideWhenUsed/>
    <w:qFormat/>
    <w:rsid w:val="00CB4ED8"/>
    <w:pPr>
      <w:keepNext/>
      <w:keepLines/>
      <w:numPr>
        <w:ilvl w:val="3"/>
        <w:numId w:val="25"/>
      </w:numPr>
      <w:shd w:val="clear" w:color="auto" w:fill="F2F2F2" w:themeFill="background1" w:themeFillShade="F2"/>
      <w:spacing w:before="40"/>
      <w:outlineLvl w:val="3"/>
    </w:pPr>
    <w:rPr>
      <w:rFonts w:eastAsiaTheme="majorEastAsia" w:cstheme="majorBidi"/>
      <w:iCs/>
      <w:sz w:val="26"/>
    </w:rPr>
  </w:style>
  <w:style w:type="paragraph" w:styleId="Titre5">
    <w:name w:val="heading 5"/>
    <w:basedOn w:val="Normal"/>
    <w:next w:val="Normal"/>
    <w:link w:val="Titre5Car"/>
    <w:uiPriority w:val="1"/>
    <w:unhideWhenUsed/>
    <w:qFormat/>
    <w:rsid w:val="004662AC"/>
    <w:pPr>
      <w:keepNext/>
      <w:keepLines/>
      <w:numPr>
        <w:ilvl w:val="4"/>
        <w:numId w:val="20"/>
      </w:numPr>
      <w:spacing w:before="40"/>
      <w:outlineLvl w:val="4"/>
    </w:pPr>
    <w:rPr>
      <w:rFonts w:asciiTheme="majorHAnsi" w:eastAsiaTheme="majorEastAsia" w:hAnsiTheme="majorHAnsi" w:cstheme="majorBidi"/>
      <w:color w:val="013A57" w:themeColor="accent1" w:themeShade="BF"/>
    </w:rPr>
  </w:style>
  <w:style w:type="paragraph" w:styleId="Titre6">
    <w:name w:val="heading 6"/>
    <w:basedOn w:val="Normal"/>
    <w:next w:val="Normal"/>
    <w:link w:val="Titre6Car"/>
    <w:uiPriority w:val="1"/>
    <w:semiHidden/>
    <w:unhideWhenUsed/>
    <w:qFormat/>
    <w:rsid w:val="004662AC"/>
    <w:pPr>
      <w:keepNext/>
      <w:keepLines/>
      <w:numPr>
        <w:ilvl w:val="5"/>
        <w:numId w:val="20"/>
      </w:numPr>
      <w:spacing w:before="40"/>
      <w:outlineLvl w:val="5"/>
    </w:pPr>
    <w:rPr>
      <w:rFonts w:asciiTheme="majorHAnsi" w:eastAsiaTheme="majorEastAsia" w:hAnsiTheme="majorHAnsi" w:cstheme="majorBidi"/>
      <w:color w:val="012639" w:themeColor="accent1" w:themeShade="7F"/>
    </w:rPr>
  </w:style>
  <w:style w:type="paragraph" w:styleId="Titre7">
    <w:name w:val="heading 7"/>
    <w:basedOn w:val="Normal"/>
    <w:next w:val="Normal"/>
    <w:link w:val="Titre7Car"/>
    <w:uiPriority w:val="1"/>
    <w:semiHidden/>
    <w:unhideWhenUsed/>
    <w:qFormat/>
    <w:rsid w:val="004662AC"/>
    <w:pPr>
      <w:keepNext/>
      <w:keepLines/>
      <w:numPr>
        <w:ilvl w:val="6"/>
        <w:numId w:val="20"/>
      </w:numPr>
      <w:spacing w:before="40"/>
      <w:outlineLvl w:val="6"/>
    </w:pPr>
    <w:rPr>
      <w:rFonts w:asciiTheme="majorHAnsi" w:eastAsiaTheme="majorEastAsia" w:hAnsiTheme="majorHAnsi" w:cstheme="majorBidi"/>
      <w:i/>
      <w:iCs/>
      <w:color w:val="012639" w:themeColor="accent1" w:themeShade="7F"/>
    </w:rPr>
  </w:style>
  <w:style w:type="paragraph" w:styleId="Titre8">
    <w:name w:val="heading 8"/>
    <w:basedOn w:val="Normal"/>
    <w:next w:val="Normal"/>
    <w:link w:val="Titre8Car"/>
    <w:uiPriority w:val="1"/>
    <w:semiHidden/>
    <w:unhideWhenUsed/>
    <w:qFormat/>
    <w:rsid w:val="004662AC"/>
    <w:pPr>
      <w:keepNext/>
      <w:keepLines/>
      <w:numPr>
        <w:ilvl w:val="7"/>
        <w:numId w:val="20"/>
      </w:numPr>
      <w:spacing w:before="40"/>
      <w:outlineLvl w:val="7"/>
    </w:pPr>
    <w:rPr>
      <w:rFonts w:asciiTheme="majorHAnsi" w:eastAsiaTheme="majorEastAsia" w:hAnsiTheme="majorHAnsi" w:cstheme="majorBidi"/>
      <w:color w:val="221D5D" w:themeColor="text1" w:themeTint="D8"/>
      <w:sz w:val="21"/>
      <w:szCs w:val="21"/>
    </w:rPr>
  </w:style>
  <w:style w:type="paragraph" w:styleId="Titre9">
    <w:name w:val="heading 9"/>
    <w:basedOn w:val="Normal"/>
    <w:next w:val="Normal"/>
    <w:link w:val="Titre9Car"/>
    <w:uiPriority w:val="1"/>
    <w:semiHidden/>
    <w:unhideWhenUsed/>
    <w:qFormat/>
    <w:rsid w:val="004662AC"/>
    <w:pPr>
      <w:keepNext/>
      <w:keepLines/>
      <w:numPr>
        <w:ilvl w:val="8"/>
        <w:numId w:val="20"/>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AC132F"/>
    <w:pPr>
      <w:spacing w:after="200" w:line="240" w:lineRule="auto"/>
      <w:jc w:val="right"/>
    </w:pPr>
    <w:rPr>
      <w:rFonts w:eastAsiaTheme="majorEastAsia" w:cstheme="majorBidi"/>
      <w:b/>
      <w:bCs/>
      <w:caps/>
      <w:sz w:val="80"/>
      <w:szCs w:val="52"/>
    </w:rPr>
  </w:style>
  <w:style w:type="character" w:customStyle="1" w:styleId="TitreCar">
    <w:name w:val="Titre Car"/>
    <w:basedOn w:val="Policepardfaut"/>
    <w:link w:val="Titre"/>
    <w:uiPriority w:val="1"/>
    <w:rsid w:val="00AC132F"/>
    <w:rPr>
      <w:rFonts w:eastAsiaTheme="majorEastAsia" w:cstheme="majorBidi"/>
      <w:b/>
      <w:bCs/>
      <w:caps/>
      <w:color w:val="3B3838" w:themeColor="background2" w:themeShade="40"/>
      <w:sz w:val="80"/>
      <w:szCs w:val="52"/>
      <w:lang w:val="en-US"/>
    </w:rPr>
  </w:style>
  <w:style w:type="paragraph" w:styleId="Sous-titre">
    <w:name w:val="Subtitle"/>
    <w:basedOn w:val="Normal"/>
    <w:link w:val="Sous-titreCar"/>
    <w:uiPriority w:val="2"/>
    <w:qFormat/>
    <w:rsid w:val="00D86945"/>
    <w:pPr>
      <w:framePr w:hSpace="180" w:wrap="around" w:vAnchor="text" w:hAnchor="margin" w:y="1167"/>
    </w:pPr>
    <w:rPr>
      <w:b/>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431947"/>
    <w:rPr>
      <w:rFonts w:eastAsiaTheme="majorEastAsia" w:cstheme="majorBidi"/>
      <w:b/>
      <w:caps/>
      <w:color w:val="3B3838" w:themeColor="background2" w:themeShade="40"/>
      <w:kern w:val="28"/>
      <w:sz w:val="48"/>
      <w:szCs w:val="32"/>
      <w:lang w:val="en-US"/>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119E3"/>
    <w:rPr>
      <w:rFonts w:eastAsiaTheme="majorEastAsia" w:cstheme="majorBidi"/>
      <w:b/>
      <w:color w:val="FFFFFF" w:themeColor="background1"/>
      <w:sz w:val="36"/>
      <w:szCs w:val="26"/>
      <w:shd w:val="clear" w:color="auto" w:fill="278079" w:themeFill="accent6" w:themeFillShade="BF"/>
      <w:lang w:val="en-US"/>
    </w:rPr>
  </w:style>
  <w:style w:type="table" w:styleId="Grilledutableau">
    <w:name w:val="Table Grid"/>
    <w:basedOn w:val="TableauNormal"/>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855001"/>
    <w:rPr>
      <w:b/>
      <w:sz w:val="22"/>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855001"/>
    <w:rPr>
      <w:rFonts w:eastAsiaTheme="minorEastAsia"/>
      <w:color w:val="0F0D29" w:themeColor="text1"/>
      <w:sz w:val="22"/>
      <w:szCs w:val="22"/>
      <w:lang w:val="en-US"/>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character" w:customStyle="1" w:styleId="Titre3Car">
    <w:name w:val="Titre 3 Car"/>
    <w:basedOn w:val="Policepardfaut"/>
    <w:link w:val="Titre3"/>
    <w:uiPriority w:val="5"/>
    <w:rsid w:val="00E54D64"/>
    <w:rPr>
      <w:rFonts w:eastAsiaTheme="majorEastAsia" w:cstheme="majorBidi"/>
      <w:b/>
      <w:color w:val="0F0D29" w:themeColor="text1"/>
      <w:sz w:val="26"/>
      <w:lang w:val="en-US"/>
    </w:rPr>
  </w:style>
  <w:style w:type="paragraph" w:styleId="Paragraphedeliste">
    <w:name w:val="List Paragraph"/>
    <w:basedOn w:val="Normal"/>
    <w:uiPriority w:val="34"/>
    <w:unhideWhenUsed/>
    <w:qFormat/>
    <w:rsid w:val="00670F95"/>
    <w:pPr>
      <w:ind w:left="720"/>
      <w:contextualSpacing/>
    </w:pPr>
  </w:style>
  <w:style w:type="paragraph" w:styleId="Lgende">
    <w:name w:val="caption"/>
    <w:basedOn w:val="Normal"/>
    <w:next w:val="Normal"/>
    <w:link w:val="LgendeCar"/>
    <w:uiPriority w:val="35"/>
    <w:unhideWhenUsed/>
    <w:qFormat/>
    <w:rsid w:val="00997B00"/>
    <w:pPr>
      <w:spacing w:after="200" w:line="240" w:lineRule="auto"/>
    </w:pPr>
    <w:rPr>
      <w:i/>
      <w:iCs/>
      <w:color w:val="082A75" w:themeColor="text2"/>
      <w:sz w:val="18"/>
      <w:szCs w:val="18"/>
    </w:rPr>
  </w:style>
  <w:style w:type="paragraph" w:customStyle="1" w:styleId="Legendes">
    <w:name w:val="Legendes"/>
    <w:basedOn w:val="Lgende"/>
    <w:link w:val="LegendesCar"/>
    <w:qFormat/>
    <w:rsid w:val="00EC754B"/>
    <w:pPr>
      <w:jc w:val="center"/>
    </w:pPr>
    <w:rPr>
      <w:i w:val="0"/>
      <w:iCs w:val="0"/>
      <w:color w:val="A6A6A6" w:themeColor="background1" w:themeShade="A6"/>
    </w:rPr>
  </w:style>
  <w:style w:type="paragraph" w:styleId="En-ttedetabledesmatires">
    <w:name w:val="TOC Heading"/>
    <w:basedOn w:val="Titre1"/>
    <w:next w:val="Normal"/>
    <w:uiPriority w:val="39"/>
    <w:unhideWhenUsed/>
    <w:qFormat/>
    <w:rsid w:val="007A5071"/>
    <w:pPr>
      <w:keepLines/>
      <w:numPr>
        <w:numId w:val="0"/>
      </w:numPr>
      <w:spacing w:after="0" w:line="259" w:lineRule="auto"/>
      <w:outlineLvl w:val="9"/>
    </w:pPr>
    <w:rPr>
      <w:b w:val="0"/>
      <w:color w:val="013A57" w:themeColor="accent1" w:themeShade="BF"/>
      <w:kern w:val="0"/>
      <w:sz w:val="32"/>
      <w:lang w:val="fr-FR" w:eastAsia="fr-FR"/>
    </w:rPr>
  </w:style>
  <w:style w:type="character" w:customStyle="1" w:styleId="LgendeCar">
    <w:name w:val="Légende Car"/>
    <w:basedOn w:val="Policepardfaut"/>
    <w:link w:val="Lgende"/>
    <w:uiPriority w:val="99"/>
    <w:rsid w:val="00900594"/>
    <w:rPr>
      <w:rFonts w:eastAsiaTheme="minorEastAsia"/>
      <w:b/>
      <w:i/>
      <w:iCs/>
      <w:color w:val="082A75" w:themeColor="text2"/>
      <w:sz w:val="18"/>
      <w:szCs w:val="18"/>
      <w:lang w:val="en-US"/>
    </w:rPr>
  </w:style>
  <w:style w:type="character" w:customStyle="1" w:styleId="LegendesCar">
    <w:name w:val="Legendes Car"/>
    <w:basedOn w:val="LgendeCar"/>
    <w:link w:val="Legendes"/>
    <w:rsid w:val="00EC754B"/>
    <w:rPr>
      <w:rFonts w:eastAsiaTheme="minorEastAsia"/>
      <w:b/>
      <w:i w:val="0"/>
      <w:iCs w:val="0"/>
      <w:color w:val="A6A6A6" w:themeColor="background1" w:themeShade="A6"/>
      <w:sz w:val="18"/>
      <w:szCs w:val="18"/>
      <w:lang w:val="en-US"/>
    </w:rPr>
  </w:style>
  <w:style w:type="paragraph" w:styleId="TM1">
    <w:name w:val="toc 1"/>
    <w:basedOn w:val="Normal"/>
    <w:next w:val="Normal"/>
    <w:autoRedefine/>
    <w:uiPriority w:val="39"/>
    <w:unhideWhenUsed/>
    <w:rsid w:val="007A5071"/>
    <w:pPr>
      <w:spacing w:after="100"/>
    </w:pPr>
  </w:style>
  <w:style w:type="paragraph" w:styleId="TM2">
    <w:name w:val="toc 2"/>
    <w:basedOn w:val="Normal"/>
    <w:next w:val="Normal"/>
    <w:autoRedefine/>
    <w:uiPriority w:val="39"/>
    <w:unhideWhenUsed/>
    <w:rsid w:val="007A5071"/>
    <w:pPr>
      <w:spacing w:after="100"/>
      <w:ind w:left="280"/>
    </w:pPr>
  </w:style>
  <w:style w:type="character" w:styleId="Lienhypertexte">
    <w:name w:val="Hyperlink"/>
    <w:basedOn w:val="Policepardfaut"/>
    <w:uiPriority w:val="99"/>
    <w:unhideWhenUsed/>
    <w:rsid w:val="007A5071"/>
    <w:rPr>
      <w:color w:val="3592CF" w:themeColor="hyperlink"/>
      <w:u w:val="single"/>
    </w:rPr>
  </w:style>
  <w:style w:type="character" w:customStyle="1" w:styleId="Titre4Car">
    <w:name w:val="Titre 4 Car"/>
    <w:basedOn w:val="Policepardfaut"/>
    <w:link w:val="Titre4"/>
    <w:uiPriority w:val="1"/>
    <w:rsid w:val="00CB4ED8"/>
    <w:rPr>
      <w:rFonts w:eastAsiaTheme="majorEastAsia" w:cstheme="majorBidi"/>
      <w:iCs/>
      <w:color w:val="3B3838" w:themeColor="background2" w:themeShade="40"/>
      <w:sz w:val="26"/>
      <w:szCs w:val="22"/>
      <w:shd w:val="clear" w:color="auto" w:fill="F2F2F2" w:themeFill="background1" w:themeFillShade="F2"/>
      <w:lang w:val="en-US"/>
    </w:rPr>
  </w:style>
  <w:style w:type="character" w:customStyle="1" w:styleId="Titre5Car">
    <w:name w:val="Titre 5 Car"/>
    <w:basedOn w:val="Policepardfaut"/>
    <w:link w:val="Titre5"/>
    <w:uiPriority w:val="1"/>
    <w:rsid w:val="004662AC"/>
    <w:rPr>
      <w:rFonts w:asciiTheme="majorHAnsi" w:eastAsiaTheme="majorEastAsia" w:hAnsiTheme="majorHAnsi" w:cstheme="majorBidi"/>
      <w:color w:val="013A57" w:themeColor="accent1" w:themeShade="BF"/>
      <w:szCs w:val="22"/>
      <w:lang w:val="en-US"/>
    </w:rPr>
  </w:style>
  <w:style w:type="character" w:customStyle="1" w:styleId="Titre6Car">
    <w:name w:val="Titre 6 Car"/>
    <w:basedOn w:val="Policepardfaut"/>
    <w:link w:val="Titre6"/>
    <w:uiPriority w:val="1"/>
    <w:semiHidden/>
    <w:rsid w:val="004662AC"/>
    <w:rPr>
      <w:rFonts w:asciiTheme="majorHAnsi" w:eastAsiaTheme="majorEastAsia" w:hAnsiTheme="majorHAnsi" w:cstheme="majorBidi"/>
      <w:color w:val="012639" w:themeColor="accent1" w:themeShade="7F"/>
      <w:szCs w:val="22"/>
      <w:lang w:val="en-US"/>
    </w:rPr>
  </w:style>
  <w:style w:type="character" w:customStyle="1" w:styleId="Titre7Car">
    <w:name w:val="Titre 7 Car"/>
    <w:basedOn w:val="Policepardfaut"/>
    <w:link w:val="Titre7"/>
    <w:uiPriority w:val="1"/>
    <w:semiHidden/>
    <w:rsid w:val="004662AC"/>
    <w:rPr>
      <w:rFonts w:asciiTheme="majorHAnsi" w:eastAsiaTheme="majorEastAsia" w:hAnsiTheme="majorHAnsi" w:cstheme="majorBidi"/>
      <w:i/>
      <w:iCs/>
      <w:color w:val="012639" w:themeColor="accent1" w:themeShade="7F"/>
      <w:szCs w:val="22"/>
      <w:lang w:val="en-US"/>
    </w:rPr>
  </w:style>
  <w:style w:type="character" w:customStyle="1" w:styleId="Titre8Car">
    <w:name w:val="Titre 8 Car"/>
    <w:basedOn w:val="Policepardfaut"/>
    <w:link w:val="Titre8"/>
    <w:uiPriority w:val="1"/>
    <w:semiHidden/>
    <w:rsid w:val="004662AC"/>
    <w:rPr>
      <w:rFonts w:asciiTheme="majorHAnsi" w:eastAsiaTheme="majorEastAsia" w:hAnsiTheme="majorHAnsi" w:cstheme="majorBidi"/>
      <w:color w:val="221D5D" w:themeColor="text1" w:themeTint="D8"/>
      <w:sz w:val="21"/>
      <w:szCs w:val="21"/>
      <w:lang w:val="en-US"/>
    </w:rPr>
  </w:style>
  <w:style w:type="character" w:customStyle="1" w:styleId="Titre9Car">
    <w:name w:val="Titre 9 Car"/>
    <w:basedOn w:val="Policepardfaut"/>
    <w:link w:val="Titre9"/>
    <w:uiPriority w:val="1"/>
    <w:semiHidden/>
    <w:rsid w:val="004662AC"/>
    <w:rPr>
      <w:rFonts w:asciiTheme="majorHAnsi" w:eastAsiaTheme="majorEastAsia" w:hAnsiTheme="majorHAnsi" w:cstheme="majorBidi"/>
      <w:i/>
      <w:iCs/>
      <w:color w:val="221D5D" w:themeColor="text1" w:themeTint="D8"/>
      <w:sz w:val="21"/>
      <w:szCs w:val="21"/>
      <w:lang w:val="en-US"/>
    </w:rPr>
  </w:style>
  <w:style w:type="paragraph" w:styleId="TM3">
    <w:name w:val="toc 3"/>
    <w:basedOn w:val="Normal"/>
    <w:next w:val="Normal"/>
    <w:autoRedefine/>
    <w:uiPriority w:val="39"/>
    <w:unhideWhenUsed/>
    <w:rsid w:val="00956725"/>
    <w:pPr>
      <w:spacing w:after="100" w:line="259" w:lineRule="auto"/>
      <w:ind w:left="440"/>
    </w:pPr>
    <w:rPr>
      <w:rFonts w:cs="Times New Roman"/>
      <w:color w:val="auto"/>
      <w:sz w:val="22"/>
      <w:lang w:val="fr-FR" w:eastAsia="fr-FR"/>
    </w:rPr>
  </w:style>
  <w:style w:type="paragraph" w:styleId="TM4">
    <w:name w:val="toc 4"/>
    <w:basedOn w:val="Normal"/>
    <w:next w:val="Normal"/>
    <w:autoRedefine/>
    <w:uiPriority w:val="39"/>
    <w:unhideWhenUsed/>
    <w:rsid w:val="002A296C"/>
    <w:pPr>
      <w:tabs>
        <w:tab w:val="left" w:pos="1418"/>
        <w:tab w:val="right" w:pos="10024"/>
      </w:tabs>
      <w:spacing w:after="100"/>
      <w:ind w:left="720"/>
    </w:pPr>
  </w:style>
  <w:style w:type="paragraph" w:styleId="Notedebasdepage">
    <w:name w:val="footnote text"/>
    <w:basedOn w:val="Normal"/>
    <w:link w:val="NotedebasdepageCar"/>
    <w:uiPriority w:val="99"/>
    <w:semiHidden/>
    <w:unhideWhenUsed/>
    <w:rsid w:val="00443AE9"/>
    <w:pPr>
      <w:spacing w:line="240" w:lineRule="auto"/>
    </w:pPr>
    <w:rPr>
      <w:sz w:val="20"/>
      <w:szCs w:val="20"/>
    </w:rPr>
  </w:style>
  <w:style w:type="character" w:customStyle="1" w:styleId="NotedebasdepageCar">
    <w:name w:val="Note de bas de page Car"/>
    <w:basedOn w:val="Policepardfaut"/>
    <w:link w:val="Notedebasdepage"/>
    <w:uiPriority w:val="99"/>
    <w:semiHidden/>
    <w:rsid w:val="00443AE9"/>
    <w:rPr>
      <w:rFonts w:eastAsiaTheme="minorEastAsia"/>
      <w:color w:val="3B3838" w:themeColor="background2" w:themeShade="40"/>
      <w:sz w:val="20"/>
      <w:szCs w:val="20"/>
      <w:lang w:val="en-US"/>
    </w:rPr>
  </w:style>
  <w:style w:type="character" w:styleId="Appelnotedebasdep">
    <w:name w:val="footnote reference"/>
    <w:basedOn w:val="Policepardfaut"/>
    <w:uiPriority w:val="99"/>
    <w:semiHidden/>
    <w:unhideWhenUsed/>
    <w:rsid w:val="00443AE9"/>
    <w:rPr>
      <w:vertAlign w:val="superscript"/>
    </w:rPr>
  </w:style>
  <w:style w:type="character" w:styleId="Numrodeligne">
    <w:name w:val="line number"/>
    <w:basedOn w:val="Policepardfaut"/>
    <w:uiPriority w:val="99"/>
    <w:semiHidden/>
    <w:unhideWhenUsed/>
    <w:rsid w:val="00291055"/>
  </w:style>
  <w:style w:type="character" w:styleId="Mentionnonrsolue">
    <w:name w:val="Unresolved Mention"/>
    <w:basedOn w:val="Policepardfaut"/>
    <w:uiPriority w:val="99"/>
    <w:semiHidden/>
    <w:unhideWhenUsed/>
    <w:rsid w:val="0091307F"/>
    <w:rPr>
      <w:color w:val="605E5C"/>
      <w:shd w:val="clear" w:color="auto" w:fill="E1DFDD"/>
    </w:rPr>
  </w:style>
  <w:style w:type="character" w:styleId="Lienhypertextesuivivisit">
    <w:name w:val="FollowedHyperlink"/>
    <w:basedOn w:val="Policepardfaut"/>
    <w:uiPriority w:val="99"/>
    <w:semiHidden/>
    <w:unhideWhenUsed/>
    <w:rsid w:val="0091307F"/>
    <w:rPr>
      <w:color w:val="3592CF" w:themeColor="followedHyperlink"/>
      <w:u w:val="single"/>
    </w:rPr>
  </w:style>
  <w:style w:type="paragraph" w:styleId="Textebrut">
    <w:name w:val="Plain Text"/>
    <w:basedOn w:val="Normal"/>
    <w:link w:val="TextebrutCar"/>
    <w:uiPriority w:val="99"/>
    <w:unhideWhenUsed/>
    <w:rsid w:val="0029087D"/>
    <w:pPr>
      <w:spacing w:line="240" w:lineRule="auto"/>
      <w:jc w:val="left"/>
    </w:pPr>
    <w:rPr>
      <w:rFonts w:ascii="Consolas" w:eastAsiaTheme="minorHAnsi" w:hAnsi="Consolas"/>
      <w:color w:val="auto"/>
      <w:sz w:val="21"/>
      <w:szCs w:val="21"/>
    </w:rPr>
  </w:style>
  <w:style w:type="character" w:customStyle="1" w:styleId="TextebrutCar">
    <w:name w:val="Texte brut Car"/>
    <w:basedOn w:val="Policepardfaut"/>
    <w:link w:val="Textebrut"/>
    <w:uiPriority w:val="99"/>
    <w:rsid w:val="0029087D"/>
    <w:rPr>
      <w:rFonts w:ascii="Consolas" w:hAnsi="Consolas"/>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698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sv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ic80920\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FECBD8CC9249D0A3DD5C5B12D5B3B9"/>
        <w:category>
          <w:name w:val="Général"/>
          <w:gallery w:val="placeholder"/>
        </w:category>
        <w:types>
          <w:type w:val="bbPlcHdr"/>
        </w:types>
        <w:behaviors>
          <w:behavior w:val="content"/>
        </w:behaviors>
        <w:guid w:val="{7F8D3B27-65B3-449D-AFFF-125FDE77E6F2}"/>
      </w:docPartPr>
      <w:docPartBody>
        <w:p w:rsidR="00CD126C" w:rsidRDefault="00A529A7" w:rsidP="00A529A7">
          <w:pPr>
            <w:pStyle w:val="B5FECBD8CC9249D0A3DD5C5B12D5B3B9"/>
          </w:pPr>
          <w:r>
            <w:rPr>
              <w:lang w:bidi="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9A7"/>
    <w:rsid w:val="0014784F"/>
    <w:rsid w:val="0018193E"/>
    <w:rsid w:val="00284F5D"/>
    <w:rsid w:val="00317C47"/>
    <w:rsid w:val="004A3041"/>
    <w:rsid w:val="00657426"/>
    <w:rsid w:val="006E12A2"/>
    <w:rsid w:val="007B3F05"/>
    <w:rsid w:val="007E0217"/>
    <w:rsid w:val="00884310"/>
    <w:rsid w:val="009F65B3"/>
    <w:rsid w:val="00A529A7"/>
    <w:rsid w:val="00B72C8A"/>
    <w:rsid w:val="00BE0902"/>
    <w:rsid w:val="00BE2223"/>
    <w:rsid w:val="00BE6358"/>
    <w:rsid w:val="00C22698"/>
    <w:rsid w:val="00CD126C"/>
    <w:rsid w:val="00CE45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rsid w:val="00A529A7"/>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sid w:val="00A529A7"/>
    <w:rPr>
      <w:caps/>
      <w:color w:val="44546A" w:themeColor="text2"/>
      <w:spacing w:val="20"/>
      <w:sz w:val="32"/>
      <w:lang w:eastAsia="en-US"/>
    </w:rPr>
  </w:style>
  <w:style w:type="paragraph" w:customStyle="1" w:styleId="9552C2298E2D40DE9376E762144F9847">
    <w:name w:val="9552C2298E2D40DE9376E762144F9847"/>
  </w:style>
  <w:style w:type="paragraph" w:customStyle="1" w:styleId="E0B16C7F854040368DD23EF8F3133BD9">
    <w:name w:val="E0B16C7F854040368DD23EF8F3133BD9"/>
  </w:style>
  <w:style w:type="paragraph" w:customStyle="1" w:styleId="DEE79924E9C04A948A1BF0F206F01217">
    <w:name w:val="DEE79924E9C04A948A1BF0F206F01217"/>
  </w:style>
  <w:style w:type="paragraph" w:customStyle="1" w:styleId="70374E644E534542867D2BEB5D656F2D">
    <w:name w:val="70374E644E534542867D2BEB5D656F2D"/>
  </w:style>
  <w:style w:type="paragraph" w:customStyle="1" w:styleId="1698307467D04AB68063A1F3F52EED1C">
    <w:name w:val="1698307467D04AB68063A1F3F52EED1C"/>
  </w:style>
  <w:style w:type="paragraph" w:customStyle="1" w:styleId="868D582B9A81452BA6C665EF59A298BA">
    <w:name w:val="868D582B9A81452BA6C665EF59A298BA"/>
  </w:style>
  <w:style w:type="paragraph" w:customStyle="1" w:styleId="3AD50AA259534188B6CA28C59D7345C4">
    <w:name w:val="3AD50AA259534188B6CA28C59D7345C4"/>
  </w:style>
  <w:style w:type="paragraph" w:customStyle="1" w:styleId="09D15EBFF6F9481F8327C7059D5DED5D">
    <w:name w:val="09D15EBFF6F9481F8327C7059D5DED5D"/>
  </w:style>
  <w:style w:type="paragraph" w:customStyle="1" w:styleId="53E3902D2AA745BFA7B184B01D4973EE">
    <w:name w:val="53E3902D2AA745BFA7B184B01D4973EE"/>
    <w:rsid w:val="00A529A7"/>
  </w:style>
  <w:style w:type="paragraph" w:customStyle="1" w:styleId="BAB7A00575E1466792CA993D3BC28B32">
    <w:name w:val="BAB7A00575E1466792CA993D3BC28B32"/>
    <w:rsid w:val="00A529A7"/>
  </w:style>
  <w:style w:type="paragraph" w:customStyle="1" w:styleId="B5FECBD8CC9249D0A3DD5C5B12D5B3B9">
    <w:name w:val="B5FECBD8CC9249D0A3DD5C5B12D5B3B9"/>
    <w:rsid w:val="00A529A7"/>
  </w:style>
  <w:style w:type="paragraph" w:customStyle="1" w:styleId="135F5C2D6AC84FF88530B13223D96CD2">
    <w:name w:val="135F5C2D6AC84FF88530B13223D96CD2"/>
    <w:rsid w:val="00C22698"/>
  </w:style>
  <w:style w:type="paragraph" w:customStyle="1" w:styleId="B5AA1C85B5104505B9DB483C48105D25">
    <w:name w:val="B5AA1C85B5104505B9DB483C48105D25"/>
    <w:rsid w:val="00C22698"/>
  </w:style>
  <w:style w:type="paragraph" w:customStyle="1" w:styleId="2CFC908C9C774F209B72BDDBCF377E55">
    <w:name w:val="2CFC908C9C774F209B72BDDBCF377E55"/>
    <w:rsid w:val="00C226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lnDef>
      <a:spPr>
        <a:ln w="19050">
          <a:solidFill>
            <a:srgbClr val="C00000"/>
          </a:solidFill>
          <a:tailEnd type="ova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03A6DCED7CA8747BEBFA73E60668FC6" ma:contentTypeVersion="11" ma:contentTypeDescription="Create a new document." ma:contentTypeScope="" ma:versionID="7880fb0f2ca9ac55151281e2c861724d">
  <xsd:schema xmlns:xsd="http://www.w3.org/2001/XMLSchema" xmlns:xs="http://www.w3.org/2001/XMLSchema" xmlns:p="http://schemas.microsoft.com/office/2006/metadata/properties" xmlns:ns3="a493056d-a904-41cd-9182-5bd989452407" xmlns:ns4="661e67fc-1c3d-4571-9db0-39cbab3fe965" targetNamespace="http://schemas.microsoft.com/office/2006/metadata/properties" ma:root="true" ma:fieldsID="fe673a0a400c35aaeb82de068e893bda" ns3:_="" ns4:_="">
    <xsd:import namespace="a493056d-a904-41cd-9182-5bd989452407"/>
    <xsd:import namespace="661e67fc-1c3d-4571-9db0-39cbab3fe96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93056d-a904-41cd-9182-5bd9894524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1e67fc-1c3d-4571-9db0-39cbab3fe96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CE4441-FD80-4096-AAB5-A66FC134BE6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8C4FDD-65E7-425B-B122-3DACB67D70CE}">
  <ds:schemaRefs>
    <ds:schemaRef ds:uri="http://schemas.openxmlformats.org/officeDocument/2006/bibliography"/>
  </ds:schemaRefs>
</ds:datastoreItem>
</file>

<file path=customXml/itemProps3.xml><?xml version="1.0" encoding="utf-8"?>
<ds:datastoreItem xmlns:ds="http://schemas.openxmlformats.org/officeDocument/2006/customXml" ds:itemID="{13271972-CDFB-4334-9B75-A1F6EF63BD43}">
  <ds:schemaRefs>
    <ds:schemaRef ds:uri="http://schemas.microsoft.com/sharepoint/v3/contenttype/forms"/>
  </ds:schemaRefs>
</ds:datastoreItem>
</file>

<file path=customXml/itemProps4.xml><?xml version="1.0" encoding="utf-8"?>
<ds:datastoreItem xmlns:ds="http://schemas.openxmlformats.org/officeDocument/2006/customXml" ds:itemID="{0CE691AB-24E6-48E3-83E0-C29F458064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93056d-a904-41cd-9182-5bd989452407"/>
    <ds:schemaRef ds:uri="661e67fc-1c3d-4571-9db0-39cbab3fe9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 .dotx</Template>
  <TotalTime>0</TotalTime>
  <Pages>57</Pages>
  <Words>6427</Words>
  <Characters>35354</Characters>
  <Application>Microsoft Office Word</Application>
  <DocSecurity>0</DocSecurity>
  <Lines>294</Lines>
  <Paragraphs>83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Pages, Maxime (uic80920)</dc:creator>
  <cp:keywords/>
  <cp:lastModifiedBy>Pannetier, Marvyn (uie42738)</cp:lastModifiedBy>
  <cp:revision>104</cp:revision>
  <cp:lastPrinted>2020-09-10T12:48:00Z</cp:lastPrinted>
  <dcterms:created xsi:type="dcterms:W3CDTF">2020-09-10T07:27:00Z</dcterms:created>
  <dcterms:modified xsi:type="dcterms:W3CDTF">2021-09-09T14:14:00Z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0x010100603A6DCED7CA8747BEBFA73E60668FC6</vt:lpwstr>
  </property>
</Properties>
</file>